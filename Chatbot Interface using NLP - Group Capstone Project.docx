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725A338" w14:textId="77777777" w:rsidTr="00356FE5">
        <w:trPr>
          <w:trHeight w:val="4104"/>
        </w:trPr>
        <w:tc>
          <w:tcPr>
            <w:tcW w:w="10080" w:type="dxa"/>
            <w:vAlign w:val="bottom"/>
          </w:tcPr>
          <w:p w14:paraId="419B8AB9" w14:textId="75D7294A" w:rsidR="003A2F68" w:rsidRDefault="00E4280B" w:rsidP="009213CD">
            <w:pPr>
              <w:pStyle w:val="CoverPageTitle"/>
              <w:spacing w:after="0"/>
            </w:pPr>
            <w:sdt>
              <w:sdtPr>
                <w:rPr>
                  <w:sz w:val="72"/>
                  <w:szCs w:val="72"/>
                </w:rPr>
                <w:alias w:val="Enter title:"/>
                <w:tag w:val="Enter title:"/>
                <w:id w:val="656652538"/>
                <w:placeholder>
                  <w:docPart w:val="611F0FBA70DB411C94839F18263AACA7"/>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7A78E5">
                  <w:rPr>
                    <w:sz w:val="72"/>
                    <w:szCs w:val="72"/>
                  </w:rPr>
                  <w:t xml:space="preserve">Chatbot Interface </w:t>
                </w:r>
                <w:r w:rsidR="00336EA1">
                  <w:rPr>
                    <w:sz w:val="72"/>
                    <w:szCs w:val="72"/>
                  </w:rPr>
                  <w:t>using</w:t>
                </w:r>
                <w:r w:rsidR="007A78E5">
                  <w:rPr>
                    <w:sz w:val="72"/>
                    <w:szCs w:val="72"/>
                  </w:rPr>
                  <w:t xml:space="preserve"> NLP</w:t>
                </w:r>
              </w:sdtContent>
            </w:sdt>
          </w:p>
        </w:tc>
      </w:tr>
      <w:tr w:rsidR="007B0A29" w14:paraId="13971D52" w14:textId="77777777" w:rsidTr="007C770C">
        <w:tc>
          <w:tcPr>
            <w:tcW w:w="10080" w:type="dxa"/>
          </w:tcPr>
          <w:p w14:paraId="49F33DCF" w14:textId="77777777" w:rsidR="007B0A29" w:rsidRDefault="007B0A29" w:rsidP="007C770C">
            <w:pPr>
              <w:pStyle w:val="CoverPageTitle"/>
              <w:spacing w:after="0"/>
            </w:pPr>
            <w:r>
              <w:rPr>
                <w:noProof/>
              </w:rPr>
              <w:drawing>
                <wp:inline distT="0" distB="0" distL="0" distR="0" wp14:anchorId="13E519E1" wp14:editId="06682EF6">
                  <wp:extent cx="4815950" cy="33751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950" cy="3375113"/>
                          </a:xfrm>
                          <a:prstGeom prst="rect">
                            <a:avLst/>
                          </a:prstGeom>
                        </pic:spPr>
                      </pic:pic>
                    </a:graphicData>
                  </a:graphic>
                </wp:inline>
              </w:drawing>
            </w:r>
          </w:p>
        </w:tc>
      </w:tr>
    </w:tbl>
    <w:p w14:paraId="274C949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338CD1A8" w14:textId="77777777" w:rsidTr="00803A31">
        <w:trPr>
          <w:trHeight w:val="864"/>
        </w:trPr>
        <w:tc>
          <w:tcPr>
            <w:tcW w:w="2294" w:type="dxa"/>
            <w:tcBorders>
              <w:top w:val="nil"/>
              <w:left w:val="nil"/>
              <w:bottom w:val="nil"/>
            </w:tcBorders>
            <w:shd w:val="clear" w:color="auto" w:fill="B85A22" w:themeFill="accent2" w:themeFillShade="BF"/>
            <w:vAlign w:val="center"/>
          </w:tcPr>
          <w:p w14:paraId="3FECB7AD" w14:textId="501283D5" w:rsidR="00D4773D" w:rsidRPr="00783448" w:rsidRDefault="007A78E5" w:rsidP="00783448">
            <w:pPr>
              <w:pStyle w:val="Date"/>
            </w:pPr>
            <w:r>
              <w:t>Dec 2021</w:t>
            </w:r>
          </w:p>
        </w:tc>
        <w:tc>
          <w:tcPr>
            <w:tcW w:w="7786" w:type="dxa"/>
            <w:tcBorders>
              <w:top w:val="nil"/>
              <w:bottom w:val="nil"/>
              <w:right w:val="nil"/>
            </w:tcBorders>
            <w:shd w:val="clear" w:color="auto" w:fill="355D7E" w:themeFill="accent1" w:themeFillShade="80"/>
            <w:tcMar>
              <w:left w:w="216" w:type="dxa"/>
            </w:tcMar>
            <w:vAlign w:val="center"/>
          </w:tcPr>
          <w:p w14:paraId="774F2D61" w14:textId="74B301B1" w:rsidR="00D4773D" w:rsidRPr="00A5429D" w:rsidRDefault="00E4280B" w:rsidP="00A5429D">
            <w:pPr>
              <w:pStyle w:val="CoverPageSubtitle"/>
            </w:pPr>
            <w:sdt>
              <w:sdtPr>
                <w:alias w:val="Enter subtitle:"/>
                <w:tag w:val="Enter subtitle:"/>
                <w:id w:val="541102329"/>
                <w:placeholder>
                  <w:docPart w:val="112AC1096A384B4798D694BAB7EA39E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05E68">
                  <w:t>Group Capstone Project for PGP AIML</w:t>
                </w:r>
              </w:sdtContent>
            </w:sdt>
          </w:p>
        </w:tc>
      </w:tr>
    </w:tbl>
    <w:p w14:paraId="3C53F7C4" w14:textId="77777777" w:rsidR="00356FE5" w:rsidRDefault="00356FE5" w:rsidP="00356FE5">
      <w:pPr>
        <w:spacing w:after="120"/>
        <w:ind w:left="2520"/>
        <w:rPr>
          <w:sz w:val="26"/>
          <w:szCs w:val="26"/>
        </w:rPr>
      </w:pPr>
    </w:p>
    <w:p w14:paraId="33A3B88C" w14:textId="77777777" w:rsidR="00336EA1" w:rsidRPr="00336EA1" w:rsidRDefault="00336EA1" w:rsidP="00336EA1">
      <w:pPr>
        <w:spacing w:line="432" w:lineRule="auto"/>
        <w:ind w:left="2520"/>
        <w:rPr>
          <w:b/>
          <w:bCs/>
          <w:sz w:val="26"/>
          <w:szCs w:val="26"/>
        </w:rPr>
      </w:pPr>
      <w:r w:rsidRPr="00336EA1">
        <w:rPr>
          <w:b/>
          <w:bCs/>
          <w:sz w:val="26"/>
          <w:szCs w:val="26"/>
        </w:rPr>
        <w:t>Project Team JAN A G:6 (NLP-2)</w:t>
      </w:r>
    </w:p>
    <w:p w14:paraId="583ED997" w14:textId="6DEA3534" w:rsidR="00905E68" w:rsidRDefault="007A78E5" w:rsidP="00356FE5">
      <w:pPr>
        <w:spacing w:line="432" w:lineRule="auto"/>
        <w:ind w:left="2520"/>
        <w:rPr>
          <w:sz w:val="26"/>
          <w:szCs w:val="26"/>
        </w:rPr>
      </w:pPr>
      <w:r>
        <w:rPr>
          <w:sz w:val="26"/>
          <w:szCs w:val="26"/>
        </w:rPr>
        <w:t xml:space="preserve">Mohana Krishna </w:t>
      </w:r>
      <w:proofErr w:type="spellStart"/>
      <w:r>
        <w:rPr>
          <w:sz w:val="26"/>
          <w:szCs w:val="26"/>
        </w:rPr>
        <w:t>Suryadevara</w:t>
      </w:r>
      <w:proofErr w:type="spellEnd"/>
      <w:r>
        <w:rPr>
          <w:sz w:val="26"/>
          <w:szCs w:val="26"/>
        </w:rPr>
        <w:t xml:space="preserve">, Neethu Jacob, </w:t>
      </w:r>
      <w:r w:rsidR="008F1E8A">
        <w:rPr>
          <w:sz w:val="26"/>
          <w:szCs w:val="26"/>
        </w:rPr>
        <w:t>Premkumar Coimbatore Govindan, Rakesh Kumar, Varun Prakash</w:t>
      </w:r>
    </w:p>
    <w:p w14:paraId="63792C47" w14:textId="7946EE27" w:rsidR="00106B79" w:rsidRDefault="00E4280B">
      <w:pPr>
        <w:pStyle w:val="Title"/>
      </w:pPr>
      <w:sdt>
        <w:sdtPr>
          <w:alias w:val="Title:"/>
          <w:tag w:val="Title:"/>
          <w:id w:val="-1055697181"/>
          <w:placeholder>
            <w:docPart w:val="FF9E985A81594AC9B8611F73E2C7E8C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t>Chatbot Interface using NLP</w:t>
          </w:r>
        </w:sdtContent>
      </w:sdt>
    </w:p>
    <w:sdt>
      <w:sdtPr>
        <w:alias w:val="Subtitle:"/>
        <w:tag w:val="Subtitle:"/>
        <w:id w:val="219697527"/>
        <w:placeholder>
          <w:docPart w:val="FB8F3455B1CA416F818B55BDDA794FE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AA48193" w14:textId="5DCB1C0F" w:rsidR="00106B79" w:rsidRDefault="00336EA1" w:rsidP="00905E68">
          <w:pPr>
            <w:pStyle w:val="Subtitle"/>
          </w:pPr>
          <w:r>
            <w:t>Group Capstone Project for PGP AIML</w:t>
          </w:r>
        </w:p>
      </w:sdtContent>
    </w:sdt>
    <w:sdt>
      <w:sdtPr>
        <w:rPr>
          <w:rFonts w:asciiTheme="minorHAnsi" w:eastAsiaTheme="minorHAnsi" w:hAnsiTheme="minorHAnsi" w:cs="Times New Roman"/>
          <w:caps w:val="0"/>
          <w:color w:val="auto"/>
          <w:sz w:val="23"/>
          <w:szCs w:val="23"/>
        </w:rPr>
        <w:id w:val="1798647693"/>
        <w:docPartObj>
          <w:docPartGallery w:val="Table of Contents"/>
          <w:docPartUnique/>
        </w:docPartObj>
      </w:sdtPr>
      <w:sdtEndPr>
        <w:rPr>
          <w:b/>
          <w:bCs/>
          <w:noProof/>
        </w:rPr>
      </w:sdtEndPr>
      <w:sdtContent>
        <w:p w14:paraId="0B111618" w14:textId="77777777" w:rsidR="00240E28" w:rsidRDefault="00240E28" w:rsidP="00A33CD1">
          <w:pPr>
            <w:pStyle w:val="TOCHeading"/>
            <w:numPr>
              <w:ilvl w:val="0"/>
              <w:numId w:val="0"/>
            </w:numPr>
            <w:ind w:left="432"/>
          </w:pPr>
          <w:r>
            <w:t>Table of Contents</w:t>
          </w:r>
        </w:p>
        <w:p w14:paraId="2CD476C7" w14:textId="1B6C9B5E" w:rsidR="00E10E72" w:rsidRDefault="00240E28">
          <w:pPr>
            <w:pStyle w:val="TOC1"/>
            <w:rPr>
              <w:rFonts w:eastAsiaTheme="minorEastAsia" w:cstheme="minorBidi"/>
              <w:b w:val="0"/>
              <w:caps w:val="0"/>
              <w:color w:val="auto"/>
              <w:kern w:val="0"/>
              <w:sz w:val="22"/>
              <w:szCs w:val="20"/>
              <w:lang w:bidi="hi-IN"/>
              <w14:ligatures w14:val="none"/>
            </w:rPr>
          </w:pPr>
          <w:r>
            <w:fldChar w:fldCharType="begin"/>
          </w:r>
          <w:r>
            <w:instrText xml:space="preserve"> TOC \o "1-3" \h \z \u </w:instrText>
          </w:r>
          <w:r>
            <w:fldChar w:fldCharType="separate"/>
          </w:r>
          <w:hyperlink w:anchor="_Toc90234269" w:history="1">
            <w:r w:rsidR="00E10E72" w:rsidRPr="0085346A">
              <w:rPr>
                <w:rStyle w:val="Hyperlink"/>
              </w:rPr>
              <w:t>1</w:t>
            </w:r>
            <w:r w:rsidR="00E10E72">
              <w:rPr>
                <w:rFonts w:eastAsiaTheme="minorEastAsia" w:cstheme="minorBidi"/>
                <w:b w:val="0"/>
                <w:caps w:val="0"/>
                <w:color w:val="auto"/>
                <w:kern w:val="0"/>
                <w:sz w:val="22"/>
                <w:szCs w:val="20"/>
                <w:lang w:bidi="hi-IN"/>
                <w14:ligatures w14:val="none"/>
              </w:rPr>
              <w:tab/>
            </w:r>
            <w:r w:rsidR="00E10E72" w:rsidRPr="0085346A">
              <w:rPr>
                <w:rStyle w:val="Hyperlink"/>
              </w:rPr>
              <w:t>INTRODUCTION</w:t>
            </w:r>
            <w:r w:rsidR="00E10E72">
              <w:rPr>
                <w:webHidden/>
              </w:rPr>
              <w:tab/>
            </w:r>
            <w:r w:rsidR="00E10E72">
              <w:rPr>
                <w:webHidden/>
              </w:rPr>
              <w:fldChar w:fldCharType="begin"/>
            </w:r>
            <w:r w:rsidR="00E10E72">
              <w:rPr>
                <w:webHidden/>
              </w:rPr>
              <w:instrText xml:space="preserve"> PAGEREF _Toc90234269 \h </w:instrText>
            </w:r>
            <w:r w:rsidR="00E10E72">
              <w:rPr>
                <w:webHidden/>
              </w:rPr>
            </w:r>
            <w:r w:rsidR="00E10E72">
              <w:rPr>
                <w:webHidden/>
              </w:rPr>
              <w:fldChar w:fldCharType="separate"/>
            </w:r>
            <w:r w:rsidR="006556DC">
              <w:rPr>
                <w:webHidden/>
              </w:rPr>
              <w:t>6</w:t>
            </w:r>
            <w:r w:rsidR="00E10E72">
              <w:rPr>
                <w:webHidden/>
              </w:rPr>
              <w:fldChar w:fldCharType="end"/>
            </w:r>
          </w:hyperlink>
        </w:p>
        <w:p w14:paraId="6DDD69FC" w14:textId="5CD6069C" w:rsidR="00E10E72" w:rsidRDefault="00E10E72">
          <w:pPr>
            <w:pStyle w:val="TOC2"/>
            <w:tabs>
              <w:tab w:val="left" w:pos="720"/>
            </w:tabs>
            <w:rPr>
              <w:rFonts w:eastAsiaTheme="minorEastAsia" w:cstheme="minorBidi"/>
              <w:kern w:val="0"/>
              <w:sz w:val="22"/>
              <w:szCs w:val="20"/>
              <w:lang w:bidi="hi-IN"/>
              <w14:ligatures w14:val="none"/>
            </w:rPr>
          </w:pPr>
          <w:hyperlink w:anchor="_Toc90234270" w:history="1">
            <w:r w:rsidRPr="0085346A">
              <w:rPr>
                <w:rStyle w:val="Hyperlink"/>
              </w:rPr>
              <w:t>1.1</w:t>
            </w:r>
            <w:r>
              <w:rPr>
                <w:rFonts w:eastAsiaTheme="minorEastAsia" w:cstheme="minorBidi"/>
                <w:kern w:val="0"/>
                <w:sz w:val="22"/>
                <w:szCs w:val="20"/>
                <w:lang w:bidi="hi-IN"/>
                <w14:ligatures w14:val="none"/>
              </w:rPr>
              <w:tab/>
            </w:r>
            <w:r w:rsidRPr="0085346A">
              <w:rPr>
                <w:rStyle w:val="Hyperlink"/>
              </w:rPr>
              <w:t>What is a Chatbot?</w:t>
            </w:r>
            <w:r>
              <w:rPr>
                <w:webHidden/>
              </w:rPr>
              <w:tab/>
            </w:r>
            <w:r>
              <w:rPr>
                <w:webHidden/>
              </w:rPr>
              <w:fldChar w:fldCharType="begin"/>
            </w:r>
            <w:r>
              <w:rPr>
                <w:webHidden/>
              </w:rPr>
              <w:instrText xml:space="preserve"> PAGEREF _Toc90234270 \h </w:instrText>
            </w:r>
            <w:r>
              <w:rPr>
                <w:webHidden/>
              </w:rPr>
            </w:r>
            <w:r>
              <w:rPr>
                <w:webHidden/>
              </w:rPr>
              <w:fldChar w:fldCharType="separate"/>
            </w:r>
            <w:r w:rsidR="006556DC">
              <w:rPr>
                <w:webHidden/>
              </w:rPr>
              <w:t>6</w:t>
            </w:r>
            <w:r>
              <w:rPr>
                <w:webHidden/>
              </w:rPr>
              <w:fldChar w:fldCharType="end"/>
            </w:r>
          </w:hyperlink>
        </w:p>
        <w:p w14:paraId="6237E381" w14:textId="38445C6D" w:rsidR="00E10E72" w:rsidRDefault="00E10E72">
          <w:pPr>
            <w:pStyle w:val="TOC2"/>
            <w:tabs>
              <w:tab w:val="left" w:pos="720"/>
            </w:tabs>
            <w:rPr>
              <w:rFonts w:eastAsiaTheme="minorEastAsia" w:cstheme="minorBidi"/>
              <w:kern w:val="0"/>
              <w:sz w:val="22"/>
              <w:szCs w:val="20"/>
              <w:lang w:bidi="hi-IN"/>
              <w14:ligatures w14:val="none"/>
            </w:rPr>
          </w:pPr>
          <w:hyperlink w:anchor="_Toc90234271" w:history="1">
            <w:r w:rsidRPr="0085346A">
              <w:rPr>
                <w:rStyle w:val="Hyperlink"/>
              </w:rPr>
              <w:t>1.2</w:t>
            </w:r>
            <w:r>
              <w:rPr>
                <w:rFonts w:eastAsiaTheme="minorEastAsia" w:cstheme="minorBidi"/>
                <w:kern w:val="0"/>
                <w:sz w:val="22"/>
                <w:szCs w:val="20"/>
                <w:lang w:bidi="hi-IN"/>
                <w14:ligatures w14:val="none"/>
              </w:rPr>
              <w:tab/>
            </w:r>
            <w:r w:rsidRPr="0085346A">
              <w:rPr>
                <w:rStyle w:val="Hyperlink"/>
              </w:rPr>
              <w:t>How does a Chatbot work?</w:t>
            </w:r>
            <w:r>
              <w:rPr>
                <w:webHidden/>
              </w:rPr>
              <w:tab/>
            </w:r>
            <w:r>
              <w:rPr>
                <w:webHidden/>
              </w:rPr>
              <w:fldChar w:fldCharType="begin"/>
            </w:r>
            <w:r>
              <w:rPr>
                <w:webHidden/>
              </w:rPr>
              <w:instrText xml:space="preserve"> PAGEREF _Toc90234271 \h </w:instrText>
            </w:r>
            <w:r>
              <w:rPr>
                <w:webHidden/>
              </w:rPr>
            </w:r>
            <w:r>
              <w:rPr>
                <w:webHidden/>
              </w:rPr>
              <w:fldChar w:fldCharType="separate"/>
            </w:r>
            <w:r w:rsidR="006556DC">
              <w:rPr>
                <w:webHidden/>
              </w:rPr>
              <w:t>6</w:t>
            </w:r>
            <w:r>
              <w:rPr>
                <w:webHidden/>
              </w:rPr>
              <w:fldChar w:fldCharType="end"/>
            </w:r>
          </w:hyperlink>
        </w:p>
        <w:p w14:paraId="151FA88D" w14:textId="1307CC56" w:rsidR="00E10E72" w:rsidRDefault="00E10E72">
          <w:pPr>
            <w:pStyle w:val="TOC2"/>
            <w:tabs>
              <w:tab w:val="left" w:pos="720"/>
            </w:tabs>
            <w:rPr>
              <w:rFonts w:eastAsiaTheme="minorEastAsia" w:cstheme="minorBidi"/>
              <w:kern w:val="0"/>
              <w:sz w:val="22"/>
              <w:szCs w:val="20"/>
              <w:lang w:bidi="hi-IN"/>
              <w14:ligatures w14:val="none"/>
            </w:rPr>
          </w:pPr>
          <w:hyperlink w:anchor="_Toc90234272" w:history="1">
            <w:r w:rsidRPr="0085346A">
              <w:rPr>
                <w:rStyle w:val="Hyperlink"/>
              </w:rPr>
              <w:t>1.3</w:t>
            </w:r>
            <w:r>
              <w:rPr>
                <w:rFonts w:eastAsiaTheme="minorEastAsia" w:cstheme="minorBidi"/>
                <w:kern w:val="0"/>
                <w:sz w:val="22"/>
                <w:szCs w:val="20"/>
                <w:lang w:bidi="hi-IN"/>
                <w14:ligatures w14:val="none"/>
              </w:rPr>
              <w:tab/>
            </w:r>
            <w:r w:rsidRPr="0085346A">
              <w:rPr>
                <w:rStyle w:val="Hyperlink"/>
              </w:rPr>
              <w:t>Types of Chatbots</w:t>
            </w:r>
            <w:r>
              <w:rPr>
                <w:webHidden/>
              </w:rPr>
              <w:tab/>
            </w:r>
            <w:r>
              <w:rPr>
                <w:webHidden/>
              </w:rPr>
              <w:fldChar w:fldCharType="begin"/>
            </w:r>
            <w:r>
              <w:rPr>
                <w:webHidden/>
              </w:rPr>
              <w:instrText xml:space="preserve"> PAGEREF _Toc90234272 \h </w:instrText>
            </w:r>
            <w:r>
              <w:rPr>
                <w:webHidden/>
              </w:rPr>
            </w:r>
            <w:r>
              <w:rPr>
                <w:webHidden/>
              </w:rPr>
              <w:fldChar w:fldCharType="separate"/>
            </w:r>
            <w:r w:rsidR="006556DC">
              <w:rPr>
                <w:webHidden/>
              </w:rPr>
              <w:t>6</w:t>
            </w:r>
            <w:r>
              <w:rPr>
                <w:webHidden/>
              </w:rPr>
              <w:fldChar w:fldCharType="end"/>
            </w:r>
          </w:hyperlink>
        </w:p>
        <w:p w14:paraId="7A91F725" w14:textId="29169020" w:rsidR="00E10E72" w:rsidRDefault="00E10E72">
          <w:pPr>
            <w:pStyle w:val="TOC3"/>
            <w:tabs>
              <w:tab w:val="left" w:pos="1008"/>
            </w:tabs>
            <w:rPr>
              <w:rFonts w:eastAsiaTheme="minorEastAsia" w:cstheme="minorBidi"/>
              <w:kern w:val="0"/>
              <w:sz w:val="22"/>
              <w:szCs w:val="20"/>
              <w:lang w:bidi="hi-IN"/>
              <w14:ligatures w14:val="none"/>
            </w:rPr>
          </w:pPr>
          <w:hyperlink w:anchor="_Toc90234273" w:history="1">
            <w:r w:rsidRPr="0085346A">
              <w:rPr>
                <w:rStyle w:val="Hyperlink"/>
              </w:rPr>
              <w:t>1.3.1</w:t>
            </w:r>
            <w:r>
              <w:rPr>
                <w:rFonts w:eastAsiaTheme="minorEastAsia" w:cstheme="minorBidi"/>
                <w:kern w:val="0"/>
                <w:sz w:val="22"/>
                <w:szCs w:val="20"/>
                <w:lang w:bidi="hi-IN"/>
                <w14:ligatures w14:val="none"/>
              </w:rPr>
              <w:tab/>
            </w:r>
            <w:r w:rsidRPr="0085346A">
              <w:rPr>
                <w:rStyle w:val="Hyperlink"/>
              </w:rPr>
              <w:t>Rules-based Chatbot</w:t>
            </w:r>
            <w:r>
              <w:rPr>
                <w:webHidden/>
              </w:rPr>
              <w:tab/>
            </w:r>
            <w:r>
              <w:rPr>
                <w:webHidden/>
              </w:rPr>
              <w:fldChar w:fldCharType="begin"/>
            </w:r>
            <w:r>
              <w:rPr>
                <w:webHidden/>
              </w:rPr>
              <w:instrText xml:space="preserve"> PAGEREF _Toc90234273 \h </w:instrText>
            </w:r>
            <w:r>
              <w:rPr>
                <w:webHidden/>
              </w:rPr>
            </w:r>
            <w:r>
              <w:rPr>
                <w:webHidden/>
              </w:rPr>
              <w:fldChar w:fldCharType="separate"/>
            </w:r>
            <w:r w:rsidR="006556DC">
              <w:rPr>
                <w:webHidden/>
              </w:rPr>
              <w:t>6</w:t>
            </w:r>
            <w:r>
              <w:rPr>
                <w:webHidden/>
              </w:rPr>
              <w:fldChar w:fldCharType="end"/>
            </w:r>
          </w:hyperlink>
        </w:p>
        <w:p w14:paraId="4CC3430C" w14:textId="689418D8" w:rsidR="00E10E72" w:rsidRDefault="00E10E72">
          <w:pPr>
            <w:pStyle w:val="TOC3"/>
            <w:tabs>
              <w:tab w:val="left" w:pos="1008"/>
            </w:tabs>
            <w:rPr>
              <w:rFonts w:eastAsiaTheme="minorEastAsia" w:cstheme="minorBidi"/>
              <w:kern w:val="0"/>
              <w:sz w:val="22"/>
              <w:szCs w:val="20"/>
              <w:lang w:bidi="hi-IN"/>
              <w14:ligatures w14:val="none"/>
            </w:rPr>
          </w:pPr>
          <w:hyperlink w:anchor="_Toc90234274" w:history="1">
            <w:r w:rsidRPr="0085346A">
              <w:rPr>
                <w:rStyle w:val="Hyperlink"/>
              </w:rPr>
              <w:t>1.3.2</w:t>
            </w:r>
            <w:r>
              <w:rPr>
                <w:rFonts w:eastAsiaTheme="minorEastAsia" w:cstheme="minorBidi"/>
                <w:kern w:val="0"/>
                <w:sz w:val="22"/>
                <w:szCs w:val="20"/>
                <w:lang w:bidi="hi-IN"/>
                <w14:ligatures w14:val="none"/>
              </w:rPr>
              <w:tab/>
            </w:r>
            <w:r w:rsidRPr="0085346A">
              <w:rPr>
                <w:rStyle w:val="Hyperlink"/>
              </w:rPr>
              <w:t>AI Chatbots</w:t>
            </w:r>
            <w:r>
              <w:rPr>
                <w:webHidden/>
              </w:rPr>
              <w:tab/>
            </w:r>
            <w:r>
              <w:rPr>
                <w:webHidden/>
              </w:rPr>
              <w:fldChar w:fldCharType="begin"/>
            </w:r>
            <w:r>
              <w:rPr>
                <w:webHidden/>
              </w:rPr>
              <w:instrText xml:space="preserve"> PAGEREF _Toc90234274 \h </w:instrText>
            </w:r>
            <w:r>
              <w:rPr>
                <w:webHidden/>
              </w:rPr>
            </w:r>
            <w:r>
              <w:rPr>
                <w:webHidden/>
              </w:rPr>
              <w:fldChar w:fldCharType="separate"/>
            </w:r>
            <w:r w:rsidR="006556DC">
              <w:rPr>
                <w:webHidden/>
              </w:rPr>
              <w:t>6</w:t>
            </w:r>
            <w:r>
              <w:rPr>
                <w:webHidden/>
              </w:rPr>
              <w:fldChar w:fldCharType="end"/>
            </w:r>
          </w:hyperlink>
        </w:p>
        <w:p w14:paraId="79EFFFE5" w14:textId="0B2DF45E" w:rsidR="00E10E72" w:rsidRDefault="00E10E72">
          <w:pPr>
            <w:pStyle w:val="TOC3"/>
            <w:tabs>
              <w:tab w:val="left" w:pos="1008"/>
            </w:tabs>
            <w:rPr>
              <w:rFonts w:eastAsiaTheme="minorEastAsia" w:cstheme="minorBidi"/>
              <w:kern w:val="0"/>
              <w:sz w:val="22"/>
              <w:szCs w:val="20"/>
              <w:lang w:bidi="hi-IN"/>
              <w14:ligatures w14:val="none"/>
            </w:rPr>
          </w:pPr>
          <w:hyperlink w:anchor="_Toc90234275" w:history="1">
            <w:r w:rsidRPr="0085346A">
              <w:rPr>
                <w:rStyle w:val="Hyperlink"/>
              </w:rPr>
              <w:t>1.3.3</w:t>
            </w:r>
            <w:r>
              <w:rPr>
                <w:rFonts w:eastAsiaTheme="minorEastAsia" w:cstheme="minorBidi"/>
                <w:kern w:val="0"/>
                <w:sz w:val="22"/>
                <w:szCs w:val="20"/>
                <w:lang w:bidi="hi-IN"/>
                <w14:ligatures w14:val="none"/>
              </w:rPr>
              <w:tab/>
            </w:r>
            <w:r w:rsidRPr="0085346A">
              <w:rPr>
                <w:rStyle w:val="Hyperlink"/>
              </w:rPr>
              <w:t>Live Chat</w:t>
            </w:r>
            <w:r>
              <w:rPr>
                <w:webHidden/>
              </w:rPr>
              <w:tab/>
            </w:r>
            <w:r>
              <w:rPr>
                <w:webHidden/>
              </w:rPr>
              <w:fldChar w:fldCharType="begin"/>
            </w:r>
            <w:r>
              <w:rPr>
                <w:webHidden/>
              </w:rPr>
              <w:instrText xml:space="preserve"> PAGEREF _Toc90234275 \h </w:instrText>
            </w:r>
            <w:r>
              <w:rPr>
                <w:webHidden/>
              </w:rPr>
            </w:r>
            <w:r>
              <w:rPr>
                <w:webHidden/>
              </w:rPr>
              <w:fldChar w:fldCharType="separate"/>
            </w:r>
            <w:r w:rsidR="006556DC">
              <w:rPr>
                <w:webHidden/>
              </w:rPr>
              <w:t>6</w:t>
            </w:r>
            <w:r>
              <w:rPr>
                <w:webHidden/>
              </w:rPr>
              <w:fldChar w:fldCharType="end"/>
            </w:r>
          </w:hyperlink>
        </w:p>
        <w:p w14:paraId="0738DA8C" w14:textId="2BF75B6E" w:rsidR="00E10E72" w:rsidRDefault="00E10E72">
          <w:pPr>
            <w:pStyle w:val="TOC2"/>
            <w:tabs>
              <w:tab w:val="left" w:pos="720"/>
            </w:tabs>
            <w:rPr>
              <w:rFonts w:eastAsiaTheme="minorEastAsia" w:cstheme="minorBidi"/>
              <w:kern w:val="0"/>
              <w:sz w:val="22"/>
              <w:szCs w:val="20"/>
              <w:lang w:bidi="hi-IN"/>
              <w14:ligatures w14:val="none"/>
            </w:rPr>
          </w:pPr>
          <w:hyperlink w:anchor="_Toc90234276" w:history="1">
            <w:r w:rsidRPr="0085346A">
              <w:rPr>
                <w:rStyle w:val="Hyperlink"/>
              </w:rPr>
              <w:t>1.4</w:t>
            </w:r>
            <w:r>
              <w:rPr>
                <w:rFonts w:eastAsiaTheme="minorEastAsia" w:cstheme="minorBidi"/>
                <w:kern w:val="0"/>
                <w:sz w:val="22"/>
                <w:szCs w:val="20"/>
                <w:lang w:bidi="hi-IN"/>
                <w14:ligatures w14:val="none"/>
              </w:rPr>
              <w:tab/>
            </w:r>
            <w:r w:rsidRPr="0085346A">
              <w:rPr>
                <w:rStyle w:val="Hyperlink"/>
              </w:rPr>
              <w:t>Why is a Chatbot important?</w:t>
            </w:r>
            <w:r>
              <w:rPr>
                <w:webHidden/>
              </w:rPr>
              <w:tab/>
            </w:r>
            <w:r>
              <w:rPr>
                <w:webHidden/>
              </w:rPr>
              <w:fldChar w:fldCharType="begin"/>
            </w:r>
            <w:r>
              <w:rPr>
                <w:webHidden/>
              </w:rPr>
              <w:instrText xml:space="preserve"> PAGEREF _Toc90234276 \h </w:instrText>
            </w:r>
            <w:r>
              <w:rPr>
                <w:webHidden/>
              </w:rPr>
            </w:r>
            <w:r>
              <w:rPr>
                <w:webHidden/>
              </w:rPr>
              <w:fldChar w:fldCharType="separate"/>
            </w:r>
            <w:r w:rsidR="006556DC">
              <w:rPr>
                <w:webHidden/>
              </w:rPr>
              <w:t>8</w:t>
            </w:r>
            <w:r>
              <w:rPr>
                <w:webHidden/>
              </w:rPr>
              <w:fldChar w:fldCharType="end"/>
            </w:r>
          </w:hyperlink>
        </w:p>
        <w:p w14:paraId="2B24E522" w14:textId="56A06C1C" w:rsidR="00E10E72" w:rsidRDefault="00E10E72">
          <w:pPr>
            <w:pStyle w:val="TOC2"/>
            <w:tabs>
              <w:tab w:val="left" w:pos="720"/>
            </w:tabs>
            <w:rPr>
              <w:rFonts w:eastAsiaTheme="minorEastAsia" w:cstheme="minorBidi"/>
              <w:kern w:val="0"/>
              <w:sz w:val="22"/>
              <w:szCs w:val="20"/>
              <w:lang w:bidi="hi-IN"/>
              <w14:ligatures w14:val="none"/>
            </w:rPr>
          </w:pPr>
          <w:hyperlink w:anchor="_Toc90234277" w:history="1">
            <w:r w:rsidRPr="0085346A">
              <w:rPr>
                <w:rStyle w:val="Hyperlink"/>
              </w:rPr>
              <w:t>1.5</w:t>
            </w:r>
            <w:r>
              <w:rPr>
                <w:rFonts w:eastAsiaTheme="minorEastAsia" w:cstheme="minorBidi"/>
                <w:kern w:val="0"/>
                <w:sz w:val="22"/>
                <w:szCs w:val="20"/>
                <w:lang w:bidi="hi-IN"/>
                <w14:ligatures w14:val="none"/>
              </w:rPr>
              <w:tab/>
            </w:r>
            <w:r w:rsidRPr="0085346A">
              <w:rPr>
                <w:rStyle w:val="Hyperlink"/>
              </w:rPr>
              <w:t>Evolution of Chatbots</w:t>
            </w:r>
            <w:r>
              <w:rPr>
                <w:webHidden/>
              </w:rPr>
              <w:tab/>
            </w:r>
            <w:r>
              <w:rPr>
                <w:webHidden/>
              </w:rPr>
              <w:fldChar w:fldCharType="begin"/>
            </w:r>
            <w:r>
              <w:rPr>
                <w:webHidden/>
              </w:rPr>
              <w:instrText xml:space="preserve"> PAGEREF _Toc90234277 \h </w:instrText>
            </w:r>
            <w:r>
              <w:rPr>
                <w:webHidden/>
              </w:rPr>
            </w:r>
            <w:r>
              <w:rPr>
                <w:webHidden/>
              </w:rPr>
              <w:fldChar w:fldCharType="separate"/>
            </w:r>
            <w:r w:rsidR="006556DC">
              <w:rPr>
                <w:webHidden/>
              </w:rPr>
              <w:t>8</w:t>
            </w:r>
            <w:r>
              <w:rPr>
                <w:webHidden/>
              </w:rPr>
              <w:fldChar w:fldCharType="end"/>
            </w:r>
          </w:hyperlink>
        </w:p>
        <w:p w14:paraId="41770CA3" w14:textId="031B85B6" w:rsidR="00E10E72" w:rsidRDefault="00E10E72">
          <w:pPr>
            <w:pStyle w:val="TOC2"/>
            <w:tabs>
              <w:tab w:val="left" w:pos="720"/>
            </w:tabs>
            <w:rPr>
              <w:rFonts w:eastAsiaTheme="minorEastAsia" w:cstheme="minorBidi"/>
              <w:kern w:val="0"/>
              <w:sz w:val="22"/>
              <w:szCs w:val="20"/>
              <w:lang w:bidi="hi-IN"/>
              <w14:ligatures w14:val="none"/>
            </w:rPr>
          </w:pPr>
          <w:hyperlink w:anchor="_Toc90234278" w:history="1">
            <w:r w:rsidRPr="0085346A">
              <w:rPr>
                <w:rStyle w:val="Hyperlink"/>
              </w:rPr>
              <w:t>1.6</w:t>
            </w:r>
            <w:r>
              <w:rPr>
                <w:rFonts w:eastAsiaTheme="minorEastAsia" w:cstheme="minorBidi"/>
                <w:kern w:val="0"/>
                <w:sz w:val="22"/>
                <w:szCs w:val="20"/>
                <w:lang w:bidi="hi-IN"/>
                <w14:ligatures w14:val="none"/>
              </w:rPr>
              <w:tab/>
            </w:r>
            <w:r w:rsidRPr="0085346A">
              <w:rPr>
                <w:rStyle w:val="Hyperlink"/>
              </w:rPr>
              <w:t>Chatbot Capabilities to Consider</w:t>
            </w:r>
            <w:r>
              <w:rPr>
                <w:webHidden/>
              </w:rPr>
              <w:tab/>
            </w:r>
            <w:r>
              <w:rPr>
                <w:webHidden/>
              </w:rPr>
              <w:fldChar w:fldCharType="begin"/>
            </w:r>
            <w:r>
              <w:rPr>
                <w:webHidden/>
              </w:rPr>
              <w:instrText xml:space="preserve"> PAGEREF _Toc90234278 \h </w:instrText>
            </w:r>
            <w:r>
              <w:rPr>
                <w:webHidden/>
              </w:rPr>
            </w:r>
            <w:r>
              <w:rPr>
                <w:webHidden/>
              </w:rPr>
              <w:fldChar w:fldCharType="separate"/>
            </w:r>
            <w:r w:rsidR="006556DC">
              <w:rPr>
                <w:webHidden/>
              </w:rPr>
              <w:t>9</w:t>
            </w:r>
            <w:r>
              <w:rPr>
                <w:webHidden/>
              </w:rPr>
              <w:fldChar w:fldCharType="end"/>
            </w:r>
          </w:hyperlink>
        </w:p>
        <w:p w14:paraId="0F2CA767" w14:textId="61D098E5" w:rsidR="00E10E72" w:rsidRDefault="00E10E72">
          <w:pPr>
            <w:pStyle w:val="TOC3"/>
            <w:tabs>
              <w:tab w:val="left" w:pos="1008"/>
            </w:tabs>
            <w:rPr>
              <w:rFonts w:eastAsiaTheme="minorEastAsia" w:cstheme="minorBidi"/>
              <w:kern w:val="0"/>
              <w:sz w:val="22"/>
              <w:szCs w:val="20"/>
              <w:lang w:bidi="hi-IN"/>
              <w14:ligatures w14:val="none"/>
            </w:rPr>
          </w:pPr>
          <w:hyperlink w:anchor="_Toc90234279" w:history="1">
            <w:r w:rsidRPr="0085346A">
              <w:rPr>
                <w:rStyle w:val="Hyperlink"/>
              </w:rPr>
              <w:t>1.6.1</w:t>
            </w:r>
            <w:r>
              <w:rPr>
                <w:rFonts w:eastAsiaTheme="minorEastAsia" w:cstheme="minorBidi"/>
                <w:kern w:val="0"/>
                <w:sz w:val="22"/>
                <w:szCs w:val="20"/>
                <w:lang w:bidi="hi-IN"/>
                <w14:ligatures w14:val="none"/>
              </w:rPr>
              <w:tab/>
            </w:r>
            <w:r w:rsidRPr="0085346A">
              <w:rPr>
                <w:rStyle w:val="Hyperlink"/>
              </w:rPr>
              <w:t>Interactions</w:t>
            </w:r>
            <w:r>
              <w:rPr>
                <w:webHidden/>
              </w:rPr>
              <w:tab/>
            </w:r>
            <w:r>
              <w:rPr>
                <w:webHidden/>
              </w:rPr>
              <w:fldChar w:fldCharType="begin"/>
            </w:r>
            <w:r>
              <w:rPr>
                <w:webHidden/>
              </w:rPr>
              <w:instrText xml:space="preserve"> PAGEREF _Toc90234279 \h </w:instrText>
            </w:r>
            <w:r>
              <w:rPr>
                <w:webHidden/>
              </w:rPr>
            </w:r>
            <w:r>
              <w:rPr>
                <w:webHidden/>
              </w:rPr>
              <w:fldChar w:fldCharType="separate"/>
            </w:r>
            <w:r w:rsidR="006556DC">
              <w:rPr>
                <w:webHidden/>
              </w:rPr>
              <w:t>9</w:t>
            </w:r>
            <w:r>
              <w:rPr>
                <w:webHidden/>
              </w:rPr>
              <w:fldChar w:fldCharType="end"/>
            </w:r>
          </w:hyperlink>
        </w:p>
        <w:p w14:paraId="3F1EDA42" w14:textId="338039D3" w:rsidR="00E10E72" w:rsidRDefault="00E10E72">
          <w:pPr>
            <w:pStyle w:val="TOC3"/>
            <w:tabs>
              <w:tab w:val="left" w:pos="1008"/>
            </w:tabs>
            <w:rPr>
              <w:rFonts w:eastAsiaTheme="minorEastAsia" w:cstheme="minorBidi"/>
              <w:kern w:val="0"/>
              <w:sz w:val="22"/>
              <w:szCs w:val="20"/>
              <w:lang w:bidi="hi-IN"/>
              <w14:ligatures w14:val="none"/>
            </w:rPr>
          </w:pPr>
          <w:hyperlink w:anchor="_Toc90234280" w:history="1">
            <w:r w:rsidRPr="0085346A">
              <w:rPr>
                <w:rStyle w:val="Hyperlink"/>
              </w:rPr>
              <w:t>1.6.2</w:t>
            </w:r>
            <w:r>
              <w:rPr>
                <w:rFonts w:eastAsiaTheme="minorEastAsia" w:cstheme="minorBidi"/>
                <w:kern w:val="0"/>
                <w:sz w:val="22"/>
                <w:szCs w:val="20"/>
                <w:lang w:bidi="hi-IN"/>
                <w14:ligatures w14:val="none"/>
              </w:rPr>
              <w:tab/>
            </w:r>
            <w:r w:rsidRPr="0085346A">
              <w:rPr>
                <w:rStyle w:val="Hyperlink"/>
              </w:rPr>
              <w:t>Conversational Maturity</w:t>
            </w:r>
            <w:r>
              <w:rPr>
                <w:webHidden/>
              </w:rPr>
              <w:tab/>
            </w:r>
            <w:r>
              <w:rPr>
                <w:webHidden/>
              </w:rPr>
              <w:fldChar w:fldCharType="begin"/>
            </w:r>
            <w:r>
              <w:rPr>
                <w:webHidden/>
              </w:rPr>
              <w:instrText xml:space="preserve"> PAGEREF _Toc90234280 \h </w:instrText>
            </w:r>
            <w:r>
              <w:rPr>
                <w:webHidden/>
              </w:rPr>
            </w:r>
            <w:r>
              <w:rPr>
                <w:webHidden/>
              </w:rPr>
              <w:fldChar w:fldCharType="separate"/>
            </w:r>
            <w:r w:rsidR="006556DC">
              <w:rPr>
                <w:webHidden/>
              </w:rPr>
              <w:t>9</w:t>
            </w:r>
            <w:r>
              <w:rPr>
                <w:webHidden/>
              </w:rPr>
              <w:fldChar w:fldCharType="end"/>
            </w:r>
          </w:hyperlink>
        </w:p>
        <w:p w14:paraId="1DA7E687" w14:textId="34912FAE" w:rsidR="00E10E72" w:rsidRDefault="00E10E72">
          <w:pPr>
            <w:pStyle w:val="TOC3"/>
            <w:tabs>
              <w:tab w:val="left" w:pos="1008"/>
            </w:tabs>
            <w:rPr>
              <w:rFonts w:eastAsiaTheme="minorEastAsia" w:cstheme="minorBidi"/>
              <w:kern w:val="0"/>
              <w:sz w:val="22"/>
              <w:szCs w:val="20"/>
              <w:lang w:bidi="hi-IN"/>
              <w14:ligatures w14:val="none"/>
            </w:rPr>
          </w:pPr>
          <w:hyperlink w:anchor="_Toc90234281" w:history="1">
            <w:r w:rsidRPr="0085346A">
              <w:rPr>
                <w:rStyle w:val="Hyperlink"/>
              </w:rPr>
              <w:t>1.6.3</w:t>
            </w:r>
            <w:r>
              <w:rPr>
                <w:rFonts w:eastAsiaTheme="minorEastAsia" w:cstheme="minorBidi"/>
                <w:kern w:val="0"/>
                <w:sz w:val="22"/>
                <w:szCs w:val="20"/>
                <w:lang w:bidi="hi-IN"/>
                <w14:ligatures w14:val="none"/>
              </w:rPr>
              <w:tab/>
            </w:r>
            <w:r w:rsidRPr="0085346A">
              <w:rPr>
                <w:rStyle w:val="Hyperlink"/>
              </w:rPr>
              <w:t>Emotional Intelligence</w:t>
            </w:r>
            <w:r>
              <w:rPr>
                <w:webHidden/>
              </w:rPr>
              <w:tab/>
            </w:r>
            <w:r>
              <w:rPr>
                <w:webHidden/>
              </w:rPr>
              <w:fldChar w:fldCharType="begin"/>
            </w:r>
            <w:r>
              <w:rPr>
                <w:webHidden/>
              </w:rPr>
              <w:instrText xml:space="preserve"> PAGEREF _Toc90234281 \h </w:instrText>
            </w:r>
            <w:r>
              <w:rPr>
                <w:webHidden/>
              </w:rPr>
            </w:r>
            <w:r>
              <w:rPr>
                <w:webHidden/>
              </w:rPr>
              <w:fldChar w:fldCharType="separate"/>
            </w:r>
            <w:r w:rsidR="006556DC">
              <w:rPr>
                <w:webHidden/>
              </w:rPr>
              <w:t>10</w:t>
            </w:r>
            <w:r>
              <w:rPr>
                <w:webHidden/>
              </w:rPr>
              <w:fldChar w:fldCharType="end"/>
            </w:r>
          </w:hyperlink>
        </w:p>
        <w:p w14:paraId="4D4386A2" w14:textId="4431B9FE" w:rsidR="00E10E72" w:rsidRDefault="00E10E72">
          <w:pPr>
            <w:pStyle w:val="TOC3"/>
            <w:tabs>
              <w:tab w:val="left" w:pos="1008"/>
            </w:tabs>
            <w:rPr>
              <w:rFonts w:eastAsiaTheme="minorEastAsia" w:cstheme="minorBidi"/>
              <w:kern w:val="0"/>
              <w:sz w:val="22"/>
              <w:szCs w:val="20"/>
              <w:lang w:bidi="hi-IN"/>
              <w14:ligatures w14:val="none"/>
            </w:rPr>
          </w:pPr>
          <w:hyperlink w:anchor="_Toc90234282" w:history="1">
            <w:r w:rsidRPr="0085346A">
              <w:rPr>
                <w:rStyle w:val="Hyperlink"/>
              </w:rPr>
              <w:t>1.6.4</w:t>
            </w:r>
            <w:r>
              <w:rPr>
                <w:rFonts w:eastAsiaTheme="minorEastAsia" w:cstheme="minorBidi"/>
                <w:kern w:val="0"/>
                <w:sz w:val="22"/>
                <w:szCs w:val="20"/>
                <w:lang w:bidi="hi-IN"/>
                <w14:ligatures w14:val="none"/>
              </w:rPr>
              <w:tab/>
            </w:r>
            <w:r w:rsidRPr="0085346A">
              <w:rPr>
                <w:rStyle w:val="Hyperlink"/>
              </w:rPr>
              <w:t>Trainable Intelligence</w:t>
            </w:r>
            <w:r>
              <w:rPr>
                <w:webHidden/>
              </w:rPr>
              <w:tab/>
            </w:r>
            <w:r>
              <w:rPr>
                <w:webHidden/>
              </w:rPr>
              <w:fldChar w:fldCharType="begin"/>
            </w:r>
            <w:r>
              <w:rPr>
                <w:webHidden/>
              </w:rPr>
              <w:instrText xml:space="preserve"> PAGEREF _Toc90234282 \h </w:instrText>
            </w:r>
            <w:r>
              <w:rPr>
                <w:webHidden/>
              </w:rPr>
            </w:r>
            <w:r>
              <w:rPr>
                <w:webHidden/>
              </w:rPr>
              <w:fldChar w:fldCharType="separate"/>
            </w:r>
            <w:r w:rsidR="006556DC">
              <w:rPr>
                <w:webHidden/>
              </w:rPr>
              <w:t>10</w:t>
            </w:r>
            <w:r>
              <w:rPr>
                <w:webHidden/>
              </w:rPr>
              <w:fldChar w:fldCharType="end"/>
            </w:r>
          </w:hyperlink>
        </w:p>
        <w:p w14:paraId="3290DA88" w14:textId="528111FE" w:rsidR="00E10E72" w:rsidRDefault="00E10E72">
          <w:pPr>
            <w:pStyle w:val="TOC3"/>
            <w:tabs>
              <w:tab w:val="left" w:pos="1008"/>
            </w:tabs>
            <w:rPr>
              <w:rFonts w:eastAsiaTheme="minorEastAsia" w:cstheme="minorBidi"/>
              <w:kern w:val="0"/>
              <w:sz w:val="22"/>
              <w:szCs w:val="20"/>
              <w:lang w:bidi="hi-IN"/>
              <w14:ligatures w14:val="none"/>
            </w:rPr>
          </w:pPr>
          <w:hyperlink w:anchor="_Toc90234283" w:history="1">
            <w:r w:rsidRPr="0085346A">
              <w:rPr>
                <w:rStyle w:val="Hyperlink"/>
              </w:rPr>
              <w:t>1.6.5</w:t>
            </w:r>
            <w:r>
              <w:rPr>
                <w:rFonts w:eastAsiaTheme="minorEastAsia" w:cstheme="minorBidi"/>
                <w:kern w:val="0"/>
                <w:sz w:val="22"/>
                <w:szCs w:val="20"/>
                <w:lang w:bidi="hi-IN"/>
                <w14:ligatures w14:val="none"/>
              </w:rPr>
              <w:tab/>
            </w:r>
            <w:r w:rsidRPr="0085346A">
              <w:rPr>
                <w:rStyle w:val="Hyperlink"/>
              </w:rPr>
              <w:t>Easy Omnichannel Deployment</w:t>
            </w:r>
            <w:r>
              <w:rPr>
                <w:webHidden/>
              </w:rPr>
              <w:tab/>
            </w:r>
            <w:r>
              <w:rPr>
                <w:webHidden/>
              </w:rPr>
              <w:fldChar w:fldCharType="begin"/>
            </w:r>
            <w:r>
              <w:rPr>
                <w:webHidden/>
              </w:rPr>
              <w:instrText xml:space="preserve"> PAGEREF _Toc90234283 \h </w:instrText>
            </w:r>
            <w:r>
              <w:rPr>
                <w:webHidden/>
              </w:rPr>
            </w:r>
            <w:r>
              <w:rPr>
                <w:webHidden/>
              </w:rPr>
              <w:fldChar w:fldCharType="separate"/>
            </w:r>
            <w:r w:rsidR="006556DC">
              <w:rPr>
                <w:webHidden/>
              </w:rPr>
              <w:t>10</w:t>
            </w:r>
            <w:r>
              <w:rPr>
                <w:webHidden/>
              </w:rPr>
              <w:fldChar w:fldCharType="end"/>
            </w:r>
          </w:hyperlink>
        </w:p>
        <w:p w14:paraId="7A1C5989" w14:textId="4AF8E7AA" w:rsidR="00E10E72" w:rsidRDefault="00E10E72">
          <w:pPr>
            <w:pStyle w:val="TOC3"/>
            <w:tabs>
              <w:tab w:val="left" w:pos="1008"/>
            </w:tabs>
            <w:rPr>
              <w:rFonts w:eastAsiaTheme="minorEastAsia" w:cstheme="minorBidi"/>
              <w:kern w:val="0"/>
              <w:sz w:val="22"/>
              <w:szCs w:val="20"/>
              <w:lang w:bidi="hi-IN"/>
              <w14:ligatures w14:val="none"/>
            </w:rPr>
          </w:pPr>
          <w:hyperlink w:anchor="_Toc90234284" w:history="1">
            <w:r w:rsidRPr="0085346A">
              <w:rPr>
                <w:rStyle w:val="Hyperlink"/>
              </w:rPr>
              <w:t>1.6.6</w:t>
            </w:r>
            <w:r>
              <w:rPr>
                <w:rFonts w:eastAsiaTheme="minorEastAsia" w:cstheme="minorBidi"/>
                <w:kern w:val="0"/>
                <w:sz w:val="22"/>
                <w:szCs w:val="20"/>
                <w:lang w:bidi="hi-IN"/>
                <w14:ligatures w14:val="none"/>
              </w:rPr>
              <w:tab/>
            </w:r>
            <w:r w:rsidRPr="0085346A">
              <w:rPr>
                <w:rStyle w:val="Hyperlink"/>
              </w:rPr>
              <w:t>Extensible Integrations</w:t>
            </w:r>
            <w:r>
              <w:rPr>
                <w:webHidden/>
              </w:rPr>
              <w:tab/>
            </w:r>
            <w:r>
              <w:rPr>
                <w:webHidden/>
              </w:rPr>
              <w:fldChar w:fldCharType="begin"/>
            </w:r>
            <w:r>
              <w:rPr>
                <w:webHidden/>
              </w:rPr>
              <w:instrText xml:space="preserve"> PAGEREF _Toc90234284 \h </w:instrText>
            </w:r>
            <w:r>
              <w:rPr>
                <w:webHidden/>
              </w:rPr>
            </w:r>
            <w:r>
              <w:rPr>
                <w:webHidden/>
              </w:rPr>
              <w:fldChar w:fldCharType="separate"/>
            </w:r>
            <w:r w:rsidR="006556DC">
              <w:rPr>
                <w:webHidden/>
              </w:rPr>
              <w:t>10</w:t>
            </w:r>
            <w:r>
              <w:rPr>
                <w:webHidden/>
              </w:rPr>
              <w:fldChar w:fldCharType="end"/>
            </w:r>
          </w:hyperlink>
        </w:p>
        <w:p w14:paraId="2CA3DD93" w14:textId="21856351" w:rsidR="00E10E72" w:rsidRDefault="00E10E72">
          <w:pPr>
            <w:pStyle w:val="TOC3"/>
            <w:tabs>
              <w:tab w:val="left" w:pos="1008"/>
            </w:tabs>
            <w:rPr>
              <w:rFonts w:eastAsiaTheme="minorEastAsia" w:cstheme="minorBidi"/>
              <w:kern w:val="0"/>
              <w:sz w:val="22"/>
              <w:szCs w:val="20"/>
              <w:lang w:bidi="hi-IN"/>
              <w14:ligatures w14:val="none"/>
            </w:rPr>
          </w:pPr>
          <w:hyperlink w:anchor="_Toc90234285" w:history="1">
            <w:r w:rsidRPr="0085346A">
              <w:rPr>
                <w:rStyle w:val="Hyperlink"/>
              </w:rPr>
              <w:t>1.6.7</w:t>
            </w:r>
            <w:r>
              <w:rPr>
                <w:rFonts w:eastAsiaTheme="minorEastAsia" w:cstheme="minorBidi"/>
                <w:kern w:val="0"/>
                <w:sz w:val="22"/>
                <w:szCs w:val="20"/>
                <w:lang w:bidi="hi-IN"/>
                <w14:ligatures w14:val="none"/>
              </w:rPr>
              <w:tab/>
            </w:r>
            <w:r w:rsidRPr="0085346A">
              <w:rPr>
                <w:rStyle w:val="Hyperlink"/>
              </w:rPr>
              <w:t>Rich Contextual History</w:t>
            </w:r>
            <w:r>
              <w:rPr>
                <w:webHidden/>
              </w:rPr>
              <w:tab/>
            </w:r>
            <w:r>
              <w:rPr>
                <w:webHidden/>
              </w:rPr>
              <w:fldChar w:fldCharType="begin"/>
            </w:r>
            <w:r>
              <w:rPr>
                <w:webHidden/>
              </w:rPr>
              <w:instrText xml:space="preserve"> PAGEREF _Toc90234285 \h </w:instrText>
            </w:r>
            <w:r>
              <w:rPr>
                <w:webHidden/>
              </w:rPr>
            </w:r>
            <w:r>
              <w:rPr>
                <w:webHidden/>
              </w:rPr>
              <w:fldChar w:fldCharType="separate"/>
            </w:r>
            <w:r w:rsidR="006556DC">
              <w:rPr>
                <w:webHidden/>
              </w:rPr>
              <w:t>10</w:t>
            </w:r>
            <w:r>
              <w:rPr>
                <w:webHidden/>
              </w:rPr>
              <w:fldChar w:fldCharType="end"/>
            </w:r>
          </w:hyperlink>
        </w:p>
        <w:p w14:paraId="25780D2C" w14:textId="4DF5AFA1" w:rsidR="00E10E72" w:rsidRDefault="00E10E72">
          <w:pPr>
            <w:pStyle w:val="TOC3"/>
            <w:tabs>
              <w:tab w:val="left" w:pos="1008"/>
            </w:tabs>
            <w:rPr>
              <w:rFonts w:eastAsiaTheme="minorEastAsia" w:cstheme="minorBidi"/>
              <w:kern w:val="0"/>
              <w:sz w:val="22"/>
              <w:szCs w:val="20"/>
              <w:lang w:bidi="hi-IN"/>
              <w14:ligatures w14:val="none"/>
            </w:rPr>
          </w:pPr>
          <w:hyperlink w:anchor="_Toc90234286" w:history="1">
            <w:r w:rsidRPr="0085346A">
              <w:rPr>
                <w:rStyle w:val="Hyperlink"/>
              </w:rPr>
              <w:t>1.6.8</w:t>
            </w:r>
            <w:r>
              <w:rPr>
                <w:rFonts w:eastAsiaTheme="minorEastAsia" w:cstheme="minorBidi"/>
                <w:kern w:val="0"/>
                <w:sz w:val="22"/>
                <w:szCs w:val="20"/>
                <w:lang w:bidi="hi-IN"/>
                <w14:ligatures w14:val="none"/>
              </w:rPr>
              <w:tab/>
            </w:r>
            <w:r w:rsidRPr="0085346A">
              <w:rPr>
                <w:rStyle w:val="Hyperlink"/>
              </w:rPr>
              <w:t>Training Made Easy</w:t>
            </w:r>
            <w:r>
              <w:rPr>
                <w:webHidden/>
              </w:rPr>
              <w:tab/>
            </w:r>
            <w:r>
              <w:rPr>
                <w:webHidden/>
              </w:rPr>
              <w:fldChar w:fldCharType="begin"/>
            </w:r>
            <w:r>
              <w:rPr>
                <w:webHidden/>
              </w:rPr>
              <w:instrText xml:space="preserve"> PAGEREF _Toc90234286 \h </w:instrText>
            </w:r>
            <w:r>
              <w:rPr>
                <w:webHidden/>
              </w:rPr>
            </w:r>
            <w:r>
              <w:rPr>
                <w:webHidden/>
              </w:rPr>
              <w:fldChar w:fldCharType="separate"/>
            </w:r>
            <w:r w:rsidR="006556DC">
              <w:rPr>
                <w:webHidden/>
              </w:rPr>
              <w:t>10</w:t>
            </w:r>
            <w:r>
              <w:rPr>
                <w:webHidden/>
              </w:rPr>
              <w:fldChar w:fldCharType="end"/>
            </w:r>
          </w:hyperlink>
        </w:p>
        <w:p w14:paraId="099E1061" w14:textId="1F363040" w:rsidR="00E10E72" w:rsidRDefault="00E10E72">
          <w:pPr>
            <w:pStyle w:val="TOC3"/>
            <w:tabs>
              <w:tab w:val="left" w:pos="1008"/>
            </w:tabs>
            <w:rPr>
              <w:rFonts w:eastAsiaTheme="minorEastAsia" w:cstheme="minorBidi"/>
              <w:kern w:val="0"/>
              <w:sz w:val="22"/>
              <w:szCs w:val="20"/>
              <w:lang w:bidi="hi-IN"/>
              <w14:ligatures w14:val="none"/>
            </w:rPr>
          </w:pPr>
          <w:hyperlink w:anchor="_Toc90234287" w:history="1">
            <w:r w:rsidRPr="0085346A">
              <w:rPr>
                <w:rStyle w:val="Hyperlink"/>
              </w:rPr>
              <w:t>1.6.9</w:t>
            </w:r>
            <w:r>
              <w:rPr>
                <w:rFonts w:eastAsiaTheme="minorEastAsia" w:cstheme="minorBidi"/>
                <w:kern w:val="0"/>
                <w:sz w:val="22"/>
                <w:szCs w:val="20"/>
                <w:lang w:bidi="hi-IN"/>
                <w14:ligatures w14:val="none"/>
              </w:rPr>
              <w:tab/>
            </w:r>
            <w:r w:rsidRPr="0085346A">
              <w:rPr>
                <w:rStyle w:val="Hyperlink"/>
              </w:rPr>
              <w:t>Easy Human-takeover</w:t>
            </w:r>
            <w:r>
              <w:rPr>
                <w:webHidden/>
              </w:rPr>
              <w:tab/>
            </w:r>
            <w:r>
              <w:rPr>
                <w:webHidden/>
              </w:rPr>
              <w:fldChar w:fldCharType="begin"/>
            </w:r>
            <w:r>
              <w:rPr>
                <w:webHidden/>
              </w:rPr>
              <w:instrText xml:space="preserve"> PAGEREF _Toc90234287 \h </w:instrText>
            </w:r>
            <w:r>
              <w:rPr>
                <w:webHidden/>
              </w:rPr>
            </w:r>
            <w:r>
              <w:rPr>
                <w:webHidden/>
              </w:rPr>
              <w:fldChar w:fldCharType="separate"/>
            </w:r>
            <w:r w:rsidR="006556DC">
              <w:rPr>
                <w:webHidden/>
              </w:rPr>
              <w:t>10</w:t>
            </w:r>
            <w:r>
              <w:rPr>
                <w:webHidden/>
              </w:rPr>
              <w:fldChar w:fldCharType="end"/>
            </w:r>
          </w:hyperlink>
        </w:p>
        <w:p w14:paraId="0FE6FFFB" w14:textId="13BDA8CE" w:rsidR="00E10E72" w:rsidRDefault="00E10E72">
          <w:pPr>
            <w:pStyle w:val="TOC3"/>
            <w:tabs>
              <w:tab w:val="left" w:pos="1152"/>
            </w:tabs>
            <w:rPr>
              <w:rFonts w:eastAsiaTheme="minorEastAsia" w:cstheme="minorBidi"/>
              <w:kern w:val="0"/>
              <w:sz w:val="22"/>
              <w:szCs w:val="20"/>
              <w:lang w:bidi="hi-IN"/>
              <w14:ligatures w14:val="none"/>
            </w:rPr>
          </w:pPr>
          <w:hyperlink w:anchor="_Toc90234288" w:history="1">
            <w:r w:rsidRPr="0085346A">
              <w:rPr>
                <w:rStyle w:val="Hyperlink"/>
              </w:rPr>
              <w:t>1.6.10</w:t>
            </w:r>
            <w:r>
              <w:rPr>
                <w:rFonts w:eastAsiaTheme="minorEastAsia" w:cstheme="minorBidi"/>
                <w:kern w:val="0"/>
                <w:sz w:val="22"/>
                <w:szCs w:val="20"/>
                <w:lang w:bidi="hi-IN"/>
                <w14:ligatures w14:val="none"/>
              </w:rPr>
              <w:tab/>
            </w:r>
            <w:r w:rsidRPr="0085346A">
              <w:rPr>
                <w:rStyle w:val="Hyperlink"/>
              </w:rPr>
              <w:t>Robust API</w:t>
            </w:r>
            <w:r>
              <w:rPr>
                <w:webHidden/>
              </w:rPr>
              <w:tab/>
            </w:r>
            <w:r>
              <w:rPr>
                <w:webHidden/>
              </w:rPr>
              <w:fldChar w:fldCharType="begin"/>
            </w:r>
            <w:r>
              <w:rPr>
                <w:webHidden/>
              </w:rPr>
              <w:instrText xml:space="preserve"> PAGEREF _Toc90234288 \h </w:instrText>
            </w:r>
            <w:r>
              <w:rPr>
                <w:webHidden/>
              </w:rPr>
            </w:r>
            <w:r>
              <w:rPr>
                <w:webHidden/>
              </w:rPr>
              <w:fldChar w:fldCharType="separate"/>
            </w:r>
            <w:r w:rsidR="006556DC">
              <w:rPr>
                <w:webHidden/>
              </w:rPr>
              <w:t>10</w:t>
            </w:r>
            <w:r>
              <w:rPr>
                <w:webHidden/>
              </w:rPr>
              <w:fldChar w:fldCharType="end"/>
            </w:r>
          </w:hyperlink>
        </w:p>
        <w:p w14:paraId="2BF6F024" w14:textId="520A9862" w:rsidR="00E10E72" w:rsidRDefault="00E10E72">
          <w:pPr>
            <w:pStyle w:val="TOC1"/>
            <w:rPr>
              <w:rFonts w:eastAsiaTheme="minorEastAsia" w:cstheme="minorBidi"/>
              <w:b w:val="0"/>
              <w:caps w:val="0"/>
              <w:color w:val="auto"/>
              <w:kern w:val="0"/>
              <w:sz w:val="22"/>
              <w:szCs w:val="20"/>
              <w:lang w:bidi="hi-IN"/>
              <w14:ligatures w14:val="none"/>
            </w:rPr>
          </w:pPr>
          <w:hyperlink w:anchor="_Toc90234289" w:history="1">
            <w:r w:rsidRPr="0085346A">
              <w:rPr>
                <w:rStyle w:val="Hyperlink"/>
              </w:rPr>
              <w:t>2</w:t>
            </w:r>
            <w:r>
              <w:rPr>
                <w:rFonts w:eastAsiaTheme="minorEastAsia" w:cstheme="minorBidi"/>
                <w:b w:val="0"/>
                <w:caps w:val="0"/>
                <w:color w:val="auto"/>
                <w:kern w:val="0"/>
                <w:sz w:val="22"/>
                <w:szCs w:val="20"/>
                <w:lang w:bidi="hi-IN"/>
                <w14:ligatures w14:val="none"/>
              </w:rPr>
              <w:tab/>
            </w:r>
            <w:r w:rsidRPr="0085346A">
              <w:rPr>
                <w:rStyle w:val="Hyperlink"/>
              </w:rPr>
              <w:t>CAPSTONE PROJECT</w:t>
            </w:r>
            <w:r>
              <w:rPr>
                <w:webHidden/>
              </w:rPr>
              <w:tab/>
            </w:r>
            <w:r>
              <w:rPr>
                <w:webHidden/>
              </w:rPr>
              <w:fldChar w:fldCharType="begin"/>
            </w:r>
            <w:r>
              <w:rPr>
                <w:webHidden/>
              </w:rPr>
              <w:instrText xml:space="preserve"> PAGEREF _Toc90234289 \h </w:instrText>
            </w:r>
            <w:r>
              <w:rPr>
                <w:webHidden/>
              </w:rPr>
            </w:r>
            <w:r>
              <w:rPr>
                <w:webHidden/>
              </w:rPr>
              <w:fldChar w:fldCharType="separate"/>
            </w:r>
            <w:r w:rsidR="006556DC">
              <w:rPr>
                <w:webHidden/>
              </w:rPr>
              <w:t>11</w:t>
            </w:r>
            <w:r>
              <w:rPr>
                <w:webHidden/>
              </w:rPr>
              <w:fldChar w:fldCharType="end"/>
            </w:r>
          </w:hyperlink>
        </w:p>
        <w:p w14:paraId="3B675225" w14:textId="31BB3E2B" w:rsidR="00E10E72" w:rsidRDefault="00E10E72">
          <w:pPr>
            <w:pStyle w:val="TOC2"/>
            <w:tabs>
              <w:tab w:val="left" w:pos="720"/>
            </w:tabs>
            <w:rPr>
              <w:rFonts w:eastAsiaTheme="minorEastAsia" w:cstheme="minorBidi"/>
              <w:kern w:val="0"/>
              <w:sz w:val="22"/>
              <w:szCs w:val="20"/>
              <w:lang w:bidi="hi-IN"/>
              <w14:ligatures w14:val="none"/>
            </w:rPr>
          </w:pPr>
          <w:hyperlink w:anchor="_Toc90234290" w:history="1">
            <w:r w:rsidRPr="0085346A">
              <w:rPr>
                <w:rStyle w:val="Hyperlink"/>
              </w:rPr>
              <w:t>2.1</w:t>
            </w:r>
            <w:r>
              <w:rPr>
                <w:rFonts w:eastAsiaTheme="minorEastAsia" w:cstheme="minorBidi"/>
                <w:kern w:val="0"/>
                <w:sz w:val="22"/>
                <w:szCs w:val="20"/>
                <w:lang w:bidi="hi-IN"/>
                <w14:ligatures w14:val="none"/>
              </w:rPr>
              <w:tab/>
            </w:r>
            <w:r w:rsidRPr="0085346A">
              <w:rPr>
                <w:rStyle w:val="Hyperlink"/>
              </w:rPr>
              <w:t>Project Overview</w:t>
            </w:r>
            <w:r>
              <w:rPr>
                <w:webHidden/>
              </w:rPr>
              <w:tab/>
            </w:r>
            <w:r>
              <w:rPr>
                <w:webHidden/>
              </w:rPr>
              <w:fldChar w:fldCharType="begin"/>
            </w:r>
            <w:r>
              <w:rPr>
                <w:webHidden/>
              </w:rPr>
              <w:instrText xml:space="preserve"> PAGEREF _Toc90234290 \h </w:instrText>
            </w:r>
            <w:r>
              <w:rPr>
                <w:webHidden/>
              </w:rPr>
            </w:r>
            <w:r>
              <w:rPr>
                <w:webHidden/>
              </w:rPr>
              <w:fldChar w:fldCharType="separate"/>
            </w:r>
            <w:r w:rsidR="006556DC">
              <w:rPr>
                <w:webHidden/>
              </w:rPr>
              <w:t>11</w:t>
            </w:r>
            <w:r>
              <w:rPr>
                <w:webHidden/>
              </w:rPr>
              <w:fldChar w:fldCharType="end"/>
            </w:r>
          </w:hyperlink>
        </w:p>
        <w:p w14:paraId="05C730B5" w14:textId="57CA7C06" w:rsidR="00E10E72" w:rsidRDefault="00E10E72">
          <w:pPr>
            <w:pStyle w:val="TOC3"/>
            <w:tabs>
              <w:tab w:val="left" w:pos="1008"/>
            </w:tabs>
            <w:rPr>
              <w:rFonts w:eastAsiaTheme="minorEastAsia" w:cstheme="minorBidi"/>
              <w:kern w:val="0"/>
              <w:sz w:val="22"/>
              <w:szCs w:val="20"/>
              <w:lang w:bidi="hi-IN"/>
              <w14:ligatures w14:val="none"/>
            </w:rPr>
          </w:pPr>
          <w:hyperlink w:anchor="_Toc90234291" w:history="1">
            <w:r w:rsidRPr="0085346A">
              <w:rPr>
                <w:rStyle w:val="Hyperlink"/>
              </w:rPr>
              <w:t>2.1.1</w:t>
            </w:r>
            <w:r>
              <w:rPr>
                <w:rFonts w:eastAsiaTheme="minorEastAsia" w:cstheme="minorBidi"/>
                <w:kern w:val="0"/>
                <w:sz w:val="22"/>
                <w:szCs w:val="20"/>
                <w:lang w:bidi="hi-IN"/>
                <w14:ligatures w14:val="none"/>
              </w:rPr>
              <w:tab/>
            </w:r>
            <w:r w:rsidRPr="0085346A">
              <w:rPr>
                <w:rStyle w:val="Hyperlink"/>
              </w:rPr>
              <w:t>Opportunity</w:t>
            </w:r>
            <w:r>
              <w:rPr>
                <w:webHidden/>
              </w:rPr>
              <w:tab/>
            </w:r>
            <w:r>
              <w:rPr>
                <w:webHidden/>
              </w:rPr>
              <w:fldChar w:fldCharType="begin"/>
            </w:r>
            <w:r>
              <w:rPr>
                <w:webHidden/>
              </w:rPr>
              <w:instrText xml:space="preserve"> PAGEREF _Toc90234291 \h </w:instrText>
            </w:r>
            <w:r>
              <w:rPr>
                <w:webHidden/>
              </w:rPr>
            </w:r>
            <w:r>
              <w:rPr>
                <w:webHidden/>
              </w:rPr>
              <w:fldChar w:fldCharType="separate"/>
            </w:r>
            <w:r w:rsidR="006556DC">
              <w:rPr>
                <w:webHidden/>
              </w:rPr>
              <w:t>11</w:t>
            </w:r>
            <w:r>
              <w:rPr>
                <w:webHidden/>
              </w:rPr>
              <w:fldChar w:fldCharType="end"/>
            </w:r>
          </w:hyperlink>
        </w:p>
        <w:p w14:paraId="45A44C5F" w14:textId="69362BEF" w:rsidR="00E10E72" w:rsidRDefault="00E10E72">
          <w:pPr>
            <w:pStyle w:val="TOC3"/>
            <w:tabs>
              <w:tab w:val="left" w:pos="1008"/>
            </w:tabs>
            <w:rPr>
              <w:rFonts w:eastAsiaTheme="minorEastAsia" w:cstheme="minorBidi"/>
              <w:kern w:val="0"/>
              <w:sz w:val="22"/>
              <w:szCs w:val="20"/>
              <w:lang w:bidi="hi-IN"/>
              <w14:ligatures w14:val="none"/>
            </w:rPr>
          </w:pPr>
          <w:hyperlink w:anchor="_Toc90234292" w:history="1">
            <w:r w:rsidRPr="0085346A">
              <w:rPr>
                <w:rStyle w:val="Hyperlink"/>
              </w:rPr>
              <w:t>2.1.2</w:t>
            </w:r>
            <w:r>
              <w:rPr>
                <w:rFonts w:eastAsiaTheme="minorEastAsia" w:cstheme="minorBidi"/>
                <w:kern w:val="0"/>
                <w:sz w:val="22"/>
                <w:szCs w:val="20"/>
                <w:lang w:bidi="hi-IN"/>
                <w14:ligatures w14:val="none"/>
              </w:rPr>
              <w:tab/>
            </w:r>
            <w:r w:rsidRPr="0085346A">
              <w:rPr>
                <w:rStyle w:val="Hyperlink"/>
              </w:rPr>
              <w:t>Objective</w:t>
            </w:r>
            <w:r>
              <w:rPr>
                <w:webHidden/>
              </w:rPr>
              <w:tab/>
            </w:r>
            <w:r>
              <w:rPr>
                <w:webHidden/>
              </w:rPr>
              <w:fldChar w:fldCharType="begin"/>
            </w:r>
            <w:r>
              <w:rPr>
                <w:webHidden/>
              </w:rPr>
              <w:instrText xml:space="preserve"> PAGEREF _Toc90234292 \h </w:instrText>
            </w:r>
            <w:r>
              <w:rPr>
                <w:webHidden/>
              </w:rPr>
            </w:r>
            <w:r>
              <w:rPr>
                <w:webHidden/>
              </w:rPr>
              <w:fldChar w:fldCharType="separate"/>
            </w:r>
            <w:r w:rsidR="006556DC">
              <w:rPr>
                <w:webHidden/>
              </w:rPr>
              <w:t>11</w:t>
            </w:r>
            <w:r>
              <w:rPr>
                <w:webHidden/>
              </w:rPr>
              <w:fldChar w:fldCharType="end"/>
            </w:r>
          </w:hyperlink>
        </w:p>
        <w:p w14:paraId="4B12B054" w14:textId="675BE221" w:rsidR="00E10E72" w:rsidRDefault="00E10E72">
          <w:pPr>
            <w:pStyle w:val="TOC3"/>
            <w:tabs>
              <w:tab w:val="left" w:pos="1008"/>
            </w:tabs>
            <w:rPr>
              <w:rFonts w:eastAsiaTheme="minorEastAsia" w:cstheme="minorBidi"/>
              <w:kern w:val="0"/>
              <w:sz w:val="22"/>
              <w:szCs w:val="20"/>
              <w:lang w:bidi="hi-IN"/>
              <w14:ligatures w14:val="none"/>
            </w:rPr>
          </w:pPr>
          <w:hyperlink w:anchor="_Toc90234293" w:history="1">
            <w:r w:rsidRPr="0085346A">
              <w:rPr>
                <w:rStyle w:val="Hyperlink"/>
              </w:rPr>
              <w:t>2.1.3</w:t>
            </w:r>
            <w:r>
              <w:rPr>
                <w:rFonts w:eastAsiaTheme="minorEastAsia" w:cstheme="minorBidi"/>
                <w:kern w:val="0"/>
                <w:sz w:val="22"/>
                <w:szCs w:val="20"/>
                <w:lang w:bidi="hi-IN"/>
                <w14:ligatures w14:val="none"/>
              </w:rPr>
              <w:tab/>
            </w:r>
            <w:r w:rsidRPr="0085346A">
              <w:rPr>
                <w:rStyle w:val="Hyperlink"/>
              </w:rPr>
              <w:t>Overview of Project Milestones</w:t>
            </w:r>
            <w:r>
              <w:rPr>
                <w:webHidden/>
              </w:rPr>
              <w:tab/>
            </w:r>
            <w:r>
              <w:rPr>
                <w:webHidden/>
              </w:rPr>
              <w:fldChar w:fldCharType="begin"/>
            </w:r>
            <w:r>
              <w:rPr>
                <w:webHidden/>
              </w:rPr>
              <w:instrText xml:space="preserve"> PAGEREF _Toc90234293 \h </w:instrText>
            </w:r>
            <w:r>
              <w:rPr>
                <w:webHidden/>
              </w:rPr>
            </w:r>
            <w:r>
              <w:rPr>
                <w:webHidden/>
              </w:rPr>
              <w:fldChar w:fldCharType="separate"/>
            </w:r>
            <w:r w:rsidR="006556DC">
              <w:rPr>
                <w:webHidden/>
              </w:rPr>
              <w:t>11</w:t>
            </w:r>
            <w:r>
              <w:rPr>
                <w:webHidden/>
              </w:rPr>
              <w:fldChar w:fldCharType="end"/>
            </w:r>
          </w:hyperlink>
        </w:p>
        <w:p w14:paraId="27035BDC" w14:textId="32D1A483" w:rsidR="00E10E72" w:rsidRDefault="00E10E72">
          <w:pPr>
            <w:pStyle w:val="TOC3"/>
            <w:tabs>
              <w:tab w:val="left" w:pos="1008"/>
            </w:tabs>
            <w:rPr>
              <w:rFonts w:eastAsiaTheme="minorEastAsia" w:cstheme="minorBidi"/>
              <w:kern w:val="0"/>
              <w:sz w:val="22"/>
              <w:szCs w:val="20"/>
              <w:lang w:bidi="hi-IN"/>
              <w14:ligatures w14:val="none"/>
            </w:rPr>
          </w:pPr>
          <w:hyperlink w:anchor="_Toc90234294" w:history="1">
            <w:r w:rsidRPr="0085346A">
              <w:rPr>
                <w:rStyle w:val="Hyperlink"/>
              </w:rPr>
              <w:t>2.1.4</w:t>
            </w:r>
            <w:r>
              <w:rPr>
                <w:rFonts w:eastAsiaTheme="minorEastAsia" w:cstheme="minorBidi"/>
                <w:kern w:val="0"/>
                <w:sz w:val="22"/>
                <w:szCs w:val="20"/>
                <w:lang w:bidi="hi-IN"/>
                <w14:ligatures w14:val="none"/>
              </w:rPr>
              <w:tab/>
            </w:r>
            <w:r w:rsidRPr="0085346A">
              <w:rPr>
                <w:rStyle w:val="Hyperlink"/>
              </w:rPr>
              <w:t>Acknowledgments</w:t>
            </w:r>
            <w:r>
              <w:rPr>
                <w:webHidden/>
              </w:rPr>
              <w:tab/>
            </w:r>
            <w:r>
              <w:rPr>
                <w:webHidden/>
              </w:rPr>
              <w:fldChar w:fldCharType="begin"/>
            </w:r>
            <w:r>
              <w:rPr>
                <w:webHidden/>
              </w:rPr>
              <w:instrText xml:space="preserve"> PAGEREF _Toc90234294 \h </w:instrText>
            </w:r>
            <w:r>
              <w:rPr>
                <w:webHidden/>
              </w:rPr>
            </w:r>
            <w:r>
              <w:rPr>
                <w:webHidden/>
              </w:rPr>
              <w:fldChar w:fldCharType="separate"/>
            </w:r>
            <w:r w:rsidR="006556DC">
              <w:rPr>
                <w:webHidden/>
              </w:rPr>
              <w:t>12</w:t>
            </w:r>
            <w:r>
              <w:rPr>
                <w:webHidden/>
              </w:rPr>
              <w:fldChar w:fldCharType="end"/>
            </w:r>
          </w:hyperlink>
        </w:p>
        <w:p w14:paraId="46E7DC7D" w14:textId="4F868FE5" w:rsidR="00E10E72" w:rsidRDefault="00E10E72">
          <w:pPr>
            <w:pStyle w:val="TOC2"/>
            <w:tabs>
              <w:tab w:val="left" w:pos="720"/>
            </w:tabs>
            <w:rPr>
              <w:rFonts w:eastAsiaTheme="minorEastAsia" w:cstheme="minorBidi"/>
              <w:kern w:val="0"/>
              <w:sz w:val="22"/>
              <w:szCs w:val="20"/>
              <w:lang w:bidi="hi-IN"/>
              <w14:ligatures w14:val="none"/>
            </w:rPr>
          </w:pPr>
          <w:hyperlink w:anchor="_Toc90234295" w:history="1">
            <w:r w:rsidRPr="0085346A">
              <w:rPr>
                <w:rStyle w:val="Hyperlink"/>
              </w:rPr>
              <w:t>2.2</w:t>
            </w:r>
            <w:r>
              <w:rPr>
                <w:rFonts w:eastAsiaTheme="minorEastAsia" w:cstheme="minorBidi"/>
                <w:kern w:val="0"/>
                <w:sz w:val="22"/>
                <w:szCs w:val="20"/>
                <w:lang w:bidi="hi-IN"/>
                <w14:ligatures w14:val="none"/>
              </w:rPr>
              <w:tab/>
            </w:r>
            <w:r w:rsidRPr="0085346A">
              <w:rPr>
                <w:rStyle w:val="Hyperlink"/>
              </w:rPr>
              <w:t>Project Team</w:t>
            </w:r>
            <w:r>
              <w:rPr>
                <w:webHidden/>
              </w:rPr>
              <w:tab/>
            </w:r>
            <w:r>
              <w:rPr>
                <w:webHidden/>
              </w:rPr>
              <w:fldChar w:fldCharType="begin"/>
            </w:r>
            <w:r>
              <w:rPr>
                <w:webHidden/>
              </w:rPr>
              <w:instrText xml:space="preserve"> PAGEREF _Toc90234295 \h </w:instrText>
            </w:r>
            <w:r>
              <w:rPr>
                <w:webHidden/>
              </w:rPr>
            </w:r>
            <w:r>
              <w:rPr>
                <w:webHidden/>
              </w:rPr>
              <w:fldChar w:fldCharType="separate"/>
            </w:r>
            <w:r w:rsidR="006556DC">
              <w:rPr>
                <w:webHidden/>
              </w:rPr>
              <w:t>13</w:t>
            </w:r>
            <w:r>
              <w:rPr>
                <w:webHidden/>
              </w:rPr>
              <w:fldChar w:fldCharType="end"/>
            </w:r>
          </w:hyperlink>
        </w:p>
        <w:p w14:paraId="480291E2" w14:textId="72DD80D2" w:rsidR="00E10E72" w:rsidRDefault="00E10E72">
          <w:pPr>
            <w:pStyle w:val="TOC3"/>
            <w:tabs>
              <w:tab w:val="left" w:pos="1008"/>
            </w:tabs>
            <w:rPr>
              <w:rFonts w:eastAsiaTheme="minorEastAsia" w:cstheme="minorBidi"/>
              <w:kern w:val="0"/>
              <w:sz w:val="22"/>
              <w:szCs w:val="20"/>
              <w:lang w:bidi="hi-IN"/>
              <w14:ligatures w14:val="none"/>
            </w:rPr>
          </w:pPr>
          <w:hyperlink w:anchor="_Toc90234296" w:history="1">
            <w:r w:rsidRPr="0085346A">
              <w:rPr>
                <w:rStyle w:val="Hyperlink"/>
              </w:rPr>
              <w:t>2.2.1</w:t>
            </w:r>
            <w:r>
              <w:rPr>
                <w:rFonts w:eastAsiaTheme="minorEastAsia" w:cstheme="minorBidi"/>
                <w:kern w:val="0"/>
                <w:sz w:val="22"/>
                <w:szCs w:val="20"/>
                <w:lang w:bidi="hi-IN"/>
                <w14:ligatures w14:val="none"/>
              </w:rPr>
              <w:tab/>
            </w:r>
            <w:r w:rsidRPr="0085346A">
              <w:rPr>
                <w:rStyle w:val="Hyperlink"/>
              </w:rPr>
              <w:t>Mohana Krishna Suryadevara</w:t>
            </w:r>
            <w:r>
              <w:rPr>
                <w:webHidden/>
              </w:rPr>
              <w:tab/>
            </w:r>
            <w:r>
              <w:rPr>
                <w:webHidden/>
              </w:rPr>
              <w:fldChar w:fldCharType="begin"/>
            </w:r>
            <w:r>
              <w:rPr>
                <w:webHidden/>
              </w:rPr>
              <w:instrText xml:space="preserve"> PAGEREF _Toc90234296 \h </w:instrText>
            </w:r>
            <w:r>
              <w:rPr>
                <w:webHidden/>
              </w:rPr>
            </w:r>
            <w:r>
              <w:rPr>
                <w:webHidden/>
              </w:rPr>
              <w:fldChar w:fldCharType="separate"/>
            </w:r>
            <w:r w:rsidR="006556DC">
              <w:rPr>
                <w:webHidden/>
              </w:rPr>
              <w:t>13</w:t>
            </w:r>
            <w:r>
              <w:rPr>
                <w:webHidden/>
              </w:rPr>
              <w:fldChar w:fldCharType="end"/>
            </w:r>
          </w:hyperlink>
        </w:p>
        <w:p w14:paraId="25A36937" w14:textId="4872EEB2" w:rsidR="00E10E72" w:rsidRDefault="00E10E72">
          <w:pPr>
            <w:pStyle w:val="TOC3"/>
            <w:tabs>
              <w:tab w:val="left" w:pos="1008"/>
            </w:tabs>
            <w:rPr>
              <w:rFonts w:eastAsiaTheme="minorEastAsia" w:cstheme="minorBidi"/>
              <w:kern w:val="0"/>
              <w:sz w:val="22"/>
              <w:szCs w:val="20"/>
              <w:lang w:bidi="hi-IN"/>
              <w14:ligatures w14:val="none"/>
            </w:rPr>
          </w:pPr>
          <w:hyperlink w:anchor="_Toc90234297" w:history="1">
            <w:r w:rsidRPr="0085346A">
              <w:rPr>
                <w:rStyle w:val="Hyperlink"/>
              </w:rPr>
              <w:t>2.2.2</w:t>
            </w:r>
            <w:r>
              <w:rPr>
                <w:rFonts w:eastAsiaTheme="minorEastAsia" w:cstheme="minorBidi"/>
                <w:kern w:val="0"/>
                <w:sz w:val="22"/>
                <w:szCs w:val="20"/>
                <w:lang w:bidi="hi-IN"/>
                <w14:ligatures w14:val="none"/>
              </w:rPr>
              <w:tab/>
            </w:r>
            <w:r w:rsidRPr="0085346A">
              <w:rPr>
                <w:rStyle w:val="Hyperlink"/>
              </w:rPr>
              <w:t>Neethu Jacob</w:t>
            </w:r>
            <w:r>
              <w:rPr>
                <w:webHidden/>
              </w:rPr>
              <w:tab/>
            </w:r>
            <w:r>
              <w:rPr>
                <w:webHidden/>
              </w:rPr>
              <w:fldChar w:fldCharType="begin"/>
            </w:r>
            <w:r>
              <w:rPr>
                <w:webHidden/>
              </w:rPr>
              <w:instrText xml:space="preserve"> PAGEREF _Toc90234297 \h </w:instrText>
            </w:r>
            <w:r>
              <w:rPr>
                <w:webHidden/>
              </w:rPr>
            </w:r>
            <w:r>
              <w:rPr>
                <w:webHidden/>
              </w:rPr>
              <w:fldChar w:fldCharType="separate"/>
            </w:r>
            <w:r w:rsidR="006556DC">
              <w:rPr>
                <w:webHidden/>
              </w:rPr>
              <w:t>13</w:t>
            </w:r>
            <w:r>
              <w:rPr>
                <w:webHidden/>
              </w:rPr>
              <w:fldChar w:fldCharType="end"/>
            </w:r>
          </w:hyperlink>
        </w:p>
        <w:p w14:paraId="09081BDB" w14:textId="268EB8CD" w:rsidR="00E10E72" w:rsidRDefault="00E10E72">
          <w:pPr>
            <w:pStyle w:val="TOC3"/>
            <w:tabs>
              <w:tab w:val="left" w:pos="1008"/>
            </w:tabs>
            <w:rPr>
              <w:rFonts w:eastAsiaTheme="minorEastAsia" w:cstheme="minorBidi"/>
              <w:kern w:val="0"/>
              <w:sz w:val="22"/>
              <w:szCs w:val="20"/>
              <w:lang w:bidi="hi-IN"/>
              <w14:ligatures w14:val="none"/>
            </w:rPr>
          </w:pPr>
          <w:hyperlink w:anchor="_Toc90234298" w:history="1">
            <w:r w:rsidRPr="0085346A">
              <w:rPr>
                <w:rStyle w:val="Hyperlink"/>
              </w:rPr>
              <w:t>2.2.3</w:t>
            </w:r>
            <w:r>
              <w:rPr>
                <w:rFonts w:eastAsiaTheme="minorEastAsia" w:cstheme="minorBidi"/>
                <w:kern w:val="0"/>
                <w:sz w:val="22"/>
                <w:szCs w:val="20"/>
                <w:lang w:bidi="hi-IN"/>
                <w14:ligatures w14:val="none"/>
              </w:rPr>
              <w:tab/>
            </w:r>
            <w:r w:rsidRPr="0085346A">
              <w:rPr>
                <w:rStyle w:val="Hyperlink"/>
              </w:rPr>
              <w:t>PremKumar Coimbatore Govindan</w:t>
            </w:r>
            <w:r>
              <w:rPr>
                <w:webHidden/>
              </w:rPr>
              <w:tab/>
            </w:r>
            <w:r>
              <w:rPr>
                <w:webHidden/>
              </w:rPr>
              <w:fldChar w:fldCharType="begin"/>
            </w:r>
            <w:r>
              <w:rPr>
                <w:webHidden/>
              </w:rPr>
              <w:instrText xml:space="preserve"> PAGEREF _Toc90234298 \h </w:instrText>
            </w:r>
            <w:r>
              <w:rPr>
                <w:webHidden/>
              </w:rPr>
            </w:r>
            <w:r>
              <w:rPr>
                <w:webHidden/>
              </w:rPr>
              <w:fldChar w:fldCharType="separate"/>
            </w:r>
            <w:r w:rsidR="006556DC">
              <w:rPr>
                <w:webHidden/>
              </w:rPr>
              <w:t>13</w:t>
            </w:r>
            <w:r>
              <w:rPr>
                <w:webHidden/>
              </w:rPr>
              <w:fldChar w:fldCharType="end"/>
            </w:r>
          </w:hyperlink>
        </w:p>
        <w:p w14:paraId="17214EDE" w14:textId="5B462A57" w:rsidR="00E10E72" w:rsidRDefault="00E10E72">
          <w:pPr>
            <w:pStyle w:val="TOC3"/>
            <w:tabs>
              <w:tab w:val="left" w:pos="1008"/>
            </w:tabs>
            <w:rPr>
              <w:rFonts w:eastAsiaTheme="minorEastAsia" w:cstheme="minorBidi"/>
              <w:kern w:val="0"/>
              <w:sz w:val="22"/>
              <w:szCs w:val="20"/>
              <w:lang w:bidi="hi-IN"/>
              <w14:ligatures w14:val="none"/>
            </w:rPr>
          </w:pPr>
          <w:hyperlink w:anchor="_Toc90234299" w:history="1">
            <w:r w:rsidRPr="0085346A">
              <w:rPr>
                <w:rStyle w:val="Hyperlink"/>
              </w:rPr>
              <w:t>2.2.4</w:t>
            </w:r>
            <w:r>
              <w:rPr>
                <w:rFonts w:eastAsiaTheme="minorEastAsia" w:cstheme="minorBidi"/>
                <w:kern w:val="0"/>
                <w:sz w:val="22"/>
                <w:szCs w:val="20"/>
                <w:lang w:bidi="hi-IN"/>
                <w14:ligatures w14:val="none"/>
              </w:rPr>
              <w:tab/>
            </w:r>
            <w:r w:rsidRPr="0085346A">
              <w:rPr>
                <w:rStyle w:val="Hyperlink"/>
              </w:rPr>
              <w:t>Rakesh Kumar</w:t>
            </w:r>
            <w:r>
              <w:rPr>
                <w:webHidden/>
              </w:rPr>
              <w:tab/>
            </w:r>
            <w:r>
              <w:rPr>
                <w:webHidden/>
              </w:rPr>
              <w:fldChar w:fldCharType="begin"/>
            </w:r>
            <w:r>
              <w:rPr>
                <w:webHidden/>
              </w:rPr>
              <w:instrText xml:space="preserve"> PAGEREF _Toc90234299 \h </w:instrText>
            </w:r>
            <w:r>
              <w:rPr>
                <w:webHidden/>
              </w:rPr>
            </w:r>
            <w:r>
              <w:rPr>
                <w:webHidden/>
              </w:rPr>
              <w:fldChar w:fldCharType="separate"/>
            </w:r>
            <w:r w:rsidR="006556DC">
              <w:rPr>
                <w:webHidden/>
              </w:rPr>
              <w:t>13</w:t>
            </w:r>
            <w:r>
              <w:rPr>
                <w:webHidden/>
              </w:rPr>
              <w:fldChar w:fldCharType="end"/>
            </w:r>
          </w:hyperlink>
        </w:p>
        <w:p w14:paraId="73DB57DD" w14:textId="19CBC704" w:rsidR="00E10E72" w:rsidRDefault="00E10E72">
          <w:pPr>
            <w:pStyle w:val="TOC3"/>
            <w:tabs>
              <w:tab w:val="left" w:pos="1008"/>
            </w:tabs>
            <w:rPr>
              <w:rFonts w:eastAsiaTheme="minorEastAsia" w:cstheme="minorBidi"/>
              <w:kern w:val="0"/>
              <w:sz w:val="22"/>
              <w:szCs w:val="20"/>
              <w:lang w:bidi="hi-IN"/>
              <w14:ligatures w14:val="none"/>
            </w:rPr>
          </w:pPr>
          <w:hyperlink w:anchor="_Toc90234300" w:history="1">
            <w:r w:rsidRPr="0085346A">
              <w:rPr>
                <w:rStyle w:val="Hyperlink"/>
              </w:rPr>
              <w:t>2.2.5</w:t>
            </w:r>
            <w:r>
              <w:rPr>
                <w:rFonts w:eastAsiaTheme="minorEastAsia" w:cstheme="minorBidi"/>
                <w:kern w:val="0"/>
                <w:sz w:val="22"/>
                <w:szCs w:val="20"/>
                <w:lang w:bidi="hi-IN"/>
                <w14:ligatures w14:val="none"/>
              </w:rPr>
              <w:tab/>
            </w:r>
            <w:r w:rsidRPr="0085346A">
              <w:rPr>
                <w:rStyle w:val="Hyperlink"/>
              </w:rPr>
              <w:t>Varun Prakash</w:t>
            </w:r>
            <w:r>
              <w:rPr>
                <w:webHidden/>
              </w:rPr>
              <w:tab/>
            </w:r>
            <w:r>
              <w:rPr>
                <w:webHidden/>
              </w:rPr>
              <w:fldChar w:fldCharType="begin"/>
            </w:r>
            <w:r>
              <w:rPr>
                <w:webHidden/>
              </w:rPr>
              <w:instrText xml:space="preserve"> PAGEREF _Toc90234300 \h </w:instrText>
            </w:r>
            <w:r>
              <w:rPr>
                <w:webHidden/>
              </w:rPr>
            </w:r>
            <w:r>
              <w:rPr>
                <w:webHidden/>
              </w:rPr>
              <w:fldChar w:fldCharType="separate"/>
            </w:r>
            <w:r w:rsidR="006556DC">
              <w:rPr>
                <w:webHidden/>
              </w:rPr>
              <w:t>13</w:t>
            </w:r>
            <w:r>
              <w:rPr>
                <w:webHidden/>
              </w:rPr>
              <w:fldChar w:fldCharType="end"/>
            </w:r>
          </w:hyperlink>
        </w:p>
        <w:p w14:paraId="40C6A27C" w14:textId="18DD6198" w:rsidR="00E10E72" w:rsidRDefault="00E10E72">
          <w:pPr>
            <w:pStyle w:val="TOC1"/>
            <w:rPr>
              <w:rFonts w:eastAsiaTheme="minorEastAsia" w:cstheme="minorBidi"/>
              <w:b w:val="0"/>
              <w:caps w:val="0"/>
              <w:color w:val="auto"/>
              <w:kern w:val="0"/>
              <w:sz w:val="22"/>
              <w:szCs w:val="20"/>
              <w:lang w:bidi="hi-IN"/>
              <w14:ligatures w14:val="none"/>
            </w:rPr>
          </w:pPr>
          <w:hyperlink w:anchor="_Toc90234301" w:history="1">
            <w:r w:rsidRPr="0085346A">
              <w:rPr>
                <w:rStyle w:val="Hyperlink"/>
              </w:rPr>
              <w:t>3</w:t>
            </w:r>
            <w:r>
              <w:rPr>
                <w:rFonts w:eastAsiaTheme="minorEastAsia" w:cstheme="minorBidi"/>
                <w:b w:val="0"/>
                <w:caps w:val="0"/>
                <w:color w:val="auto"/>
                <w:kern w:val="0"/>
                <w:sz w:val="22"/>
                <w:szCs w:val="20"/>
                <w:lang w:bidi="hi-IN"/>
                <w14:ligatures w14:val="none"/>
              </w:rPr>
              <w:tab/>
            </w:r>
            <w:r w:rsidRPr="0085346A">
              <w:rPr>
                <w:rStyle w:val="Hyperlink"/>
              </w:rPr>
              <w:t>ANALYSIS</w:t>
            </w:r>
            <w:r>
              <w:rPr>
                <w:webHidden/>
              </w:rPr>
              <w:tab/>
            </w:r>
            <w:r>
              <w:rPr>
                <w:webHidden/>
              </w:rPr>
              <w:fldChar w:fldCharType="begin"/>
            </w:r>
            <w:r>
              <w:rPr>
                <w:webHidden/>
              </w:rPr>
              <w:instrText xml:space="preserve"> PAGEREF _Toc90234301 \h </w:instrText>
            </w:r>
            <w:r>
              <w:rPr>
                <w:webHidden/>
              </w:rPr>
            </w:r>
            <w:r>
              <w:rPr>
                <w:webHidden/>
              </w:rPr>
              <w:fldChar w:fldCharType="separate"/>
            </w:r>
            <w:r w:rsidR="006556DC">
              <w:rPr>
                <w:webHidden/>
              </w:rPr>
              <w:t>13</w:t>
            </w:r>
            <w:r>
              <w:rPr>
                <w:webHidden/>
              </w:rPr>
              <w:fldChar w:fldCharType="end"/>
            </w:r>
          </w:hyperlink>
        </w:p>
        <w:p w14:paraId="1F5449CA" w14:textId="138BD732" w:rsidR="00E10E72" w:rsidRDefault="00E10E72">
          <w:pPr>
            <w:pStyle w:val="TOC2"/>
            <w:tabs>
              <w:tab w:val="left" w:pos="720"/>
            </w:tabs>
            <w:rPr>
              <w:rFonts w:eastAsiaTheme="minorEastAsia" w:cstheme="minorBidi"/>
              <w:kern w:val="0"/>
              <w:sz w:val="22"/>
              <w:szCs w:val="20"/>
              <w:lang w:bidi="hi-IN"/>
              <w14:ligatures w14:val="none"/>
            </w:rPr>
          </w:pPr>
          <w:hyperlink w:anchor="_Toc90234302" w:history="1">
            <w:r w:rsidRPr="0085346A">
              <w:rPr>
                <w:rStyle w:val="Hyperlink"/>
              </w:rPr>
              <w:t>3.1</w:t>
            </w:r>
            <w:r>
              <w:rPr>
                <w:rFonts w:eastAsiaTheme="minorEastAsia" w:cstheme="minorBidi"/>
                <w:kern w:val="0"/>
                <w:sz w:val="22"/>
                <w:szCs w:val="20"/>
                <w:lang w:bidi="hi-IN"/>
                <w14:ligatures w14:val="none"/>
              </w:rPr>
              <w:tab/>
            </w:r>
            <w:r w:rsidRPr="0085346A">
              <w:rPr>
                <w:rStyle w:val="Hyperlink"/>
              </w:rPr>
              <w:t>Exploratory Data Analysis (EDA) &amp; Visualization</w:t>
            </w:r>
            <w:r>
              <w:rPr>
                <w:webHidden/>
              </w:rPr>
              <w:tab/>
            </w:r>
            <w:r>
              <w:rPr>
                <w:webHidden/>
              </w:rPr>
              <w:fldChar w:fldCharType="begin"/>
            </w:r>
            <w:r>
              <w:rPr>
                <w:webHidden/>
              </w:rPr>
              <w:instrText xml:space="preserve"> PAGEREF _Toc90234302 \h </w:instrText>
            </w:r>
            <w:r>
              <w:rPr>
                <w:webHidden/>
              </w:rPr>
            </w:r>
            <w:r>
              <w:rPr>
                <w:webHidden/>
              </w:rPr>
              <w:fldChar w:fldCharType="separate"/>
            </w:r>
            <w:r w:rsidR="006556DC">
              <w:rPr>
                <w:webHidden/>
              </w:rPr>
              <w:t>13</w:t>
            </w:r>
            <w:r>
              <w:rPr>
                <w:webHidden/>
              </w:rPr>
              <w:fldChar w:fldCharType="end"/>
            </w:r>
          </w:hyperlink>
        </w:p>
        <w:p w14:paraId="7F9F7C95" w14:textId="73EB5758" w:rsidR="00E10E72" w:rsidRDefault="00E10E72">
          <w:pPr>
            <w:pStyle w:val="TOC3"/>
            <w:tabs>
              <w:tab w:val="left" w:pos="1008"/>
            </w:tabs>
            <w:rPr>
              <w:rFonts w:eastAsiaTheme="minorEastAsia" w:cstheme="minorBidi"/>
              <w:kern w:val="0"/>
              <w:sz w:val="22"/>
              <w:szCs w:val="20"/>
              <w:lang w:bidi="hi-IN"/>
              <w14:ligatures w14:val="none"/>
            </w:rPr>
          </w:pPr>
          <w:hyperlink w:anchor="_Toc90234303" w:history="1">
            <w:r w:rsidRPr="0085346A">
              <w:rPr>
                <w:rStyle w:val="Hyperlink"/>
              </w:rPr>
              <w:t>3.1.1</w:t>
            </w:r>
            <w:r>
              <w:rPr>
                <w:rFonts w:eastAsiaTheme="minorEastAsia" w:cstheme="minorBidi"/>
                <w:kern w:val="0"/>
                <w:sz w:val="22"/>
                <w:szCs w:val="20"/>
                <w:lang w:bidi="hi-IN"/>
                <w14:ligatures w14:val="none"/>
              </w:rPr>
              <w:tab/>
            </w:r>
            <w:r w:rsidRPr="0085346A">
              <w:rPr>
                <w:rStyle w:val="Hyperlink"/>
              </w:rPr>
              <w:t>Data Collection</w:t>
            </w:r>
            <w:r>
              <w:rPr>
                <w:webHidden/>
              </w:rPr>
              <w:tab/>
            </w:r>
            <w:r>
              <w:rPr>
                <w:webHidden/>
              </w:rPr>
              <w:fldChar w:fldCharType="begin"/>
            </w:r>
            <w:r>
              <w:rPr>
                <w:webHidden/>
              </w:rPr>
              <w:instrText xml:space="preserve"> PAGEREF _Toc90234303 \h </w:instrText>
            </w:r>
            <w:r>
              <w:rPr>
                <w:webHidden/>
              </w:rPr>
            </w:r>
            <w:r>
              <w:rPr>
                <w:webHidden/>
              </w:rPr>
              <w:fldChar w:fldCharType="separate"/>
            </w:r>
            <w:r w:rsidR="006556DC">
              <w:rPr>
                <w:webHidden/>
              </w:rPr>
              <w:t>13</w:t>
            </w:r>
            <w:r>
              <w:rPr>
                <w:webHidden/>
              </w:rPr>
              <w:fldChar w:fldCharType="end"/>
            </w:r>
          </w:hyperlink>
        </w:p>
        <w:p w14:paraId="247B54CB" w14:textId="03CD1C52" w:rsidR="00E10E72" w:rsidRDefault="00E10E72">
          <w:pPr>
            <w:pStyle w:val="TOC3"/>
            <w:tabs>
              <w:tab w:val="left" w:pos="1008"/>
            </w:tabs>
            <w:rPr>
              <w:rFonts w:eastAsiaTheme="minorEastAsia" w:cstheme="minorBidi"/>
              <w:kern w:val="0"/>
              <w:sz w:val="22"/>
              <w:szCs w:val="20"/>
              <w:lang w:bidi="hi-IN"/>
              <w14:ligatures w14:val="none"/>
            </w:rPr>
          </w:pPr>
          <w:hyperlink w:anchor="_Toc90234304" w:history="1">
            <w:r w:rsidRPr="0085346A">
              <w:rPr>
                <w:rStyle w:val="Hyperlink"/>
              </w:rPr>
              <w:t>3.1.2</w:t>
            </w:r>
            <w:r>
              <w:rPr>
                <w:rFonts w:eastAsiaTheme="minorEastAsia" w:cstheme="minorBidi"/>
                <w:kern w:val="0"/>
                <w:sz w:val="22"/>
                <w:szCs w:val="20"/>
                <w:lang w:bidi="hi-IN"/>
                <w14:ligatures w14:val="none"/>
              </w:rPr>
              <w:tab/>
            </w:r>
            <w:r w:rsidRPr="0085346A">
              <w:rPr>
                <w:rStyle w:val="Hyperlink"/>
              </w:rPr>
              <w:t>Data Cleanup and Pre-Processing</w:t>
            </w:r>
            <w:r>
              <w:rPr>
                <w:webHidden/>
              </w:rPr>
              <w:tab/>
            </w:r>
            <w:r>
              <w:rPr>
                <w:webHidden/>
              </w:rPr>
              <w:fldChar w:fldCharType="begin"/>
            </w:r>
            <w:r>
              <w:rPr>
                <w:webHidden/>
              </w:rPr>
              <w:instrText xml:space="preserve"> PAGEREF _Toc90234304 \h </w:instrText>
            </w:r>
            <w:r>
              <w:rPr>
                <w:webHidden/>
              </w:rPr>
            </w:r>
            <w:r>
              <w:rPr>
                <w:webHidden/>
              </w:rPr>
              <w:fldChar w:fldCharType="separate"/>
            </w:r>
            <w:r w:rsidR="006556DC">
              <w:rPr>
                <w:webHidden/>
              </w:rPr>
              <w:t>14</w:t>
            </w:r>
            <w:r>
              <w:rPr>
                <w:webHidden/>
              </w:rPr>
              <w:fldChar w:fldCharType="end"/>
            </w:r>
          </w:hyperlink>
        </w:p>
        <w:p w14:paraId="2A70C28B" w14:textId="759E10D0" w:rsidR="00E10E72" w:rsidRDefault="00E10E72">
          <w:pPr>
            <w:pStyle w:val="TOC3"/>
            <w:tabs>
              <w:tab w:val="left" w:pos="1008"/>
            </w:tabs>
            <w:rPr>
              <w:rFonts w:eastAsiaTheme="minorEastAsia" w:cstheme="minorBidi"/>
              <w:kern w:val="0"/>
              <w:sz w:val="22"/>
              <w:szCs w:val="20"/>
              <w:lang w:bidi="hi-IN"/>
              <w14:ligatures w14:val="none"/>
            </w:rPr>
          </w:pPr>
          <w:hyperlink w:anchor="_Toc90234305" w:history="1">
            <w:r w:rsidRPr="0085346A">
              <w:rPr>
                <w:rStyle w:val="Hyperlink"/>
              </w:rPr>
              <w:t>3.1.3</w:t>
            </w:r>
            <w:r>
              <w:rPr>
                <w:rFonts w:eastAsiaTheme="minorEastAsia" w:cstheme="minorBidi"/>
                <w:kern w:val="0"/>
                <w:sz w:val="22"/>
                <w:szCs w:val="20"/>
                <w:lang w:bidi="hi-IN"/>
                <w14:ligatures w14:val="none"/>
              </w:rPr>
              <w:tab/>
            </w:r>
            <w:r w:rsidRPr="0085346A">
              <w:rPr>
                <w:rStyle w:val="Hyperlink"/>
              </w:rPr>
              <w:t>Variable Identification</w:t>
            </w:r>
            <w:r>
              <w:rPr>
                <w:webHidden/>
              </w:rPr>
              <w:tab/>
            </w:r>
            <w:r>
              <w:rPr>
                <w:webHidden/>
              </w:rPr>
              <w:fldChar w:fldCharType="begin"/>
            </w:r>
            <w:r>
              <w:rPr>
                <w:webHidden/>
              </w:rPr>
              <w:instrText xml:space="preserve"> PAGEREF _Toc90234305 \h </w:instrText>
            </w:r>
            <w:r>
              <w:rPr>
                <w:webHidden/>
              </w:rPr>
            </w:r>
            <w:r>
              <w:rPr>
                <w:webHidden/>
              </w:rPr>
              <w:fldChar w:fldCharType="separate"/>
            </w:r>
            <w:r w:rsidR="006556DC">
              <w:rPr>
                <w:webHidden/>
              </w:rPr>
              <w:t>16</w:t>
            </w:r>
            <w:r>
              <w:rPr>
                <w:webHidden/>
              </w:rPr>
              <w:fldChar w:fldCharType="end"/>
            </w:r>
          </w:hyperlink>
        </w:p>
        <w:p w14:paraId="42E41D52" w14:textId="028B2B13" w:rsidR="00E10E72" w:rsidRDefault="00E10E72">
          <w:pPr>
            <w:pStyle w:val="TOC3"/>
            <w:tabs>
              <w:tab w:val="left" w:pos="1008"/>
            </w:tabs>
            <w:rPr>
              <w:rFonts w:eastAsiaTheme="minorEastAsia" w:cstheme="minorBidi"/>
              <w:kern w:val="0"/>
              <w:sz w:val="22"/>
              <w:szCs w:val="20"/>
              <w:lang w:bidi="hi-IN"/>
              <w14:ligatures w14:val="none"/>
            </w:rPr>
          </w:pPr>
          <w:hyperlink w:anchor="_Toc90234306" w:history="1">
            <w:r w:rsidRPr="0085346A">
              <w:rPr>
                <w:rStyle w:val="Hyperlink"/>
              </w:rPr>
              <w:t>3.1.4</w:t>
            </w:r>
            <w:r>
              <w:rPr>
                <w:rFonts w:eastAsiaTheme="minorEastAsia" w:cstheme="minorBidi"/>
                <w:kern w:val="0"/>
                <w:sz w:val="22"/>
                <w:szCs w:val="20"/>
                <w:lang w:bidi="hi-IN"/>
                <w14:ligatures w14:val="none"/>
              </w:rPr>
              <w:tab/>
            </w:r>
            <w:r w:rsidRPr="0085346A">
              <w:rPr>
                <w:rStyle w:val="Hyperlink"/>
              </w:rPr>
              <w:t>Univariate Analysis</w:t>
            </w:r>
            <w:r>
              <w:rPr>
                <w:webHidden/>
              </w:rPr>
              <w:tab/>
            </w:r>
            <w:r>
              <w:rPr>
                <w:webHidden/>
              </w:rPr>
              <w:fldChar w:fldCharType="begin"/>
            </w:r>
            <w:r>
              <w:rPr>
                <w:webHidden/>
              </w:rPr>
              <w:instrText xml:space="preserve"> PAGEREF _Toc90234306 \h </w:instrText>
            </w:r>
            <w:r>
              <w:rPr>
                <w:webHidden/>
              </w:rPr>
            </w:r>
            <w:r>
              <w:rPr>
                <w:webHidden/>
              </w:rPr>
              <w:fldChar w:fldCharType="separate"/>
            </w:r>
            <w:r w:rsidR="006556DC">
              <w:rPr>
                <w:webHidden/>
              </w:rPr>
              <w:t>16</w:t>
            </w:r>
            <w:r>
              <w:rPr>
                <w:webHidden/>
              </w:rPr>
              <w:fldChar w:fldCharType="end"/>
            </w:r>
          </w:hyperlink>
        </w:p>
        <w:p w14:paraId="4445AFED" w14:textId="13E5BEE3" w:rsidR="00E10E72" w:rsidRDefault="00E10E72">
          <w:pPr>
            <w:pStyle w:val="TOC3"/>
            <w:tabs>
              <w:tab w:val="left" w:pos="1008"/>
            </w:tabs>
            <w:rPr>
              <w:rFonts w:eastAsiaTheme="minorEastAsia" w:cstheme="minorBidi"/>
              <w:kern w:val="0"/>
              <w:sz w:val="22"/>
              <w:szCs w:val="20"/>
              <w:lang w:bidi="hi-IN"/>
              <w14:ligatures w14:val="none"/>
            </w:rPr>
          </w:pPr>
          <w:hyperlink w:anchor="_Toc90234307" w:history="1">
            <w:r w:rsidRPr="0085346A">
              <w:rPr>
                <w:rStyle w:val="Hyperlink"/>
              </w:rPr>
              <w:t>3.1.5</w:t>
            </w:r>
            <w:r>
              <w:rPr>
                <w:rFonts w:eastAsiaTheme="minorEastAsia" w:cstheme="minorBidi"/>
                <w:kern w:val="0"/>
                <w:sz w:val="22"/>
                <w:szCs w:val="20"/>
                <w:lang w:bidi="hi-IN"/>
                <w14:ligatures w14:val="none"/>
              </w:rPr>
              <w:tab/>
            </w:r>
            <w:r w:rsidRPr="0085346A">
              <w:rPr>
                <w:rStyle w:val="Hyperlink"/>
              </w:rPr>
              <w:t>Bivariate Analysis</w:t>
            </w:r>
            <w:r>
              <w:rPr>
                <w:webHidden/>
              </w:rPr>
              <w:tab/>
            </w:r>
            <w:r>
              <w:rPr>
                <w:webHidden/>
              </w:rPr>
              <w:fldChar w:fldCharType="begin"/>
            </w:r>
            <w:r>
              <w:rPr>
                <w:webHidden/>
              </w:rPr>
              <w:instrText xml:space="preserve"> PAGEREF _Toc90234307 \h </w:instrText>
            </w:r>
            <w:r>
              <w:rPr>
                <w:webHidden/>
              </w:rPr>
            </w:r>
            <w:r>
              <w:rPr>
                <w:webHidden/>
              </w:rPr>
              <w:fldChar w:fldCharType="separate"/>
            </w:r>
            <w:r w:rsidR="006556DC">
              <w:rPr>
                <w:webHidden/>
              </w:rPr>
              <w:t>24</w:t>
            </w:r>
            <w:r>
              <w:rPr>
                <w:webHidden/>
              </w:rPr>
              <w:fldChar w:fldCharType="end"/>
            </w:r>
          </w:hyperlink>
        </w:p>
        <w:p w14:paraId="407AE878" w14:textId="69C4CF2B" w:rsidR="00E10E72" w:rsidRDefault="00E10E72">
          <w:pPr>
            <w:pStyle w:val="TOC3"/>
            <w:tabs>
              <w:tab w:val="left" w:pos="1008"/>
            </w:tabs>
            <w:rPr>
              <w:rFonts w:eastAsiaTheme="minorEastAsia" w:cstheme="minorBidi"/>
              <w:kern w:val="0"/>
              <w:sz w:val="22"/>
              <w:szCs w:val="20"/>
              <w:lang w:bidi="hi-IN"/>
              <w14:ligatures w14:val="none"/>
            </w:rPr>
          </w:pPr>
          <w:hyperlink w:anchor="_Toc90234308" w:history="1">
            <w:r w:rsidRPr="0085346A">
              <w:rPr>
                <w:rStyle w:val="Hyperlink"/>
              </w:rPr>
              <w:t>3.1.6</w:t>
            </w:r>
            <w:r>
              <w:rPr>
                <w:rFonts w:eastAsiaTheme="minorEastAsia" w:cstheme="minorBidi"/>
                <w:kern w:val="0"/>
                <w:sz w:val="22"/>
                <w:szCs w:val="20"/>
                <w:lang w:bidi="hi-IN"/>
                <w14:ligatures w14:val="none"/>
              </w:rPr>
              <w:tab/>
            </w:r>
            <w:r w:rsidRPr="0085346A">
              <w:rPr>
                <w:rStyle w:val="Hyperlink"/>
              </w:rPr>
              <w:t>Crosstab Analysis</w:t>
            </w:r>
            <w:r>
              <w:rPr>
                <w:webHidden/>
              </w:rPr>
              <w:tab/>
            </w:r>
            <w:r>
              <w:rPr>
                <w:webHidden/>
              </w:rPr>
              <w:fldChar w:fldCharType="begin"/>
            </w:r>
            <w:r>
              <w:rPr>
                <w:webHidden/>
              </w:rPr>
              <w:instrText xml:space="preserve"> PAGEREF _Toc90234308 \h </w:instrText>
            </w:r>
            <w:r>
              <w:rPr>
                <w:webHidden/>
              </w:rPr>
            </w:r>
            <w:r>
              <w:rPr>
                <w:webHidden/>
              </w:rPr>
              <w:fldChar w:fldCharType="separate"/>
            </w:r>
            <w:r w:rsidR="006556DC">
              <w:rPr>
                <w:webHidden/>
              </w:rPr>
              <w:t>30</w:t>
            </w:r>
            <w:r>
              <w:rPr>
                <w:webHidden/>
              </w:rPr>
              <w:fldChar w:fldCharType="end"/>
            </w:r>
          </w:hyperlink>
        </w:p>
        <w:p w14:paraId="46352779" w14:textId="1A4E2781" w:rsidR="00E10E72" w:rsidRDefault="00E10E72">
          <w:pPr>
            <w:pStyle w:val="TOC2"/>
            <w:tabs>
              <w:tab w:val="left" w:pos="720"/>
            </w:tabs>
            <w:rPr>
              <w:rFonts w:eastAsiaTheme="minorEastAsia" w:cstheme="minorBidi"/>
              <w:kern w:val="0"/>
              <w:sz w:val="22"/>
              <w:szCs w:val="20"/>
              <w:lang w:bidi="hi-IN"/>
              <w14:ligatures w14:val="none"/>
            </w:rPr>
          </w:pPr>
          <w:hyperlink w:anchor="_Toc90234309" w:history="1">
            <w:r w:rsidRPr="0085346A">
              <w:rPr>
                <w:rStyle w:val="Hyperlink"/>
              </w:rPr>
              <w:t>3.2</w:t>
            </w:r>
            <w:r>
              <w:rPr>
                <w:rFonts w:eastAsiaTheme="minorEastAsia" w:cstheme="minorBidi"/>
                <w:kern w:val="0"/>
                <w:sz w:val="22"/>
                <w:szCs w:val="20"/>
                <w:lang w:bidi="hi-IN"/>
                <w14:ligatures w14:val="none"/>
              </w:rPr>
              <w:tab/>
            </w:r>
            <w:r w:rsidRPr="0085346A">
              <w:rPr>
                <w:rStyle w:val="Hyperlink"/>
              </w:rPr>
              <w:t>Solution Architecture Evaluation</w:t>
            </w:r>
            <w:r>
              <w:rPr>
                <w:webHidden/>
              </w:rPr>
              <w:tab/>
            </w:r>
            <w:r>
              <w:rPr>
                <w:webHidden/>
              </w:rPr>
              <w:fldChar w:fldCharType="begin"/>
            </w:r>
            <w:r>
              <w:rPr>
                <w:webHidden/>
              </w:rPr>
              <w:instrText xml:space="preserve"> PAGEREF _Toc90234309 \h </w:instrText>
            </w:r>
            <w:r>
              <w:rPr>
                <w:webHidden/>
              </w:rPr>
            </w:r>
            <w:r>
              <w:rPr>
                <w:webHidden/>
              </w:rPr>
              <w:fldChar w:fldCharType="separate"/>
            </w:r>
            <w:r w:rsidR="006556DC">
              <w:rPr>
                <w:webHidden/>
              </w:rPr>
              <w:t>36</w:t>
            </w:r>
            <w:r>
              <w:rPr>
                <w:webHidden/>
              </w:rPr>
              <w:fldChar w:fldCharType="end"/>
            </w:r>
          </w:hyperlink>
        </w:p>
        <w:p w14:paraId="00382BAC" w14:textId="2B451492" w:rsidR="00E10E72" w:rsidRDefault="00E10E72">
          <w:pPr>
            <w:pStyle w:val="TOC3"/>
            <w:tabs>
              <w:tab w:val="left" w:pos="1008"/>
            </w:tabs>
            <w:rPr>
              <w:rFonts w:eastAsiaTheme="minorEastAsia" w:cstheme="minorBidi"/>
              <w:kern w:val="0"/>
              <w:sz w:val="22"/>
              <w:szCs w:val="20"/>
              <w:lang w:bidi="hi-IN"/>
              <w14:ligatures w14:val="none"/>
            </w:rPr>
          </w:pPr>
          <w:hyperlink w:anchor="_Toc90234310" w:history="1">
            <w:r w:rsidRPr="0085346A">
              <w:rPr>
                <w:rStyle w:val="Hyperlink"/>
              </w:rPr>
              <w:t>3.2.1</w:t>
            </w:r>
            <w:r>
              <w:rPr>
                <w:rFonts w:eastAsiaTheme="minorEastAsia" w:cstheme="minorBidi"/>
                <w:kern w:val="0"/>
                <w:sz w:val="22"/>
                <w:szCs w:val="20"/>
                <w:lang w:bidi="hi-IN"/>
                <w14:ligatures w14:val="none"/>
              </w:rPr>
              <w:tab/>
            </w:r>
            <w:r w:rsidRPr="0085346A">
              <w:rPr>
                <w:rStyle w:val="Hyperlink"/>
              </w:rPr>
              <w:t>NLP Pre-Processing of Data</w:t>
            </w:r>
            <w:r>
              <w:rPr>
                <w:webHidden/>
              </w:rPr>
              <w:tab/>
            </w:r>
            <w:r>
              <w:rPr>
                <w:webHidden/>
              </w:rPr>
              <w:fldChar w:fldCharType="begin"/>
            </w:r>
            <w:r>
              <w:rPr>
                <w:webHidden/>
              </w:rPr>
              <w:instrText xml:space="preserve"> PAGEREF _Toc90234310 \h </w:instrText>
            </w:r>
            <w:r>
              <w:rPr>
                <w:webHidden/>
              </w:rPr>
            </w:r>
            <w:r>
              <w:rPr>
                <w:webHidden/>
              </w:rPr>
              <w:fldChar w:fldCharType="separate"/>
            </w:r>
            <w:r w:rsidR="006556DC">
              <w:rPr>
                <w:webHidden/>
              </w:rPr>
              <w:t>36</w:t>
            </w:r>
            <w:r>
              <w:rPr>
                <w:webHidden/>
              </w:rPr>
              <w:fldChar w:fldCharType="end"/>
            </w:r>
          </w:hyperlink>
        </w:p>
        <w:p w14:paraId="05F00961" w14:textId="011E69CC" w:rsidR="00E10E72" w:rsidRDefault="00E10E72">
          <w:pPr>
            <w:pStyle w:val="TOC3"/>
            <w:tabs>
              <w:tab w:val="left" w:pos="1008"/>
            </w:tabs>
            <w:rPr>
              <w:rFonts w:eastAsiaTheme="minorEastAsia" w:cstheme="minorBidi"/>
              <w:kern w:val="0"/>
              <w:sz w:val="22"/>
              <w:szCs w:val="20"/>
              <w:lang w:bidi="hi-IN"/>
              <w14:ligatures w14:val="none"/>
            </w:rPr>
          </w:pPr>
          <w:hyperlink w:anchor="_Toc90234311" w:history="1">
            <w:r w:rsidRPr="0085346A">
              <w:rPr>
                <w:rStyle w:val="Hyperlink"/>
              </w:rPr>
              <w:t>3.2.2</w:t>
            </w:r>
            <w:r>
              <w:rPr>
                <w:rFonts w:eastAsiaTheme="minorEastAsia" w:cstheme="minorBidi"/>
                <w:kern w:val="0"/>
                <w:sz w:val="22"/>
                <w:szCs w:val="20"/>
                <w:lang w:bidi="hi-IN"/>
                <w14:ligatures w14:val="none"/>
              </w:rPr>
              <w:tab/>
            </w:r>
            <w:r w:rsidRPr="0085346A">
              <w:rPr>
                <w:rStyle w:val="Hyperlink"/>
              </w:rPr>
              <w:t>Featurization, Model Selection &amp; Tuning Strategy</w:t>
            </w:r>
            <w:r>
              <w:rPr>
                <w:webHidden/>
              </w:rPr>
              <w:tab/>
            </w:r>
            <w:r>
              <w:rPr>
                <w:webHidden/>
              </w:rPr>
              <w:fldChar w:fldCharType="begin"/>
            </w:r>
            <w:r>
              <w:rPr>
                <w:webHidden/>
              </w:rPr>
              <w:instrText xml:space="preserve"> PAGEREF _Toc90234311 \h </w:instrText>
            </w:r>
            <w:r>
              <w:rPr>
                <w:webHidden/>
              </w:rPr>
            </w:r>
            <w:r>
              <w:rPr>
                <w:webHidden/>
              </w:rPr>
              <w:fldChar w:fldCharType="separate"/>
            </w:r>
            <w:r w:rsidR="006556DC">
              <w:rPr>
                <w:webHidden/>
              </w:rPr>
              <w:t>42</w:t>
            </w:r>
            <w:r>
              <w:rPr>
                <w:webHidden/>
              </w:rPr>
              <w:fldChar w:fldCharType="end"/>
            </w:r>
          </w:hyperlink>
        </w:p>
        <w:p w14:paraId="64A481F0" w14:textId="10EF14A2" w:rsidR="00E10E72" w:rsidRDefault="00E10E72">
          <w:pPr>
            <w:pStyle w:val="TOC3"/>
            <w:tabs>
              <w:tab w:val="left" w:pos="1008"/>
            </w:tabs>
            <w:rPr>
              <w:rFonts w:eastAsiaTheme="minorEastAsia" w:cstheme="minorBidi"/>
              <w:kern w:val="0"/>
              <w:sz w:val="22"/>
              <w:szCs w:val="20"/>
              <w:lang w:bidi="hi-IN"/>
              <w14:ligatures w14:val="none"/>
            </w:rPr>
          </w:pPr>
          <w:hyperlink w:anchor="_Toc90234312" w:history="1">
            <w:r w:rsidRPr="0085346A">
              <w:rPr>
                <w:rStyle w:val="Hyperlink"/>
              </w:rPr>
              <w:t>3.2.3</w:t>
            </w:r>
            <w:r>
              <w:rPr>
                <w:rFonts w:eastAsiaTheme="minorEastAsia" w:cstheme="minorBidi"/>
                <w:kern w:val="0"/>
                <w:sz w:val="22"/>
                <w:szCs w:val="20"/>
                <w:lang w:bidi="hi-IN"/>
                <w14:ligatures w14:val="none"/>
              </w:rPr>
              <w:tab/>
            </w:r>
            <w:r w:rsidRPr="0085346A">
              <w:rPr>
                <w:rStyle w:val="Hyperlink"/>
              </w:rPr>
              <w:t>Chatbot Architecture Evaluation</w:t>
            </w:r>
            <w:r>
              <w:rPr>
                <w:webHidden/>
              </w:rPr>
              <w:tab/>
            </w:r>
            <w:r>
              <w:rPr>
                <w:webHidden/>
              </w:rPr>
              <w:fldChar w:fldCharType="begin"/>
            </w:r>
            <w:r>
              <w:rPr>
                <w:webHidden/>
              </w:rPr>
              <w:instrText xml:space="preserve"> PAGEREF _Toc90234312 \h </w:instrText>
            </w:r>
            <w:r>
              <w:rPr>
                <w:webHidden/>
              </w:rPr>
            </w:r>
            <w:r>
              <w:rPr>
                <w:webHidden/>
              </w:rPr>
              <w:fldChar w:fldCharType="separate"/>
            </w:r>
            <w:r w:rsidR="006556DC">
              <w:rPr>
                <w:webHidden/>
              </w:rPr>
              <w:t>44</w:t>
            </w:r>
            <w:r>
              <w:rPr>
                <w:webHidden/>
              </w:rPr>
              <w:fldChar w:fldCharType="end"/>
            </w:r>
          </w:hyperlink>
        </w:p>
        <w:p w14:paraId="1619C924" w14:textId="31E9128B" w:rsidR="00E10E72" w:rsidRDefault="00E10E72">
          <w:pPr>
            <w:pStyle w:val="TOC1"/>
            <w:rPr>
              <w:rFonts w:eastAsiaTheme="minorEastAsia" w:cstheme="minorBidi"/>
              <w:b w:val="0"/>
              <w:caps w:val="0"/>
              <w:color w:val="auto"/>
              <w:kern w:val="0"/>
              <w:sz w:val="22"/>
              <w:szCs w:val="20"/>
              <w:lang w:bidi="hi-IN"/>
              <w14:ligatures w14:val="none"/>
            </w:rPr>
          </w:pPr>
          <w:hyperlink w:anchor="_Toc90234313" w:history="1">
            <w:r w:rsidRPr="0085346A">
              <w:rPr>
                <w:rStyle w:val="Hyperlink"/>
              </w:rPr>
              <w:t>4</w:t>
            </w:r>
            <w:r>
              <w:rPr>
                <w:rFonts w:eastAsiaTheme="minorEastAsia" w:cstheme="minorBidi"/>
                <w:b w:val="0"/>
                <w:caps w:val="0"/>
                <w:color w:val="auto"/>
                <w:kern w:val="0"/>
                <w:sz w:val="22"/>
                <w:szCs w:val="20"/>
                <w:lang w:bidi="hi-IN"/>
                <w14:ligatures w14:val="none"/>
              </w:rPr>
              <w:tab/>
            </w:r>
            <w:r w:rsidRPr="0085346A">
              <w:rPr>
                <w:rStyle w:val="Hyperlink"/>
              </w:rPr>
              <w:t>MODEL TRAINING AND TESTING</w:t>
            </w:r>
            <w:r>
              <w:rPr>
                <w:webHidden/>
              </w:rPr>
              <w:tab/>
            </w:r>
            <w:r>
              <w:rPr>
                <w:webHidden/>
              </w:rPr>
              <w:fldChar w:fldCharType="begin"/>
            </w:r>
            <w:r>
              <w:rPr>
                <w:webHidden/>
              </w:rPr>
              <w:instrText xml:space="preserve"> PAGEREF _Toc90234313 \h </w:instrText>
            </w:r>
            <w:r>
              <w:rPr>
                <w:webHidden/>
              </w:rPr>
            </w:r>
            <w:r>
              <w:rPr>
                <w:webHidden/>
              </w:rPr>
              <w:fldChar w:fldCharType="separate"/>
            </w:r>
            <w:r w:rsidR="006556DC">
              <w:rPr>
                <w:webHidden/>
              </w:rPr>
              <w:t>46</w:t>
            </w:r>
            <w:r>
              <w:rPr>
                <w:webHidden/>
              </w:rPr>
              <w:fldChar w:fldCharType="end"/>
            </w:r>
          </w:hyperlink>
        </w:p>
        <w:p w14:paraId="76461B74" w14:textId="22095FBE" w:rsidR="00E10E72" w:rsidRDefault="00E10E72">
          <w:pPr>
            <w:pStyle w:val="TOC1"/>
            <w:rPr>
              <w:rFonts w:eastAsiaTheme="minorEastAsia" w:cstheme="minorBidi"/>
              <w:b w:val="0"/>
              <w:caps w:val="0"/>
              <w:color w:val="auto"/>
              <w:kern w:val="0"/>
              <w:sz w:val="22"/>
              <w:szCs w:val="20"/>
              <w:lang w:bidi="hi-IN"/>
              <w14:ligatures w14:val="none"/>
            </w:rPr>
          </w:pPr>
          <w:hyperlink w:anchor="_Toc90234314" w:history="1">
            <w:r w:rsidRPr="0085346A">
              <w:rPr>
                <w:rStyle w:val="Hyperlink"/>
              </w:rPr>
              <w:t>5</w:t>
            </w:r>
            <w:r>
              <w:rPr>
                <w:rFonts w:eastAsiaTheme="minorEastAsia" w:cstheme="minorBidi"/>
                <w:b w:val="0"/>
                <w:caps w:val="0"/>
                <w:color w:val="auto"/>
                <w:kern w:val="0"/>
                <w:sz w:val="22"/>
                <w:szCs w:val="20"/>
                <w:lang w:bidi="hi-IN"/>
                <w14:ligatures w14:val="none"/>
              </w:rPr>
              <w:tab/>
            </w:r>
            <w:r w:rsidRPr="0085346A">
              <w:rPr>
                <w:rStyle w:val="Hyperlink"/>
              </w:rPr>
              <w:t>CHATBOT TRAINING AND TESTING</w:t>
            </w:r>
            <w:r>
              <w:rPr>
                <w:webHidden/>
              </w:rPr>
              <w:tab/>
            </w:r>
            <w:r>
              <w:rPr>
                <w:webHidden/>
              </w:rPr>
              <w:fldChar w:fldCharType="begin"/>
            </w:r>
            <w:r>
              <w:rPr>
                <w:webHidden/>
              </w:rPr>
              <w:instrText xml:space="preserve"> PAGEREF _Toc90234314 \h </w:instrText>
            </w:r>
            <w:r>
              <w:rPr>
                <w:webHidden/>
              </w:rPr>
            </w:r>
            <w:r>
              <w:rPr>
                <w:webHidden/>
              </w:rPr>
              <w:fldChar w:fldCharType="separate"/>
            </w:r>
            <w:r w:rsidR="006556DC">
              <w:rPr>
                <w:webHidden/>
              </w:rPr>
              <w:t>46</w:t>
            </w:r>
            <w:r>
              <w:rPr>
                <w:webHidden/>
              </w:rPr>
              <w:fldChar w:fldCharType="end"/>
            </w:r>
          </w:hyperlink>
        </w:p>
        <w:p w14:paraId="7A9825E0" w14:textId="1C496598" w:rsidR="00E10E72" w:rsidRDefault="00E10E72">
          <w:pPr>
            <w:pStyle w:val="TOC1"/>
            <w:rPr>
              <w:rFonts w:eastAsiaTheme="minorEastAsia" w:cstheme="minorBidi"/>
              <w:b w:val="0"/>
              <w:caps w:val="0"/>
              <w:color w:val="auto"/>
              <w:kern w:val="0"/>
              <w:sz w:val="22"/>
              <w:szCs w:val="20"/>
              <w:lang w:bidi="hi-IN"/>
              <w14:ligatures w14:val="none"/>
            </w:rPr>
          </w:pPr>
          <w:hyperlink w:anchor="_Toc90234315" w:history="1">
            <w:r w:rsidRPr="0085346A">
              <w:rPr>
                <w:rStyle w:val="Hyperlink"/>
              </w:rPr>
              <w:t>6</w:t>
            </w:r>
            <w:r>
              <w:rPr>
                <w:rFonts w:eastAsiaTheme="minorEastAsia" w:cstheme="minorBidi"/>
                <w:b w:val="0"/>
                <w:caps w:val="0"/>
                <w:color w:val="auto"/>
                <w:kern w:val="0"/>
                <w:sz w:val="22"/>
                <w:szCs w:val="20"/>
                <w:lang w:bidi="hi-IN"/>
                <w14:ligatures w14:val="none"/>
              </w:rPr>
              <w:tab/>
            </w:r>
            <w:r w:rsidRPr="0085346A">
              <w:rPr>
                <w:rStyle w:val="Hyperlink"/>
              </w:rPr>
              <w:t>PROJECT REPORT</w:t>
            </w:r>
            <w:r>
              <w:rPr>
                <w:webHidden/>
              </w:rPr>
              <w:tab/>
            </w:r>
            <w:r>
              <w:rPr>
                <w:webHidden/>
              </w:rPr>
              <w:fldChar w:fldCharType="begin"/>
            </w:r>
            <w:r>
              <w:rPr>
                <w:webHidden/>
              </w:rPr>
              <w:instrText xml:space="preserve"> PAGEREF _Toc90234315 \h </w:instrText>
            </w:r>
            <w:r>
              <w:rPr>
                <w:webHidden/>
              </w:rPr>
            </w:r>
            <w:r>
              <w:rPr>
                <w:webHidden/>
              </w:rPr>
              <w:fldChar w:fldCharType="separate"/>
            </w:r>
            <w:r w:rsidR="006556DC">
              <w:rPr>
                <w:webHidden/>
              </w:rPr>
              <w:t>46</w:t>
            </w:r>
            <w:r>
              <w:rPr>
                <w:webHidden/>
              </w:rPr>
              <w:fldChar w:fldCharType="end"/>
            </w:r>
          </w:hyperlink>
        </w:p>
        <w:p w14:paraId="39F20294" w14:textId="7F6B8E63" w:rsidR="00E10E72" w:rsidRDefault="00E10E72">
          <w:pPr>
            <w:pStyle w:val="TOC1"/>
            <w:rPr>
              <w:rFonts w:eastAsiaTheme="minorEastAsia" w:cstheme="minorBidi"/>
              <w:b w:val="0"/>
              <w:caps w:val="0"/>
              <w:color w:val="auto"/>
              <w:kern w:val="0"/>
              <w:sz w:val="22"/>
              <w:szCs w:val="20"/>
              <w:lang w:bidi="hi-IN"/>
              <w14:ligatures w14:val="none"/>
            </w:rPr>
          </w:pPr>
          <w:hyperlink w:anchor="_Toc90234316" w:history="1">
            <w:r w:rsidRPr="0085346A">
              <w:rPr>
                <w:rStyle w:val="Hyperlink"/>
              </w:rPr>
              <w:t>7</w:t>
            </w:r>
            <w:r>
              <w:rPr>
                <w:rFonts w:eastAsiaTheme="minorEastAsia" w:cstheme="minorBidi"/>
                <w:b w:val="0"/>
                <w:caps w:val="0"/>
                <w:color w:val="auto"/>
                <w:kern w:val="0"/>
                <w:sz w:val="22"/>
                <w:szCs w:val="20"/>
                <w:lang w:bidi="hi-IN"/>
                <w14:ligatures w14:val="none"/>
              </w:rPr>
              <w:tab/>
            </w:r>
            <w:r w:rsidRPr="0085346A">
              <w:rPr>
                <w:rStyle w:val="Hyperlink"/>
              </w:rPr>
              <w:t>PROJECT RETROSPECT</w:t>
            </w:r>
            <w:r>
              <w:rPr>
                <w:webHidden/>
              </w:rPr>
              <w:tab/>
            </w:r>
            <w:r>
              <w:rPr>
                <w:webHidden/>
              </w:rPr>
              <w:fldChar w:fldCharType="begin"/>
            </w:r>
            <w:r>
              <w:rPr>
                <w:webHidden/>
              </w:rPr>
              <w:instrText xml:space="preserve"> PAGEREF _Toc90234316 \h </w:instrText>
            </w:r>
            <w:r>
              <w:rPr>
                <w:webHidden/>
              </w:rPr>
            </w:r>
            <w:r>
              <w:rPr>
                <w:webHidden/>
              </w:rPr>
              <w:fldChar w:fldCharType="separate"/>
            </w:r>
            <w:r w:rsidR="006556DC">
              <w:rPr>
                <w:webHidden/>
              </w:rPr>
              <w:t>46</w:t>
            </w:r>
            <w:r>
              <w:rPr>
                <w:webHidden/>
              </w:rPr>
              <w:fldChar w:fldCharType="end"/>
            </w:r>
          </w:hyperlink>
        </w:p>
        <w:p w14:paraId="1459B984" w14:textId="7B33DFAD" w:rsidR="00E10E72" w:rsidRDefault="00E10E72">
          <w:pPr>
            <w:pStyle w:val="TOC1"/>
            <w:rPr>
              <w:rFonts w:eastAsiaTheme="minorEastAsia" w:cstheme="minorBidi"/>
              <w:b w:val="0"/>
              <w:caps w:val="0"/>
              <w:color w:val="auto"/>
              <w:kern w:val="0"/>
              <w:sz w:val="22"/>
              <w:szCs w:val="20"/>
              <w:lang w:bidi="hi-IN"/>
              <w14:ligatures w14:val="none"/>
            </w:rPr>
          </w:pPr>
          <w:hyperlink w:anchor="_Toc90234317" w:history="1">
            <w:r w:rsidRPr="0085346A">
              <w:rPr>
                <w:rStyle w:val="Hyperlink"/>
              </w:rPr>
              <w:t>8</w:t>
            </w:r>
            <w:r>
              <w:rPr>
                <w:rFonts w:eastAsiaTheme="minorEastAsia" w:cstheme="minorBidi"/>
                <w:b w:val="0"/>
                <w:caps w:val="0"/>
                <w:color w:val="auto"/>
                <w:kern w:val="0"/>
                <w:sz w:val="22"/>
                <w:szCs w:val="20"/>
                <w:lang w:bidi="hi-IN"/>
                <w14:ligatures w14:val="none"/>
              </w:rPr>
              <w:tab/>
            </w:r>
            <w:r w:rsidRPr="0085346A">
              <w:rPr>
                <w:rStyle w:val="Hyperlink"/>
              </w:rPr>
              <w:t>REFERENCES</w:t>
            </w:r>
            <w:r>
              <w:rPr>
                <w:webHidden/>
              </w:rPr>
              <w:tab/>
            </w:r>
            <w:r>
              <w:rPr>
                <w:webHidden/>
              </w:rPr>
              <w:fldChar w:fldCharType="begin"/>
            </w:r>
            <w:r>
              <w:rPr>
                <w:webHidden/>
              </w:rPr>
              <w:instrText xml:space="preserve"> PAGEREF _Toc90234317 \h </w:instrText>
            </w:r>
            <w:r>
              <w:rPr>
                <w:webHidden/>
              </w:rPr>
            </w:r>
            <w:r>
              <w:rPr>
                <w:webHidden/>
              </w:rPr>
              <w:fldChar w:fldCharType="separate"/>
            </w:r>
            <w:r w:rsidR="006556DC">
              <w:rPr>
                <w:webHidden/>
              </w:rPr>
              <w:t>46</w:t>
            </w:r>
            <w:r>
              <w:rPr>
                <w:webHidden/>
              </w:rPr>
              <w:fldChar w:fldCharType="end"/>
            </w:r>
          </w:hyperlink>
        </w:p>
        <w:p w14:paraId="29895DD4" w14:textId="512EB6F2" w:rsidR="00240E28" w:rsidRDefault="00240E28">
          <w:r>
            <w:rPr>
              <w:b/>
              <w:bCs/>
              <w:noProof/>
            </w:rPr>
            <w:fldChar w:fldCharType="end"/>
          </w:r>
        </w:p>
      </w:sdtContent>
    </w:sdt>
    <w:p w14:paraId="05103B31" w14:textId="05F597B1" w:rsidR="00A33CD1" w:rsidRDefault="00A33CD1" w:rsidP="00A33CD1">
      <w:pPr>
        <w:pStyle w:val="TableofFigures"/>
        <w:rPr>
          <w:rFonts w:eastAsia="Times New Roman"/>
        </w:rPr>
      </w:pPr>
    </w:p>
    <w:p w14:paraId="7BE722C8" w14:textId="77777777" w:rsidR="00A33CD1" w:rsidRDefault="00A33CD1">
      <w:pPr>
        <w:rPr>
          <w:rFonts w:asciiTheme="majorHAnsi" w:eastAsiaTheme="majorEastAsia" w:hAnsiTheme="majorHAnsi" w:cstheme="majorBidi"/>
          <w:caps/>
          <w:color w:val="775F55" w:themeColor="text2"/>
          <w:sz w:val="32"/>
          <w:szCs w:val="32"/>
        </w:rPr>
      </w:pPr>
      <w:r>
        <w:br w:type="page"/>
      </w:r>
    </w:p>
    <w:p w14:paraId="39C92111" w14:textId="56846BD6" w:rsidR="00A33CD1" w:rsidRPr="00A33CD1" w:rsidRDefault="00361CE5" w:rsidP="00A33CD1">
      <w:pPr>
        <w:pStyle w:val="TOCHeading"/>
        <w:numPr>
          <w:ilvl w:val="0"/>
          <w:numId w:val="0"/>
        </w:numPr>
        <w:ind w:left="432"/>
      </w:pPr>
      <w:r>
        <w:lastRenderedPageBreak/>
        <w:t xml:space="preserve">list </w:t>
      </w:r>
      <w:r w:rsidR="00A33CD1">
        <w:t>of figures</w:t>
      </w:r>
    </w:p>
    <w:p w14:paraId="097B6DD4" w14:textId="2AFE57BE" w:rsidR="00E10E72" w:rsidRDefault="00A33CD1">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90234318" w:history="1">
        <w:r w:rsidR="00E10E72" w:rsidRPr="00792814">
          <w:rPr>
            <w:rStyle w:val="Hyperlink"/>
            <w:noProof/>
          </w:rPr>
          <w:t>Figure 1: How a Rule-Based Chatbot Works</w:t>
        </w:r>
        <w:r w:rsidR="00E10E72">
          <w:rPr>
            <w:noProof/>
            <w:webHidden/>
          </w:rPr>
          <w:tab/>
        </w:r>
        <w:r w:rsidR="00E10E72">
          <w:rPr>
            <w:noProof/>
            <w:webHidden/>
          </w:rPr>
          <w:fldChar w:fldCharType="begin"/>
        </w:r>
        <w:r w:rsidR="00E10E72">
          <w:rPr>
            <w:noProof/>
            <w:webHidden/>
          </w:rPr>
          <w:instrText xml:space="preserve"> PAGEREF _Toc90234318 \h </w:instrText>
        </w:r>
        <w:r w:rsidR="00E10E72">
          <w:rPr>
            <w:noProof/>
            <w:webHidden/>
          </w:rPr>
        </w:r>
        <w:r w:rsidR="00E10E72">
          <w:rPr>
            <w:noProof/>
            <w:webHidden/>
          </w:rPr>
          <w:fldChar w:fldCharType="separate"/>
        </w:r>
        <w:r w:rsidR="006556DC">
          <w:rPr>
            <w:noProof/>
            <w:webHidden/>
          </w:rPr>
          <w:t>7</w:t>
        </w:r>
        <w:r w:rsidR="00E10E72">
          <w:rPr>
            <w:noProof/>
            <w:webHidden/>
          </w:rPr>
          <w:fldChar w:fldCharType="end"/>
        </w:r>
      </w:hyperlink>
    </w:p>
    <w:p w14:paraId="5F311ED4" w14:textId="0C0ACBCE"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19" w:history="1">
        <w:r w:rsidRPr="00792814">
          <w:rPr>
            <w:rStyle w:val="Hyperlink"/>
            <w:noProof/>
          </w:rPr>
          <w:t>Figure 2: How an AI Chatbot Works</w:t>
        </w:r>
        <w:r>
          <w:rPr>
            <w:noProof/>
            <w:webHidden/>
          </w:rPr>
          <w:tab/>
        </w:r>
        <w:r>
          <w:rPr>
            <w:noProof/>
            <w:webHidden/>
          </w:rPr>
          <w:fldChar w:fldCharType="begin"/>
        </w:r>
        <w:r>
          <w:rPr>
            <w:noProof/>
            <w:webHidden/>
          </w:rPr>
          <w:instrText xml:space="preserve"> PAGEREF _Toc90234319 \h </w:instrText>
        </w:r>
        <w:r>
          <w:rPr>
            <w:noProof/>
            <w:webHidden/>
          </w:rPr>
        </w:r>
        <w:r>
          <w:rPr>
            <w:noProof/>
            <w:webHidden/>
          </w:rPr>
          <w:fldChar w:fldCharType="separate"/>
        </w:r>
        <w:r w:rsidR="006556DC">
          <w:rPr>
            <w:noProof/>
            <w:webHidden/>
          </w:rPr>
          <w:t>7</w:t>
        </w:r>
        <w:r>
          <w:rPr>
            <w:noProof/>
            <w:webHidden/>
          </w:rPr>
          <w:fldChar w:fldCharType="end"/>
        </w:r>
      </w:hyperlink>
    </w:p>
    <w:p w14:paraId="7A78896C" w14:textId="54F6A474"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0" w:history="1">
        <w:r w:rsidRPr="00792814">
          <w:rPr>
            <w:rStyle w:val="Hyperlink"/>
            <w:noProof/>
          </w:rPr>
          <w:t>Figure 3: Gartner - Sophistication Continuum of Chatbot and Virtual Assistant</w:t>
        </w:r>
        <w:r>
          <w:rPr>
            <w:noProof/>
            <w:webHidden/>
          </w:rPr>
          <w:tab/>
        </w:r>
        <w:r>
          <w:rPr>
            <w:noProof/>
            <w:webHidden/>
          </w:rPr>
          <w:fldChar w:fldCharType="begin"/>
        </w:r>
        <w:r>
          <w:rPr>
            <w:noProof/>
            <w:webHidden/>
          </w:rPr>
          <w:instrText xml:space="preserve"> PAGEREF _Toc90234320 \h </w:instrText>
        </w:r>
        <w:r>
          <w:rPr>
            <w:noProof/>
            <w:webHidden/>
          </w:rPr>
        </w:r>
        <w:r>
          <w:rPr>
            <w:noProof/>
            <w:webHidden/>
          </w:rPr>
          <w:fldChar w:fldCharType="separate"/>
        </w:r>
        <w:r w:rsidR="006556DC">
          <w:rPr>
            <w:noProof/>
            <w:webHidden/>
          </w:rPr>
          <w:t>8</w:t>
        </w:r>
        <w:r>
          <w:rPr>
            <w:noProof/>
            <w:webHidden/>
          </w:rPr>
          <w:fldChar w:fldCharType="end"/>
        </w:r>
      </w:hyperlink>
    </w:p>
    <w:p w14:paraId="7D3CEF57" w14:textId="1E6AB6AA"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1" w:history="1">
        <w:r w:rsidRPr="00792814">
          <w:rPr>
            <w:rStyle w:val="Hyperlink"/>
            <w:noProof/>
          </w:rPr>
          <w:t>Figure 4: Gartner - NLP Pipeline</w:t>
        </w:r>
        <w:r>
          <w:rPr>
            <w:noProof/>
            <w:webHidden/>
          </w:rPr>
          <w:tab/>
        </w:r>
        <w:r>
          <w:rPr>
            <w:noProof/>
            <w:webHidden/>
          </w:rPr>
          <w:fldChar w:fldCharType="begin"/>
        </w:r>
        <w:r>
          <w:rPr>
            <w:noProof/>
            <w:webHidden/>
          </w:rPr>
          <w:instrText xml:space="preserve"> PAGEREF _Toc90234321 \h </w:instrText>
        </w:r>
        <w:r>
          <w:rPr>
            <w:noProof/>
            <w:webHidden/>
          </w:rPr>
        </w:r>
        <w:r>
          <w:rPr>
            <w:noProof/>
            <w:webHidden/>
          </w:rPr>
          <w:fldChar w:fldCharType="separate"/>
        </w:r>
        <w:r w:rsidR="006556DC">
          <w:rPr>
            <w:noProof/>
            <w:webHidden/>
          </w:rPr>
          <w:t>9</w:t>
        </w:r>
        <w:r>
          <w:rPr>
            <w:noProof/>
            <w:webHidden/>
          </w:rPr>
          <w:fldChar w:fldCharType="end"/>
        </w:r>
      </w:hyperlink>
    </w:p>
    <w:p w14:paraId="25B6C73B" w14:textId="176A073B"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2" w:history="1">
        <w:r w:rsidRPr="00792814">
          <w:rPr>
            <w:rStyle w:val="Hyperlink"/>
            <w:noProof/>
          </w:rPr>
          <w:t>Figure 5: Accidents reported by Country</w:t>
        </w:r>
        <w:r>
          <w:rPr>
            <w:noProof/>
            <w:webHidden/>
          </w:rPr>
          <w:tab/>
        </w:r>
        <w:r>
          <w:rPr>
            <w:noProof/>
            <w:webHidden/>
          </w:rPr>
          <w:fldChar w:fldCharType="begin"/>
        </w:r>
        <w:r>
          <w:rPr>
            <w:noProof/>
            <w:webHidden/>
          </w:rPr>
          <w:instrText xml:space="preserve"> PAGEREF _Toc90234322 \h </w:instrText>
        </w:r>
        <w:r>
          <w:rPr>
            <w:noProof/>
            <w:webHidden/>
          </w:rPr>
        </w:r>
        <w:r>
          <w:rPr>
            <w:noProof/>
            <w:webHidden/>
          </w:rPr>
          <w:fldChar w:fldCharType="separate"/>
        </w:r>
        <w:r w:rsidR="006556DC">
          <w:rPr>
            <w:noProof/>
            <w:webHidden/>
          </w:rPr>
          <w:t>16</w:t>
        </w:r>
        <w:r>
          <w:rPr>
            <w:noProof/>
            <w:webHidden/>
          </w:rPr>
          <w:fldChar w:fldCharType="end"/>
        </w:r>
      </w:hyperlink>
    </w:p>
    <w:p w14:paraId="7005E830" w14:textId="06C6DEDF"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3" w:history="1">
        <w:r w:rsidRPr="00792814">
          <w:rPr>
            <w:rStyle w:val="Hyperlink"/>
            <w:noProof/>
          </w:rPr>
          <w:t>Figure 6: Accidents reported by Local</w:t>
        </w:r>
        <w:r>
          <w:rPr>
            <w:noProof/>
            <w:webHidden/>
          </w:rPr>
          <w:tab/>
        </w:r>
        <w:r>
          <w:rPr>
            <w:noProof/>
            <w:webHidden/>
          </w:rPr>
          <w:fldChar w:fldCharType="begin"/>
        </w:r>
        <w:r>
          <w:rPr>
            <w:noProof/>
            <w:webHidden/>
          </w:rPr>
          <w:instrText xml:space="preserve"> PAGEREF _Toc90234323 \h </w:instrText>
        </w:r>
        <w:r>
          <w:rPr>
            <w:noProof/>
            <w:webHidden/>
          </w:rPr>
        </w:r>
        <w:r>
          <w:rPr>
            <w:noProof/>
            <w:webHidden/>
          </w:rPr>
          <w:fldChar w:fldCharType="separate"/>
        </w:r>
        <w:r w:rsidR="006556DC">
          <w:rPr>
            <w:noProof/>
            <w:webHidden/>
          </w:rPr>
          <w:t>17</w:t>
        </w:r>
        <w:r>
          <w:rPr>
            <w:noProof/>
            <w:webHidden/>
          </w:rPr>
          <w:fldChar w:fldCharType="end"/>
        </w:r>
      </w:hyperlink>
    </w:p>
    <w:p w14:paraId="2DA97DC3" w14:textId="1AF6EEB8"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4" w:history="1">
        <w:r w:rsidRPr="00792814">
          <w:rPr>
            <w:rStyle w:val="Hyperlink"/>
            <w:noProof/>
          </w:rPr>
          <w:t>Figure 7: Accidents reported by Gender of Person injured</w:t>
        </w:r>
        <w:r>
          <w:rPr>
            <w:noProof/>
            <w:webHidden/>
          </w:rPr>
          <w:tab/>
        </w:r>
        <w:r>
          <w:rPr>
            <w:noProof/>
            <w:webHidden/>
          </w:rPr>
          <w:fldChar w:fldCharType="begin"/>
        </w:r>
        <w:r>
          <w:rPr>
            <w:noProof/>
            <w:webHidden/>
          </w:rPr>
          <w:instrText xml:space="preserve"> PAGEREF _Toc90234324 \h </w:instrText>
        </w:r>
        <w:r>
          <w:rPr>
            <w:noProof/>
            <w:webHidden/>
          </w:rPr>
        </w:r>
        <w:r>
          <w:rPr>
            <w:noProof/>
            <w:webHidden/>
          </w:rPr>
          <w:fldChar w:fldCharType="separate"/>
        </w:r>
        <w:r w:rsidR="006556DC">
          <w:rPr>
            <w:noProof/>
            <w:webHidden/>
          </w:rPr>
          <w:t>17</w:t>
        </w:r>
        <w:r>
          <w:rPr>
            <w:noProof/>
            <w:webHidden/>
          </w:rPr>
          <w:fldChar w:fldCharType="end"/>
        </w:r>
      </w:hyperlink>
    </w:p>
    <w:p w14:paraId="5A4A7349" w14:textId="02EE36D7"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5" w:history="1">
        <w:r w:rsidRPr="00792814">
          <w:rPr>
            <w:rStyle w:val="Hyperlink"/>
            <w:noProof/>
          </w:rPr>
          <w:t>Figure 8: Accidents reported by Industry Sector</w:t>
        </w:r>
        <w:r>
          <w:rPr>
            <w:noProof/>
            <w:webHidden/>
          </w:rPr>
          <w:tab/>
        </w:r>
        <w:r>
          <w:rPr>
            <w:noProof/>
            <w:webHidden/>
          </w:rPr>
          <w:fldChar w:fldCharType="begin"/>
        </w:r>
        <w:r>
          <w:rPr>
            <w:noProof/>
            <w:webHidden/>
          </w:rPr>
          <w:instrText xml:space="preserve"> PAGEREF _Toc90234325 \h </w:instrText>
        </w:r>
        <w:r>
          <w:rPr>
            <w:noProof/>
            <w:webHidden/>
          </w:rPr>
        </w:r>
        <w:r>
          <w:rPr>
            <w:noProof/>
            <w:webHidden/>
          </w:rPr>
          <w:fldChar w:fldCharType="separate"/>
        </w:r>
        <w:r w:rsidR="006556DC">
          <w:rPr>
            <w:noProof/>
            <w:webHidden/>
          </w:rPr>
          <w:t>18</w:t>
        </w:r>
        <w:r>
          <w:rPr>
            <w:noProof/>
            <w:webHidden/>
          </w:rPr>
          <w:fldChar w:fldCharType="end"/>
        </w:r>
      </w:hyperlink>
    </w:p>
    <w:p w14:paraId="7535A25D" w14:textId="17ECC572"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6" w:history="1">
        <w:r w:rsidRPr="00792814">
          <w:rPr>
            <w:rStyle w:val="Hyperlink"/>
            <w:noProof/>
          </w:rPr>
          <w:t>Figure 9: Accidents by Level - Reported and Potential</w:t>
        </w:r>
        <w:r>
          <w:rPr>
            <w:noProof/>
            <w:webHidden/>
          </w:rPr>
          <w:tab/>
        </w:r>
        <w:r>
          <w:rPr>
            <w:noProof/>
            <w:webHidden/>
          </w:rPr>
          <w:fldChar w:fldCharType="begin"/>
        </w:r>
        <w:r>
          <w:rPr>
            <w:noProof/>
            <w:webHidden/>
          </w:rPr>
          <w:instrText xml:space="preserve"> PAGEREF _Toc90234326 \h </w:instrText>
        </w:r>
        <w:r>
          <w:rPr>
            <w:noProof/>
            <w:webHidden/>
          </w:rPr>
        </w:r>
        <w:r>
          <w:rPr>
            <w:noProof/>
            <w:webHidden/>
          </w:rPr>
          <w:fldChar w:fldCharType="separate"/>
        </w:r>
        <w:r w:rsidR="006556DC">
          <w:rPr>
            <w:noProof/>
            <w:webHidden/>
          </w:rPr>
          <w:t>19</w:t>
        </w:r>
        <w:r>
          <w:rPr>
            <w:noProof/>
            <w:webHidden/>
          </w:rPr>
          <w:fldChar w:fldCharType="end"/>
        </w:r>
      </w:hyperlink>
    </w:p>
    <w:p w14:paraId="25A2CABD" w14:textId="7626E60F"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7" w:history="1">
        <w:r w:rsidRPr="00792814">
          <w:rPr>
            <w:rStyle w:val="Hyperlink"/>
            <w:noProof/>
          </w:rPr>
          <w:t>Figure 10: Accidents reported by Employee Type of Person injured</w:t>
        </w:r>
        <w:r>
          <w:rPr>
            <w:noProof/>
            <w:webHidden/>
          </w:rPr>
          <w:tab/>
        </w:r>
        <w:r>
          <w:rPr>
            <w:noProof/>
            <w:webHidden/>
          </w:rPr>
          <w:fldChar w:fldCharType="begin"/>
        </w:r>
        <w:r>
          <w:rPr>
            <w:noProof/>
            <w:webHidden/>
          </w:rPr>
          <w:instrText xml:space="preserve"> PAGEREF _Toc90234327 \h </w:instrText>
        </w:r>
        <w:r>
          <w:rPr>
            <w:noProof/>
            <w:webHidden/>
          </w:rPr>
        </w:r>
        <w:r>
          <w:rPr>
            <w:noProof/>
            <w:webHidden/>
          </w:rPr>
          <w:fldChar w:fldCharType="separate"/>
        </w:r>
        <w:r w:rsidR="006556DC">
          <w:rPr>
            <w:noProof/>
            <w:webHidden/>
          </w:rPr>
          <w:t>20</w:t>
        </w:r>
        <w:r>
          <w:rPr>
            <w:noProof/>
            <w:webHidden/>
          </w:rPr>
          <w:fldChar w:fldCharType="end"/>
        </w:r>
      </w:hyperlink>
    </w:p>
    <w:p w14:paraId="71487F5C" w14:textId="49F7CAB1"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8" w:history="1">
        <w:r w:rsidRPr="00792814">
          <w:rPr>
            <w:rStyle w:val="Hyperlink"/>
            <w:noProof/>
          </w:rPr>
          <w:t>Figure 11: Accidents by Critical Risk classification</w:t>
        </w:r>
        <w:r>
          <w:rPr>
            <w:noProof/>
            <w:webHidden/>
          </w:rPr>
          <w:tab/>
        </w:r>
        <w:r>
          <w:rPr>
            <w:noProof/>
            <w:webHidden/>
          </w:rPr>
          <w:fldChar w:fldCharType="begin"/>
        </w:r>
        <w:r>
          <w:rPr>
            <w:noProof/>
            <w:webHidden/>
          </w:rPr>
          <w:instrText xml:space="preserve"> PAGEREF _Toc90234328 \h </w:instrText>
        </w:r>
        <w:r>
          <w:rPr>
            <w:noProof/>
            <w:webHidden/>
          </w:rPr>
        </w:r>
        <w:r>
          <w:rPr>
            <w:noProof/>
            <w:webHidden/>
          </w:rPr>
          <w:fldChar w:fldCharType="separate"/>
        </w:r>
        <w:r w:rsidR="006556DC">
          <w:rPr>
            <w:noProof/>
            <w:webHidden/>
          </w:rPr>
          <w:t>21</w:t>
        </w:r>
        <w:r>
          <w:rPr>
            <w:noProof/>
            <w:webHidden/>
          </w:rPr>
          <w:fldChar w:fldCharType="end"/>
        </w:r>
      </w:hyperlink>
    </w:p>
    <w:p w14:paraId="054AF04D" w14:textId="07EB6C4D"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29" w:history="1">
        <w:r w:rsidRPr="00792814">
          <w:rPr>
            <w:rStyle w:val="Hyperlink"/>
            <w:noProof/>
          </w:rPr>
          <w:t>Figure 12: Accidents by Year</w:t>
        </w:r>
        <w:r>
          <w:rPr>
            <w:noProof/>
            <w:webHidden/>
          </w:rPr>
          <w:tab/>
        </w:r>
        <w:r>
          <w:rPr>
            <w:noProof/>
            <w:webHidden/>
          </w:rPr>
          <w:fldChar w:fldCharType="begin"/>
        </w:r>
        <w:r>
          <w:rPr>
            <w:noProof/>
            <w:webHidden/>
          </w:rPr>
          <w:instrText xml:space="preserve"> PAGEREF _Toc90234329 \h </w:instrText>
        </w:r>
        <w:r>
          <w:rPr>
            <w:noProof/>
            <w:webHidden/>
          </w:rPr>
        </w:r>
        <w:r>
          <w:rPr>
            <w:noProof/>
            <w:webHidden/>
          </w:rPr>
          <w:fldChar w:fldCharType="separate"/>
        </w:r>
        <w:r w:rsidR="006556DC">
          <w:rPr>
            <w:noProof/>
            <w:webHidden/>
          </w:rPr>
          <w:t>22</w:t>
        </w:r>
        <w:r>
          <w:rPr>
            <w:noProof/>
            <w:webHidden/>
          </w:rPr>
          <w:fldChar w:fldCharType="end"/>
        </w:r>
      </w:hyperlink>
    </w:p>
    <w:p w14:paraId="26F16176" w14:textId="25CD6B1E"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0" w:history="1">
        <w:r w:rsidRPr="00792814">
          <w:rPr>
            <w:rStyle w:val="Hyperlink"/>
            <w:noProof/>
          </w:rPr>
          <w:t>Figure 13: Accidents by Month with Year-wise split</w:t>
        </w:r>
        <w:r>
          <w:rPr>
            <w:noProof/>
            <w:webHidden/>
          </w:rPr>
          <w:tab/>
        </w:r>
        <w:r>
          <w:rPr>
            <w:noProof/>
            <w:webHidden/>
          </w:rPr>
          <w:fldChar w:fldCharType="begin"/>
        </w:r>
        <w:r>
          <w:rPr>
            <w:noProof/>
            <w:webHidden/>
          </w:rPr>
          <w:instrText xml:space="preserve"> PAGEREF _Toc90234330 \h </w:instrText>
        </w:r>
        <w:r>
          <w:rPr>
            <w:noProof/>
            <w:webHidden/>
          </w:rPr>
        </w:r>
        <w:r>
          <w:rPr>
            <w:noProof/>
            <w:webHidden/>
          </w:rPr>
          <w:fldChar w:fldCharType="separate"/>
        </w:r>
        <w:r w:rsidR="006556DC">
          <w:rPr>
            <w:noProof/>
            <w:webHidden/>
          </w:rPr>
          <w:t>22</w:t>
        </w:r>
        <w:r>
          <w:rPr>
            <w:noProof/>
            <w:webHidden/>
          </w:rPr>
          <w:fldChar w:fldCharType="end"/>
        </w:r>
      </w:hyperlink>
    </w:p>
    <w:p w14:paraId="1534BB25" w14:textId="2A225522"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1" w:history="1">
        <w:r w:rsidRPr="00792814">
          <w:rPr>
            <w:rStyle w:val="Hyperlink"/>
            <w:noProof/>
          </w:rPr>
          <w:t>Figure 14: Accidents reported by Day of the Month</w:t>
        </w:r>
        <w:r>
          <w:rPr>
            <w:noProof/>
            <w:webHidden/>
          </w:rPr>
          <w:tab/>
        </w:r>
        <w:r>
          <w:rPr>
            <w:noProof/>
            <w:webHidden/>
          </w:rPr>
          <w:fldChar w:fldCharType="begin"/>
        </w:r>
        <w:r>
          <w:rPr>
            <w:noProof/>
            <w:webHidden/>
          </w:rPr>
          <w:instrText xml:space="preserve"> PAGEREF _Toc90234331 \h </w:instrText>
        </w:r>
        <w:r>
          <w:rPr>
            <w:noProof/>
            <w:webHidden/>
          </w:rPr>
        </w:r>
        <w:r>
          <w:rPr>
            <w:noProof/>
            <w:webHidden/>
          </w:rPr>
          <w:fldChar w:fldCharType="separate"/>
        </w:r>
        <w:r w:rsidR="006556DC">
          <w:rPr>
            <w:noProof/>
            <w:webHidden/>
          </w:rPr>
          <w:t>23</w:t>
        </w:r>
        <w:r>
          <w:rPr>
            <w:noProof/>
            <w:webHidden/>
          </w:rPr>
          <w:fldChar w:fldCharType="end"/>
        </w:r>
      </w:hyperlink>
    </w:p>
    <w:p w14:paraId="22FC34AA" w14:textId="715DA5F0"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2" w:history="1">
        <w:r w:rsidRPr="00792814">
          <w:rPr>
            <w:rStyle w:val="Hyperlink"/>
            <w:noProof/>
          </w:rPr>
          <w:t>Figure 15: Accidents reported by Industry Sector split by Countries</w:t>
        </w:r>
        <w:r>
          <w:rPr>
            <w:noProof/>
            <w:webHidden/>
          </w:rPr>
          <w:tab/>
        </w:r>
        <w:r>
          <w:rPr>
            <w:noProof/>
            <w:webHidden/>
          </w:rPr>
          <w:fldChar w:fldCharType="begin"/>
        </w:r>
        <w:r>
          <w:rPr>
            <w:noProof/>
            <w:webHidden/>
          </w:rPr>
          <w:instrText xml:space="preserve"> PAGEREF _Toc90234332 \h </w:instrText>
        </w:r>
        <w:r>
          <w:rPr>
            <w:noProof/>
            <w:webHidden/>
          </w:rPr>
        </w:r>
        <w:r>
          <w:rPr>
            <w:noProof/>
            <w:webHidden/>
          </w:rPr>
          <w:fldChar w:fldCharType="separate"/>
        </w:r>
        <w:r w:rsidR="006556DC">
          <w:rPr>
            <w:noProof/>
            <w:webHidden/>
          </w:rPr>
          <w:t>25</w:t>
        </w:r>
        <w:r>
          <w:rPr>
            <w:noProof/>
            <w:webHidden/>
          </w:rPr>
          <w:fldChar w:fldCharType="end"/>
        </w:r>
      </w:hyperlink>
    </w:p>
    <w:p w14:paraId="407D1667" w14:textId="7FDEB8E6"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3" w:history="1">
        <w:r w:rsidRPr="00792814">
          <w:rPr>
            <w:rStyle w:val="Hyperlink"/>
            <w:noProof/>
          </w:rPr>
          <w:t>Figure 16: Accident % by Employee Type and Gender</w:t>
        </w:r>
        <w:r>
          <w:rPr>
            <w:noProof/>
            <w:webHidden/>
          </w:rPr>
          <w:tab/>
        </w:r>
        <w:r>
          <w:rPr>
            <w:noProof/>
            <w:webHidden/>
          </w:rPr>
          <w:fldChar w:fldCharType="begin"/>
        </w:r>
        <w:r>
          <w:rPr>
            <w:noProof/>
            <w:webHidden/>
          </w:rPr>
          <w:instrText xml:space="preserve"> PAGEREF _Toc90234333 \h </w:instrText>
        </w:r>
        <w:r>
          <w:rPr>
            <w:noProof/>
            <w:webHidden/>
          </w:rPr>
        </w:r>
        <w:r>
          <w:rPr>
            <w:noProof/>
            <w:webHidden/>
          </w:rPr>
          <w:fldChar w:fldCharType="separate"/>
        </w:r>
        <w:r w:rsidR="006556DC">
          <w:rPr>
            <w:noProof/>
            <w:webHidden/>
          </w:rPr>
          <w:t>26</w:t>
        </w:r>
        <w:r>
          <w:rPr>
            <w:noProof/>
            <w:webHidden/>
          </w:rPr>
          <w:fldChar w:fldCharType="end"/>
        </w:r>
      </w:hyperlink>
    </w:p>
    <w:p w14:paraId="19D1538C" w14:textId="20AF0F56"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4" w:history="1">
        <w:r w:rsidRPr="00792814">
          <w:rPr>
            <w:rStyle w:val="Hyperlink"/>
            <w:noProof/>
          </w:rPr>
          <w:t>Figure 17: Accident % by Industry Sector and Gender</w:t>
        </w:r>
        <w:r>
          <w:rPr>
            <w:noProof/>
            <w:webHidden/>
          </w:rPr>
          <w:tab/>
        </w:r>
        <w:r>
          <w:rPr>
            <w:noProof/>
            <w:webHidden/>
          </w:rPr>
          <w:fldChar w:fldCharType="begin"/>
        </w:r>
        <w:r>
          <w:rPr>
            <w:noProof/>
            <w:webHidden/>
          </w:rPr>
          <w:instrText xml:space="preserve"> PAGEREF _Toc90234334 \h </w:instrText>
        </w:r>
        <w:r>
          <w:rPr>
            <w:noProof/>
            <w:webHidden/>
          </w:rPr>
        </w:r>
        <w:r>
          <w:rPr>
            <w:noProof/>
            <w:webHidden/>
          </w:rPr>
          <w:fldChar w:fldCharType="separate"/>
        </w:r>
        <w:r w:rsidR="006556DC">
          <w:rPr>
            <w:noProof/>
            <w:webHidden/>
          </w:rPr>
          <w:t>26</w:t>
        </w:r>
        <w:r>
          <w:rPr>
            <w:noProof/>
            <w:webHidden/>
          </w:rPr>
          <w:fldChar w:fldCharType="end"/>
        </w:r>
      </w:hyperlink>
    </w:p>
    <w:p w14:paraId="0E7EEB71" w14:textId="58ADC479"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5" w:history="1">
        <w:r w:rsidRPr="00792814">
          <w:rPr>
            <w:rStyle w:val="Hyperlink"/>
            <w:noProof/>
          </w:rPr>
          <w:t>Figure 18: Accident Level by Gender - Reported and Potential</w:t>
        </w:r>
        <w:r>
          <w:rPr>
            <w:noProof/>
            <w:webHidden/>
          </w:rPr>
          <w:tab/>
        </w:r>
        <w:r>
          <w:rPr>
            <w:noProof/>
            <w:webHidden/>
          </w:rPr>
          <w:fldChar w:fldCharType="begin"/>
        </w:r>
        <w:r>
          <w:rPr>
            <w:noProof/>
            <w:webHidden/>
          </w:rPr>
          <w:instrText xml:space="preserve"> PAGEREF _Toc90234335 \h </w:instrText>
        </w:r>
        <w:r>
          <w:rPr>
            <w:noProof/>
            <w:webHidden/>
          </w:rPr>
        </w:r>
        <w:r>
          <w:rPr>
            <w:noProof/>
            <w:webHidden/>
          </w:rPr>
          <w:fldChar w:fldCharType="separate"/>
        </w:r>
        <w:r w:rsidR="006556DC">
          <w:rPr>
            <w:noProof/>
            <w:webHidden/>
          </w:rPr>
          <w:t>27</w:t>
        </w:r>
        <w:r>
          <w:rPr>
            <w:noProof/>
            <w:webHidden/>
          </w:rPr>
          <w:fldChar w:fldCharType="end"/>
        </w:r>
      </w:hyperlink>
    </w:p>
    <w:p w14:paraId="361B0FC4" w14:textId="33AC43F9"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6" w:history="1">
        <w:r w:rsidRPr="00792814">
          <w:rPr>
            <w:rStyle w:val="Hyperlink"/>
            <w:noProof/>
          </w:rPr>
          <w:t>Figure 19: Accident Level by Employee Type - Reported and Potential</w:t>
        </w:r>
        <w:r>
          <w:rPr>
            <w:noProof/>
            <w:webHidden/>
          </w:rPr>
          <w:tab/>
        </w:r>
        <w:r>
          <w:rPr>
            <w:noProof/>
            <w:webHidden/>
          </w:rPr>
          <w:fldChar w:fldCharType="begin"/>
        </w:r>
        <w:r>
          <w:rPr>
            <w:noProof/>
            <w:webHidden/>
          </w:rPr>
          <w:instrText xml:space="preserve"> PAGEREF _Toc90234336 \h </w:instrText>
        </w:r>
        <w:r>
          <w:rPr>
            <w:noProof/>
            <w:webHidden/>
          </w:rPr>
        </w:r>
        <w:r>
          <w:rPr>
            <w:noProof/>
            <w:webHidden/>
          </w:rPr>
          <w:fldChar w:fldCharType="separate"/>
        </w:r>
        <w:r w:rsidR="006556DC">
          <w:rPr>
            <w:noProof/>
            <w:webHidden/>
          </w:rPr>
          <w:t>27</w:t>
        </w:r>
        <w:r>
          <w:rPr>
            <w:noProof/>
            <w:webHidden/>
          </w:rPr>
          <w:fldChar w:fldCharType="end"/>
        </w:r>
      </w:hyperlink>
    </w:p>
    <w:p w14:paraId="47389125" w14:textId="2AF495E7"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7" w:history="1">
        <w:r w:rsidRPr="00792814">
          <w:rPr>
            <w:rStyle w:val="Hyperlink"/>
            <w:noProof/>
          </w:rPr>
          <w:t>Figure 20: Accident Level by Month – Trendline</w:t>
        </w:r>
        <w:r>
          <w:rPr>
            <w:noProof/>
            <w:webHidden/>
          </w:rPr>
          <w:tab/>
        </w:r>
        <w:r>
          <w:rPr>
            <w:noProof/>
            <w:webHidden/>
          </w:rPr>
          <w:fldChar w:fldCharType="begin"/>
        </w:r>
        <w:r>
          <w:rPr>
            <w:noProof/>
            <w:webHidden/>
          </w:rPr>
          <w:instrText xml:space="preserve"> PAGEREF _Toc90234337 \h </w:instrText>
        </w:r>
        <w:r>
          <w:rPr>
            <w:noProof/>
            <w:webHidden/>
          </w:rPr>
        </w:r>
        <w:r>
          <w:rPr>
            <w:noProof/>
            <w:webHidden/>
          </w:rPr>
          <w:fldChar w:fldCharType="separate"/>
        </w:r>
        <w:r w:rsidR="006556DC">
          <w:rPr>
            <w:noProof/>
            <w:webHidden/>
          </w:rPr>
          <w:t>28</w:t>
        </w:r>
        <w:r>
          <w:rPr>
            <w:noProof/>
            <w:webHidden/>
          </w:rPr>
          <w:fldChar w:fldCharType="end"/>
        </w:r>
      </w:hyperlink>
    </w:p>
    <w:p w14:paraId="60250218" w14:textId="7E1C1C25"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8" w:history="1">
        <w:r w:rsidRPr="00792814">
          <w:rPr>
            <w:rStyle w:val="Hyperlink"/>
            <w:noProof/>
          </w:rPr>
          <w:t>Figure 21: Potential Accident Level by Month – Trendline</w:t>
        </w:r>
        <w:r>
          <w:rPr>
            <w:noProof/>
            <w:webHidden/>
          </w:rPr>
          <w:tab/>
        </w:r>
        <w:r>
          <w:rPr>
            <w:noProof/>
            <w:webHidden/>
          </w:rPr>
          <w:fldChar w:fldCharType="begin"/>
        </w:r>
        <w:r>
          <w:rPr>
            <w:noProof/>
            <w:webHidden/>
          </w:rPr>
          <w:instrText xml:space="preserve"> PAGEREF _Toc90234338 \h </w:instrText>
        </w:r>
        <w:r>
          <w:rPr>
            <w:noProof/>
            <w:webHidden/>
          </w:rPr>
        </w:r>
        <w:r>
          <w:rPr>
            <w:noProof/>
            <w:webHidden/>
          </w:rPr>
          <w:fldChar w:fldCharType="separate"/>
        </w:r>
        <w:r w:rsidR="006556DC">
          <w:rPr>
            <w:noProof/>
            <w:webHidden/>
          </w:rPr>
          <w:t>28</w:t>
        </w:r>
        <w:r>
          <w:rPr>
            <w:noProof/>
            <w:webHidden/>
          </w:rPr>
          <w:fldChar w:fldCharType="end"/>
        </w:r>
      </w:hyperlink>
    </w:p>
    <w:p w14:paraId="06CE41C4" w14:textId="5A30C776"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39" w:history="1">
        <w:r w:rsidRPr="00792814">
          <w:rPr>
            <w:rStyle w:val="Hyperlink"/>
            <w:noProof/>
          </w:rPr>
          <w:t>Figure 22: Accident Level by Day of the Week – Trendline</w:t>
        </w:r>
        <w:r>
          <w:rPr>
            <w:noProof/>
            <w:webHidden/>
          </w:rPr>
          <w:tab/>
        </w:r>
        <w:r>
          <w:rPr>
            <w:noProof/>
            <w:webHidden/>
          </w:rPr>
          <w:fldChar w:fldCharType="begin"/>
        </w:r>
        <w:r>
          <w:rPr>
            <w:noProof/>
            <w:webHidden/>
          </w:rPr>
          <w:instrText xml:space="preserve"> PAGEREF _Toc90234339 \h </w:instrText>
        </w:r>
        <w:r>
          <w:rPr>
            <w:noProof/>
            <w:webHidden/>
          </w:rPr>
        </w:r>
        <w:r>
          <w:rPr>
            <w:noProof/>
            <w:webHidden/>
          </w:rPr>
          <w:fldChar w:fldCharType="separate"/>
        </w:r>
        <w:r w:rsidR="006556DC">
          <w:rPr>
            <w:noProof/>
            <w:webHidden/>
          </w:rPr>
          <w:t>29</w:t>
        </w:r>
        <w:r>
          <w:rPr>
            <w:noProof/>
            <w:webHidden/>
          </w:rPr>
          <w:fldChar w:fldCharType="end"/>
        </w:r>
      </w:hyperlink>
    </w:p>
    <w:p w14:paraId="31BDB706" w14:textId="4E55427F"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0" w:history="1">
        <w:r w:rsidRPr="00792814">
          <w:rPr>
            <w:rStyle w:val="Hyperlink"/>
            <w:noProof/>
          </w:rPr>
          <w:t>Figure 23: Potential Accident Level by Day of the Week – Trendline</w:t>
        </w:r>
        <w:r>
          <w:rPr>
            <w:noProof/>
            <w:webHidden/>
          </w:rPr>
          <w:tab/>
        </w:r>
        <w:r>
          <w:rPr>
            <w:noProof/>
            <w:webHidden/>
          </w:rPr>
          <w:fldChar w:fldCharType="begin"/>
        </w:r>
        <w:r>
          <w:rPr>
            <w:noProof/>
            <w:webHidden/>
          </w:rPr>
          <w:instrText xml:space="preserve"> PAGEREF _Toc90234340 \h </w:instrText>
        </w:r>
        <w:r>
          <w:rPr>
            <w:noProof/>
            <w:webHidden/>
          </w:rPr>
        </w:r>
        <w:r>
          <w:rPr>
            <w:noProof/>
            <w:webHidden/>
          </w:rPr>
          <w:fldChar w:fldCharType="separate"/>
        </w:r>
        <w:r w:rsidR="006556DC">
          <w:rPr>
            <w:noProof/>
            <w:webHidden/>
          </w:rPr>
          <w:t>29</w:t>
        </w:r>
        <w:r>
          <w:rPr>
            <w:noProof/>
            <w:webHidden/>
          </w:rPr>
          <w:fldChar w:fldCharType="end"/>
        </w:r>
      </w:hyperlink>
    </w:p>
    <w:p w14:paraId="56232B35" w14:textId="62F46AB0"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1" w:history="1">
        <w:r w:rsidRPr="00792814">
          <w:rPr>
            <w:rStyle w:val="Hyperlink"/>
            <w:noProof/>
          </w:rPr>
          <w:t>Figure 24: Accident Level by Season of the Year – Trendline</w:t>
        </w:r>
        <w:r>
          <w:rPr>
            <w:noProof/>
            <w:webHidden/>
          </w:rPr>
          <w:tab/>
        </w:r>
        <w:r>
          <w:rPr>
            <w:noProof/>
            <w:webHidden/>
          </w:rPr>
          <w:fldChar w:fldCharType="begin"/>
        </w:r>
        <w:r>
          <w:rPr>
            <w:noProof/>
            <w:webHidden/>
          </w:rPr>
          <w:instrText xml:space="preserve"> PAGEREF _Toc90234341 \h </w:instrText>
        </w:r>
        <w:r>
          <w:rPr>
            <w:noProof/>
            <w:webHidden/>
          </w:rPr>
        </w:r>
        <w:r>
          <w:rPr>
            <w:noProof/>
            <w:webHidden/>
          </w:rPr>
          <w:fldChar w:fldCharType="separate"/>
        </w:r>
        <w:r w:rsidR="006556DC">
          <w:rPr>
            <w:noProof/>
            <w:webHidden/>
          </w:rPr>
          <w:t>30</w:t>
        </w:r>
        <w:r>
          <w:rPr>
            <w:noProof/>
            <w:webHidden/>
          </w:rPr>
          <w:fldChar w:fldCharType="end"/>
        </w:r>
      </w:hyperlink>
    </w:p>
    <w:p w14:paraId="1E3D7BC7" w14:textId="0711DB90"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2" w:history="1">
        <w:r w:rsidRPr="00792814">
          <w:rPr>
            <w:rStyle w:val="Hyperlink"/>
            <w:noProof/>
          </w:rPr>
          <w:t>Figure 25: Potential Accident Level by Season of the Year – Trendline</w:t>
        </w:r>
        <w:r>
          <w:rPr>
            <w:noProof/>
            <w:webHidden/>
          </w:rPr>
          <w:tab/>
        </w:r>
        <w:r>
          <w:rPr>
            <w:noProof/>
            <w:webHidden/>
          </w:rPr>
          <w:fldChar w:fldCharType="begin"/>
        </w:r>
        <w:r>
          <w:rPr>
            <w:noProof/>
            <w:webHidden/>
          </w:rPr>
          <w:instrText xml:space="preserve"> PAGEREF _Toc90234342 \h </w:instrText>
        </w:r>
        <w:r>
          <w:rPr>
            <w:noProof/>
            <w:webHidden/>
          </w:rPr>
        </w:r>
        <w:r>
          <w:rPr>
            <w:noProof/>
            <w:webHidden/>
          </w:rPr>
          <w:fldChar w:fldCharType="separate"/>
        </w:r>
        <w:r w:rsidR="006556DC">
          <w:rPr>
            <w:noProof/>
            <w:webHidden/>
          </w:rPr>
          <w:t>30</w:t>
        </w:r>
        <w:r>
          <w:rPr>
            <w:noProof/>
            <w:webHidden/>
          </w:rPr>
          <w:fldChar w:fldCharType="end"/>
        </w:r>
      </w:hyperlink>
    </w:p>
    <w:p w14:paraId="37C24DDF" w14:textId="2B3F1330"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3" w:history="1">
        <w:r w:rsidRPr="00792814">
          <w:rPr>
            <w:rStyle w:val="Hyperlink"/>
            <w:noProof/>
          </w:rPr>
          <w:t>Figure 26: Crosstab: Accident Level vs. Potential Accident Level</w:t>
        </w:r>
        <w:r>
          <w:rPr>
            <w:noProof/>
            <w:webHidden/>
          </w:rPr>
          <w:tab/>
        </w:r>
        <w:r>
          <w:rPr>
            <w:noProof/>
            <w:webHidden/>
          </w:rPr>
          <w:fldChar w:fldCharType="begin"/>
        </w:r>
        <w:r>
          <w:rPr>
            <w:noProof/>
            <w:webHidden/>
          </w:rPr>
          <w:instrText xml:space="preserve"> PAGEREF _Toc90234343 \h </w:instrText>
        </w:r>
        <w:r>
          <w:rPr>
            <w:noProof/>
            <w:webHidden/>
          </w:rPr>
        </w:r>
        <w:r>
          <w:rPr>
            <w:noProof/>
            <w:webHidden/>
          </w:rPr>
          <w:fldChar w:fldCharType="separate"/>
        </w:r>
        <w:r w:rsidR="006556DC">
          <w:rPr>
            <w:noProof/>
            <w:webHidden/>
          </w:rPr>
          <w:t>30</w:t>
        </w:r>
        <w:r>
          <w:rPr>
            <w:noProof/>
            <w:webHidden/>
          </w:rPr>
          <w:fldChar w:fldCharType="end"/>
        </w:r>
      </w:hyperlink>
    </w:p>
    <w:p w14:paraId="34322FEA" w14:textId="1DA83E4E"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4" w:history="1">
        <w:r w:rsidRPr="00792814">
          <w:rPr>
            <w:rStyle w:val="Hyperlink"/>
            <w:noProof/>
          </w:rPr>
          <w:t>Figure 27: Accident Level vs. Potential Accident Level</w:t>
        </w:r>
        <w:r>
          <w:rPr>
            <w:noProof/>
            <w:webHidden/>
          </w:rPr>
          <w:tab/>
        </w:r>
        <w:r>
          <w:rPr>
            <w:noProof/>
            <w:webHidden/>
          </w:rPr>
          <w:fldChar w:fldCharType="begin"/>
        </w:r>
        <w:r>
          <w:rPr>
            <w:noProof/>
            <w:webHidden/>
          </w:rPr>
          <w:instrText xml:space="preserve"> PAGEREF _Toc90234344 \h </w:instrText>
        </w:r>
        <w:r>
          <w:rPr>
            <w:noProof/>
            <w:webHidden/>
          </w:rPr>
        </w:r>
        <w:r>
          <w:rPr>
            <w:noProof/>
            <w:webHidden/>
          </w:rPr>
          <w:fldChar w:fldCharType="separate"/>
        </w:r>
        <w:r w:rsidR="006556DC">
          <w:rPr>
            <w:noProof/>
            <w:webHidden/>
          </w:rPr>
          <w:t>31</w:t>
        </w:r>
        <w:r>
          <w:rPr>
            <w:noProof/>
            <w:webHidden/>
          </w:rPr>
          <w:fldChar w:fldCharType="end"/>
        </w:r>
      </w:hyperlink>
    </w:p>
    <w:p w14:paraId="0464FDED" w14:textId="52B840D0"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5" w:history="1">
        <w:r w:rsidRPr="00792814">
          <w:rPr>
            <w:rStyle w:val="Hyperlink"/>
            <w:noProof/>
          </w:rPr>
          <w:t>Figure 28: Crosstab: Country vs. Accident Levels - Reported and Potential</w:t>
        </w:r>
        <w:r>
          <w:rPr>
            <w:noProof/>
            <w:webHidden/>
          </w:rPr>
          <w:tab/>
        </w:r>
        <w:r>
          <w:rPr>
            <w:noProof/>
            <w:webHidden/>
          </w:rPr>
          <w:fldChar w:fldCharType="begin"/>
        </w:r>
        <w:r>
          <w:rPr>
            <w:noProof/>
            <w:webHidden/>
          </w:rPr>
          <w:instrText xml:space="preserve"> PAGEREF _Toc90234345 \h </w:instrText>
        </w:r>
        <w:r>
          <w:rPr>
            <w:noProof/>
            <w:webHidden/>
          </w:rPr>
        </w:r>
        <w:r>
          <w:rPr>
            <w:noProof/>
            <w:webHidden/>
          </w:rPr>
          <w:fldChar w:fldCharType="separate"/>
        </w:r>
        <w:r w:rsidR="006556DC">
          <w:rPr>
            <w:noProof/>
            <w:webHidden/>
          </w:rPr>
          <w:t>31</w:t>
        </w:r>
        <w:r>
          <w:rPr>
            <w:noProof/>
            <w:webHidden/>
          </w:rPr>
          <w:fldChar w:fldCharType="end"/>
        </w:r>
      </w:hyperlink>
    </w:p>
    <w:p w14:paraId="316E1F60" w14:textId="3BA5BEE5"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6" w:history="1">
        <w:r w:rsidRPr="00792814">
          <w:rPr>
            <w:rStyle w:val="Hyperlink"/>
            <w:noProof/>
          </w:rPr>
          <w:t>Figure 29: Country vs. Accident Levels - Reported and Potential</w:t>
        </w:r>
        <w:r>
          <w:rPr>
            <w:noProof/>
            <w:webHidden/>
          </w:rPr>
          <w:tab/>
        </w:r>
        <w:r>
          <w:rPr>
            <w:noProof/>
            <w:webHidden/>
          </w:rPr>
          <w:fldChar w:fldCharType="begin"/>
        </w:r>
        <w:r>
          <w:rPr>
            <w:noProof/>
            <w:webHidden/>
          </w:rPr>
          <w:instrText xml:space="preserve"> PAGEREF _Toc90234346 \h </w:instrText>
        </w:r>
        <w:r>
          <w:rPr>
            <w:noProof/>
            <w:webHidden/>
          </w:rPr>
        </w:r>
        <w:r>
          <w:rPr>
            <w:noProof/>
            <w:webHidden/>
          </w:rPr>
          <w:fldChar w:fldCharType="separate"/>
        </w:r>
        <w:r w:rsidR="006556DC">
          <w:rPr>
            <w:noProof/>
            <w:webHidden/>
          </w:rPr>
          <w:t>32</w:t>
        </w:r>
        <w:r>
          <w:rPr>
            <w:noProof/>
            <w:webHidden/>
          </w:rPr>
          <w:fldChar w:fldCharType="end"/>
        </w:r>
      </w:hyperlink>
    </w:p>
    <w:p w14:paraId="68B67B24" w14:textId="6DD01600"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7" w:history="1">
        <w:r w:rsidRPr="00792814">
          <w:rPr>
            <w:rStyle w:val="Hyperlink"/>
            <w:noProof/>
          </w:rPr>
          <w:t>Figure 30: Crosstab: Local vs Accident Level - Reported and Actual</w:t>
        </w:r>
        <w:r>
          <w:rPr>
            <w:noProof/>
            <w:webHidden/>
          </w:rPr>
          <w:tab/>
        </w:r>
        <w:r>
          <w:rPr>
            <w:noProof/>
            <w:webHidden/>
          </w:rPr>
          <w:fldChar w:fldCharType="begin"/>
        </w:r>
        <w:r>
          <w:rPr>
            <w:noProof/>
            <w:webHidden/>
          </w:rPr>
          <w:instrText xml:space="preserve"> PAGEREF _Toc90234347 \h </w:instrText>
        </w:r>
        <w:r>
          <w:rPr>
            <w:noProof/>
            <w:webHidden/>
          </w:rPr>
        </w:r>
        <w:r>
          <w:rPr>
            <w:noProof/>
            <w:webHidden/>
          </w:rPr>
          <w:fldChar w:fldCharType="separate"/>
        </w:r>
        <w:r w:rsidR="006556DC">
          <w:rPr>
            <w:noProof/>
            <w:webHidden/>
          </w:rPr>
          <w:t>32</w:t>
        </w:r>
        <w:r>
          <w:rPr>
            <w:noProof/>
            <w:webHidden/>
          </w:rPr>
          <w:fldChar w:fldCharType="end"/>
        </w:r>
      </w:hyperlink>
    </w:p>
    <w:p w14:paraId="3B9F090B" w14:textId="1C9E42F9"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8" w:history="1">
        <w:r w:rsidRPr="00792814">
          <w:rPr>
            <w:rStyle w:val="Hyperlink"/>
            <w:noProof/>
          </w:rPr>
          <w:t>Figure 31: Crosstab: Industry Sector vs. Accident Level - Reported and Potential</w:t>
        </w:r>
        <w:r>
          <w:rPr>
            <w:noProof/>
            <w:webHidden/>
          </w:rPr>
          <w:tab/>
        </w:r>
        <w:r>
          <w:rPr>
            <w:noProof/>
            <w:webHidden/>
          </w:rPr>
          <w:fldChar w:fldCharType="begin"/>
        </w:r>
        <w:r>
          <w:rPr>
            <w:noProof/>
            <w:webHidden/>
          </w:rPr>
          <w:instrText xml:space="preserve"> PAGEREF _Toc90234348 \h </w:instrText>
        </w:r>
        <w:r>
          <w:rPr>
            <w:noProof/>
            <w:webHidden/>
          </w:rPr>
        </w:r>
        <w:r>
          <w:rPr>
            <w:noProof/>
            <w:webHidden/>
          </w:rPr>
          <w:fldChar w:fldCharType="separate"/>
        </w:r>
        <w:r w:rsidR="006556DC">
          <w:rPr>
            <w:noProof/>
            <w:webHidden/>
          </w:rPr>
          <w:t>33</w:t>
        </w:r>
        <w:r>
          <w:rPr>
            <w:noProof/>
            <w:webHidden/>
          </w:rPr>
          <w:fldChar w:fldCharType="end"/>
        </w:r>
      </w:hyperlink>
    </w:p>
    <w:p w14:paraId="5F2AB33A" w14:textId="75EEE9D0"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49" w:history="1">
        <w:r w:rsidRPr="00792814">
          <w:rPr>
            <w:rStyle w:val="Hyperlink"/>
            <w:noProof/>
          </w:rPr>
          <w:t>Figure 32: Industry Sector vs. Accident Level - Reported and Potential</w:t>
        </w:r>
        <w:r>
          <w:rPr>
            <w:noProof/>
            <w:webHidden/>
          </w:rPr>
          <w:tab/>
        </w:r>
        <w:r>
          <w:rPr>
            <w:noProof/>
            <w:webHidden/>
          </w:rPr>
          <w:fldChar w:fldCharType="begin"/>
        </w:r>
        <w:r>
          <w:rPr>
            <w:noProof/>
            <w:webHidden/>
          </w:rPr>
          <w:instrText xml:space="preserve"> PAGEREF _Toc90234349 \h </w:instrText>
        </w:r>
        <w:r>
          <w:rPr>
            <w:noProof/>
            <w:webHidden/>
          </w:rPr>
        </w:r>
        <w:r>
          <w:rPr>
            <w:noProof/>
            <w:webHidden/>
          </w:rPr>
          <w:fldChar w:fldCharType="separate"/>
        </w:r>
        <w:r w:rsidR="006556DC">
          <w:rPr>
            <w:noProof/>
            <w:webHidden/>
          </w:rPr>
          <w:t>33</w:t>
        </w:r>
        <w:r>
          <w:rPr>
            <w:noProof/>
            <w:webHidden/>
          </w:rPr>
          <w:fldChar w:fldCharType="end"/>
        </w:r>
      </w:hyperlink>
    </w:p>
    <w:p w14:paraId="042A95CF" w14:textId="57DBDBD9"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0" w:history="1">
        <w:r w:rsidRPr="00792814">
          <w:rPr>
            <w:rStyle w:val="Hyperlink"/>
            <w:noProof/>
          </w:rPr>
          <w:t>Figure 33: Crosstab: Gender vs. Accident Level - Reported and Potential</w:t>
        </w:r>
        <w:r>
          <w:rPr>
            <w:noProof/>
            <w:webHidden/>
          </w:rPr>
          <w:tab/>
        </w:r>
        <w:r>
          <w:rPr>
            <w:noProof/>
            <w:webHidden/>
          </w:rPr>
          <w:fldChar w:fldCharType="begin"/>
        </w:r>
        <w:r>
          <w:rPr>
            <w:noProof/>
            <w:webHidden/>
          </w:rPr>
          <w:instrText xml:space="preserve"> PAGEREF _Toc90234350 \h </w:instrText>
        </w:r>
        <w:r>
          <w:rPr>
            <w:noProof/>
            <w:webHidden/>
          </w:rPr>
        </w:r>
        <w:r>
          <w:rPr>
            <w:noProof/>
            <w:webHidden/>
          </w:rPr>
          <w:fldChar w:fldCharType="separate"/>
        </w:r>
        <w:r w:rsidR="006556DC">
          <w:rPr>
            <w:noProof/>
            <w:webHidden/>
          </w:rPr>
          <w:t>33</w:t>
        </w:r>
        <w:r>
          <w:rPr>
            <w:noProof/>
            <w:webHidden/>
          </w:rPr>
          <w:fldChar w:fldCharType="end"/>
        </w:r>
      </w:hyperlink>
    </w:p>
    <w:p w14:paraId="70C1E297" w14:textId="6AD7AF24"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1" w:history="1">
        <w:r w:rsidRPr="00792814">
          <w:rPr>
            <w:rStyle w:val="Hyperlink"/>
            <w:noProof/>
          </w:rPr>
          <w:t>Figure 34: Gender vs. Accident Level</w:t>
        </w:r>
        <w:r>
          <w:rPr>
            <w:noProof/>
            <w:webHidden/>
          </w:rPr>
          <w:tab/>
        </w:r>
        <w:r>
          <w:rPr>
            <w:noProof/>
            <w:webHidden/>
          </w:rPr>
          <w:fldChar w:fldCharType="begin"/>
        </w:r>
        <w:r>
          <w:rPr>
            <w:noProof/>
            <w:webHidden/>
          </w:rPr>
          <w:instrText xml:space="preserve"> PAGEREF _Toc90234351 \h </w:instrText>
        </w:r>
        <w:r>
          <w:rPr>
            <w:noProof/>
            <w:webHidden/>
          </w:rPr>
        </w:r>
        <w:r>
          <w:rPr>
            <w:noProof/>
            <w:webHidden/>
          </w:rPr>
          <w:fldChar w:fldCharType="separate"/>
        </w:r>
        <w:r w:rsidR="006556DC">
          <w:rPr>
            <w:noProof/>
            <w:webHidden/>
          </w:rPr>
          <w:t>34</w:t>
        </w:r>
        <w:r>
          <w:rPr>
            <w:noProof/>
            <w:webHidden/>
          </w:rPr>
          <w:fldChar w:fldCharType="end"/>
        </w:r>
      </w:hyperlink>
    </w:p>
    <w:p w14:paraId="591EA421" w14:textId="5ACBA549"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2" w:history="1">
        <w:r w:rsidRPr="00792814">
          <w:rPr>
            <w:rStyle w:val="Hyperlink"/>
            <w:noProof/>
          </w:rPr>
          <w:t>Figure 35: Crosstab: Employee Type vs. Accident Level - Reported and Potential</w:t>
        </w:r>
        <w:r>
          <w:rPr>
            <w:noProof/>
            <w:webHidden/>
          </w:rPr>
          <w:tab/>
        </w:r>
        <w:r>
          <w:rPr>
            <w:noProof/>
            <w:webHidden/>
          </w:rPr>
          <w:fldChar w:fldCharType="begin"/>
        </w:r>
        <w:r>
          <w:rPr>
            <w:noProof/>
            <w:webHidden/>
          </w:rPr>
          <w:instrText xml:space="preserve"> PAGEREF _Toc90234352 \h </w:instrText>
        </w:r>
        <w:r>
          <w:rPr>
            <w:noProof/>
            <w:webHidden/>
          </w:rPr>
        </w:r>
        <w:r>
          <w:rPr>
            <w:noProof/>
            <w:webHidden/>
          </w:rPr>
          <w:fldChar w:fldCharType="separate"/>
        </w:r>
        <w:r w:rsidR="006556DC">
          <w:rPr>
            <w:noProof/>
            <w:webHidden/>
          </w:rPr>
          <w:t>34</w:t>
        </w:r>
        <w:r>
          <w:rPr>
            <w:noProof/>
            <w:webHidden/>
          </w:rPr>
          <w:fldChar w:fldCharType="end"/>
        </w:r>
      </w:hyperlink>
    </w:p>
    <w:p w14:paraId="078B67C6" w14:textId="3B44E981"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3" w:history="1">
        <w:r w:rsidRPr="00792814">
          <w:rPr>
            <w:rStyle w:val="Hyperlink"/>
            <w:noProof/>
          </w:rPr>
          <w:t>Figure 36: Employee Type vs. Accident Level - Reported and Actual</w:t>
        </w:r>
        <w:r>
          <w:rPr>
            <w:noProof/>
            <w:webHidden/>
          </w:rPr>
          <w:tab/>
        </w:r>
        <w:r>
          <w:rPr>
            <w:noProof/>
            <w:webHidden/>
          </w:rPr>
          <w:fldChar w:fldCharType="begin"/>
        </w:r>
        <w:r>
          <w:rPr>
            <w:noProof/>
            <w:webHidden/>
          </w:rPr>
          <w:instrText xml:space="preserve"> PAGEREF _Toc90234353 \h </w:instrText>
        </w:r>
        <w:r>
          <w:rPr>
            <w:noProof/>
            <w:webHidden/>
          </w:rPr>
        </w:r>
        <w:r>
          <w:rPr>
            <w:noProof/>
            <w:webHidden/>
          </w:rPr>
          <w:fldChar w:fldCharType="separate"/>
        </w:r>
        <w:r w:rsidR="006556DC">
          <w:rPr>
            <w:noProof/>
            <w:webHidden/>
          </w:rPr>
          <w:t>34</w:t>
        </w:r>
        <w:r>
          <w:rPr>
            <w:noProof/>
            <w:webHidden/>
          </w:rPr>
          <w:fldChar w:fldCharType="end"/>
        </w:r>
      </w:hyperlink>
    </w:p>
    <w:p w14:paraId="0A18CBFC" w14:textId="7C53B77E"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4" w:history="1">
        <w:r w:rsidRPr="00792814">
          <w:rPr>
            <w:rStyle w:val="Hyperlink"/>
            <w:noProof/>
          </w:rPr>
          <w:t>Figure 37: Seasons vs. Accident Level - Reported and Potential</w:t>
        </w:r>
        <w:r>
          <w:rPr>
            <w:noProof/>
            <w:webHidden/>
          </w:rPr>
          <w:tab/>
        </w:r>
        <w:r>
          <w:rPr>
            <w:noProof/>
            <w:webHidden/>
          </w:rPr>
          <w:fldChar w:fldCharType="begin"/>
        </w:r>
        <w:r>
          <w:rPr>
            <w:noProof/>
            <w:webHidden/>
          </w:rPr>
          <w:instrText xml:space="preserve"> PAGEREF _Toc90234354 \h </w:instrText>
        </w:r>
        <w:r>
          <w:rPr>
            <w:noProof/>
            <w:webHidden/>
          </w:rPr>
        </w:r>
        <w:r>
          <w:rPr>
            <w:noProof/>
            <w:webHidden/>
          </w:rPr>
          <w:fldChar w:fldCharType="separate"/>
        </w:r>
        <w:r w:rsidR="006556DC">
          <w:rPr>
            <w:noProof/>
            <w:webHidden/>
          </w:rPr>
          <w:t>35</w:t>
        </w:r>
        <w:r>
          <w:rPr>
            <w:noProof/>
            <w:webHidden/>
          </w:rPr>
          <w:fldChar w:fldCharType="end"/>
        </w:r>
      </w:hyperlink>
    </w:p>
    <w:p w14:paraId="745626BC" w14:textId="2322D5AD"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5" w:history="1">
        <w:r w:rsidRPr="00792814">
          <w:rPr>
            <w:rStyle w:val="Hyperlink"/>
            <w:noProof/>
          </w:rPr>
          <w:t>Figure 38: Seasons vs. Accident Level - Reported and Potential</w:t>
        </w:r>
        <w:r>
          <w:rPr>
            <w:noProof/>
            <w:webHidden/>
          </w:rPr>
          <w:tab/>
        </w:r>
        <w:r>
          <w:rPr>
            <w:noProof/>
            <w:webHidden/>
          </w:rPr>
          <w:fldChar w:fldCharType="begin"/>
        </w:r>
        <w:r>
          <w:rPr>
            <w:noProof/>
            <w:webHidden/>
          </w:rPr>
          <w:instrText xml:space="preserve"> PAGEREF _Toc90234355 \h </w:instrText>
        </w:r>
        <w:r>
          <w:rPr>
            <w:noProof/>
            <w:webHidden/>
          </w:rPr>
        </w:r>
        <w:r>
          <w:rPr>
            <w:noProof/>
            <w:webHidden/>
          </w:rPr>
          <w:fldChar w:fldCharType="separate"/>
        </w:r>
        <w:r w:rsidR="006556DC">
          <w:rPr>
            <w:noProof/>
            <w:webHidden/>
          </w:rPr>
          <w:t>35</w:t>
        </w:r>
        <w:r>
          <w:rPr>
            <w:noProof/>
            <w:webHidden/>
          </w:rPr>
          <w:fldChar w:fldCharType="end"/>
        </w:r>
      </w:hyperlink>
    </w:p>
    <w:p w14:paraId="2818F03C" w14:textId="70559276"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6" w:history="1">
        <w:r w:rsidRPr="00792814">
          <w:rPr>
            <w:rStyle w:val="Hyperlink"/>
            <w:noProof/>
          </w:rPr>
          <w:t>Figure 39: Crosstab: Holiday vs. Accident Level - Reported and Potential</w:t>
        </w:r>
        <w:r>
          <w:rPr>
            <w:noProof/>
            <w:webHidden/>
          </w:rPr>
          <w:tab/>
        </w:r>
        <w:r>
          <w:rPr>
            <w:noProof/>
            <w:webHidden/>
          </w:rPr>
          <w:fldChar w:fldCharType="begin"/>
        </w:r>
        <w:r>
          <w:rPr>
            <w:noProof/>
            <w:webHidden/>
          </w:rPr>
          <w:instrText xml:space="preserve"> PAGEREF _Toc90234356 \h </w:instrText>
        </w:r>
        <w:r>
          <w:rPr>
            <w:noProof/>
            <w:webHidden/>
          </w:rPr>
        </w:r>
        <w:r>
          <w:rPr>
            <w:noProof/>
            <w:webHidden/>
          </w:rPr>
          <w:fldChar w:fldCharType="separate"/>
        </w:r>
        <w:r w:rsidR="006556DC">
          <w:rPr>
            <w:noProof/>
            <w:webHidden/>
          </w:rPr>
          <w:t>35</w:t>
        </w:r>
        <w:r>
          <w:rPr>
            <w:noProof/>
            <w:webHidden/>
          </w:rPr>
          <w:fldChar w:fldCharType="end"/>
        </w:r>
      </w:hyperlink>
    </w:p>
    <w:p w14:paraId="5FC5040A" w14:textId="51FA8FC5"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7" w:history="1">
        <w:r w:rsidRPr="00792814">
          <w:rPr>
            <w:rStyle w:val="Hyperlink"/>
            <w:noProof/>
          </w:rPr>
          <w:t>Figure 40: Holidays vs. Accident Level</w:t>
        </w:r>
        <w:r>
          <w:rPr>
            <w:noProof/>
            <w:webHidden/>
          </w:rPr>
          <w:tab/>
        </w:r>
        <w:r>
          <w:rPr>
            <w:noProof/>
            <w:webHidden/>
          </w:rPr>
          <w:fldChar w:fldCharType="begin"/>
        </w:r>
        <w:r>
          <w:rPr>
            <w:noProof/>
            <w:webHidden/>
          </w:rPr>
          <w:instrText xml:space="preserve"> PAGEREF _Toc90234357 \h </w:instrText>
        </w:r>
        <w:r>
          <w:rPr>
            <w:noProof/>
            <w:webHidden/>
          </w:rPr>
        </w:r>
        <w:r>
          <w:rPr>
            <w:noProof/>
            <w:webHidden/>
          </w:rPr>
          <w:fldChar w:fldCharType="separate"/>
        </w:r>
        <w:r w:rsidR="006556DC">
          <w:rPr>
            <w:noProof/>
            <w:webHidden/>
          </w:rPr>
          <w:t>36</w:t>
        </w:r>
        <w:r>
          <w:rPr>
            <w:noProof/>
            <w:webHidden/>
          </w:rPr>
          <w:fldChar w:fldCharType="end"/>
        </w:r>
      </w:hyperlink>
    </w:p>
    <w:p w14:paraId="2438D019" w14:textId="4EBFC7C1"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8" w:history="1">
        <w:r w:rsidRPr="00792814">
          <w:rPr>
            <w:rStyle w:val="Hyperlink"/>
            <w:noProof/>
          </w:rPr>
          <w:t>Figure 41: Histogram of Length of Description before NLP Pre-Processing</w:t>
        </w:r>
        <w:r>
          <w:rPr>
            <w:noProof/>
            <w:webHidden/>
          </w:rPr>
          <w:tab/>
        </w:r>
        <w:r>
          <w:rPr>
            <w:noProof/>
            <w:webHidden/>
          </w:rPr>
          <w:fldChar w:fldCharType="begin"/>
        </w:r>
        <w:r>
          <w:rPr>
            <w:noProof/>
            <w:webHidden/>
          </w:rPr>
          <w:instrText xml:space="preserve"> PAGEREF _Toc90234358 \h </w:instrText>
        </w:r>
        <w:r>
          <w:rPr>
            <w:noProof/>
            <w:webHidden/>
          </w:rPr>
        </w:r>
        <w:r>
          <w:rPr>
            <w:noProof/>
            <w:webHidden/>
          </w:rPr>
          <w:fldChar w:fldCharType="separate"/>
        </w:r>
        <w:r w:rsidR="006556DC">
          <w:rPr>
            <w:noProof/>
            <w:webHidden/>
          </w:rPr>
          <w:t>38</w:t>
        </w:r>
        <w:r>
          <w:rPr>
            <w:noProof/>
            <w:webHidden/>
          </w:rPr>
          <w:fldChar w:fldCharType="end"/>
        </w:r>
      </w:hyperlink>
    </w:p>
    <w:p w14:paraId="3294081B" w14:textId="0FB596D8"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59" w:history="1">
        <w:r w:rsidRPr="00792814">
          <w:rPr>
            <w:rStyle w:val="Hyperlink"/>
            <w:noProof/>
          </w:rPr>
          <w:t>Figure 42: Histogram of Length of Description after NLP Pre-Processing</w:t>
        </w:r>
        <w:r>
          <w:rPr>
            <w:noProof/>
            <w:webHidden/>
          </w:rPr>
          <w:tab/>
        </w:r>
        <w:r>
          <w:rPr>
            <w:noProof/>
            <w:webHidden/>
          </w:rPr>
          <w:fldChar w:fldCharType="begin"/>
        </w:r>
        <w:r>
          <w:rPr>
            <w:noProof/>
            <w:webHidden/>
          </w:rPr>
          <w:instrText xml:space="preserve"> PAGEREF _Toc90234359 \h </w:instrText>
        </w:r>
        <w:r>
          <w:rPr>
            <w:noProof/>
            <w:webHidden/>
          </w:rPr>
        </w:r>
        <w:r>
          <w:rPr>
            <w:noProof/>
            <w:webHidden/>
          </w:rPr>
          <w:fldChar w:fldCharType="separate"/>
        </w:r>
        <w:r w:rsidR="006556DC">
          <w:rPr>
            <w:noProof/>
            <w:webHidden/>
          </w:rPr>
          <w:t>38</w:t>
        </w:r>
        <w:r>
          <w:rPr>
            <w:noProof/>
            <w:webHidden/>
          </w:rPr>
          <w:fldChar w:fldCharType="end"/>
        </w:r>
      </w:hyperlink>
    </w:p>
    <w:p w14:paraId="7407B00C" w14:textId="78F43944"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0" w:history="1">
        <w:r w:rsidRPr="00792814">
          <w:rPr>
            <w:rStyle w:val="Hyperlink"/>
            <w:noProof/>
          </w:rPr>
          <w:t>Figure 43: Histogram of Number of Words in Description before NLP Pre-Processing</w:t>
        </w:r>
        <w:r>
          <w:rPr>
            <w:noProof/>
            <w:webHidden/>
          </w:rPr>
          <w:tab/>
        </w:r>
        <w:r>
          <w:rPr>
            <w:noProof/>
            <w:webHidden/>
          </w:rPr>
          <w:fldChar w:fldCharType="begin"/>
        </w:r>
        <w:r>
          <w:rPr>
            <w:noProof/>
            <w:webHidden/>
          </w:rPr>
          <w:instrText xml:space="preserve"> PAGEREF _Toc90234360 \h </w:instrText>
        </w:r>
        <w:r>
          <w:rPr>
            <w:noProof/>
            <w:webHidden/>
          </w:rPr>
        </w:r>
        <w:r>
          <w:rPr>
            <w:noProof/>
            <w:webHidden/>
          </w:rPr>
          <w:fldChar w:fldCharType="separate"/>
        </w:r>
        <w:r w:rsidR="006556DC">
          <w:rPr>
            <w:noProof/>
            <w:webHidden/>
          </w:rPr>
          <w:t>38</w:t>
        </w:r>
        <w:r>
          <w:rPr>
            <w:noProof/>
            <w:webHidden/>
          </w:rPr>
          <w:fldChar w:fldCharType="end"/>
        </w:r>
      </w:hyperlink>
    </w:p>
    <w:p w14:paraId="65F9BE0F" w14:textId="2FAEB12C"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1" w:history="1">
        <w:r w:rsidRPr="00792814">
          <w:rPr>
            <w:rStyle w:val="Hyperlink"/>
            <w:noProof/>
          </w:rPr>
          <w:t>Figure 44: Histogram of Number of Words in Description after NLP Pre-Processing</w:t>
        </w:r>
        <w:r>
          <w:rPr>
            <w:noProof/>
            <w:webHidden/>
          </w:rPr>
          <w:tab/>
        </w:r>
        <w:r>
          <w:rPr>
            <w:noProof/>
            <w:webHidden/>
          </w:rPr>
          <w:fldChar w:fldCharType="begin"/>
        </w:r>
        <w:r>
          <w:rPr>
            <w:noProof/>
            <w:webHidden/>
          </w:rPr>
          <w:instrText xml:space="preserve"> PAGEREF _Toc90234361 \h </w:instrText>
        </w:r>
        <w:r>
          <w:rPr>
            <w:noProof/>
            <w:webHidden/>
          </w:rPr>
        </w:r>
        <w:r>
          <w:rPr>
            <w:noProof/>
            <w:webHidden/>
          </w:rPr>
          <w:fldChar w:fldCharType="separate"/>
        </w:r>
        <w:r w:rsidR="006556DC">
          <w:rPr>
            <w:noProof/>
            <w:webHidden/>
          </w:rPr>
          <w:t>39</w:t>
        </w:r>
        <w:r>
          <w:rPr>
            <w:noProof/>
            <w:webHidden/>
          </w:rPr>
          <w:fldChar w:fldCharType="end"/>
        </w:r>
      </w:hyperlink>
    </w:p>
    <w:p w14:paraId="38FD2F79" w14:textId="48D3391D"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2" w:history="1">
        <w:r w:rsidRPr="00792814">
          <w:rPr>
            <w:rStyle w:val="Hyperlink"/>
            <w:noProof/>
          </w:rPr>
          <w:t>Figure 45: Average Word Length in Description before NLP Pre-Processing</w:t>
        </w:r>
        <w:r>
          <w:rPr>
            <w:noProof/>
            <w:webHidden/>
          </w:rPr>
          <w:tab/>
        </w:r>
        <w:r>
          <w:rPr>
            <w:noProof/>
            <w:webHidden/>
          </w:rPr>
          <w:fldChar w:fldCharType="begin"/>
        </w:r>
        <w:r>
          <w:rPr>
            <w:noProof/>
            <w:webHidden/>
          </w:rPr>
          <w:instrText xml:space="preserve"> PAGEREF _Toc90234362 \h </w:instrText>
        </w:r>
        <w:r>
          <w:rPr>
            <w:noProof/>
            <w:webHidden/>
          </w:rPr>
        </w:r>
        <w:r>
          <w:rPr>
            <w:noProof/>
            <w:webHidden/>
          </w:rPr>
          <w:fldChar w:fldCharType="separate"/>
        </w:r>
        <w:r w:rsidR="006556DC">
          <w:rPr>
            <w:noProof/>
            <w:webHidden/>
          </w:rPr>
          <w:t>39</w:t>
        </w:r>
        <w:r>
          <w:rPr>
            <w:noProof/>
            <w:webHidden/>
          </w:rPr>
          <w:fldChar w:fldCharType="end"/>
        </w:r>
      </w:hyperlink>
    </w:p>
    <w:p w14:paraId="64130F9E" w14:textId="2309872E"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3" w:history="1">
        <w:r w:rsidRPr="00792814">
          <w:rPr>
            <w:rStyle w:val="Hyperlink"/>
            <w:noProof/>
          </w:rPr>
          <w:t>Figure 46: Average Word Length in Description after NLP Pre-Processing</w:t>
        </w:r>
        <w:r>
          <w:rPr>
            <w:noProof/>
            <w:webHidden/>
          </w:rPr>
          <w:tab/>
        </w:r>
        <w:r>
          <w:rPr>
            <w:noProof/>
            <w:webHidden/>
          </w:rPr>
          <w:fldChar w:fldCharType="begin"/>
        </w:r>
        <w:r>
          <w:rPr>
            <w:noProof/>
            <w:webHidden/>
          </w:rPr>
          <w:instrText xml:space="preserve"> PAGEREF _Toc90234363 \h </w:instrText>
        </w:r>
        <w:r>
          <w:rPr>
            <w:noProof/>
            <w:webHidden/>
          </w:rPr>
        </w:r>
        <w:r>
          <w:rPr>
            <w:noProof/>
            <w:webHidden/>
          </w:rPr>
          <w:fldChar w:fldCharType="separate"/>
        </w:r>
        <w:r w:rsidR="006556DC">
          <w:rPr>
            <w:noProof/>
            <w:webHidden/>
          </w:rPr>
          <w:t>39</w:t>
        </w:r>
        <w:r>
          <w:rPr>
            <w:noProof/>
            <w:webHidden/>
          </w:rPr>
          <w:fldChar w:fldCharType="end"/>
        </w:r>
      </w:hyperlink>
    </w:p>
    <w:p w14:paraId="4A4B185C" w14:textId="1FC84484"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4" w:history="1">
        <w:r w:rsidRPr="00792814">
          <w:rPr>
            <w:rStyle w:val="Hyperlink"/>
            <w:noProof/>
          </w:rPr>
          <w:t>Figure 47: Frequency of Word Sequences N-Gram (N=1)</w:t>
        </w:r>
        <w:r>
          <w:rPr>
            <w:noProof/>
            <w:webHidden/>
          </w:rPr>
          <w:tab/>
        </w:r>
        <w:r>
          <w:rPr>
            <w:noProof/>
            <w:webHidden/>
          </w:rPr>
          <w:fldChar w:fldCharType="begin"/>
        </w:r>
        <w:r>
          <w:rPr>
            <w:noProof/>
            <w:webHidden/>
          </w:rPr>
          <w:instrText xml:space="preserve"> PAGEREF _Toc90234364 \h </w:instrText>
        </w:r>
        <w:r>
          <w:rPr>
            <w:noProof/>
            <w:webHidden/>
          </w:rPr>
        </w:r>
        <w:r>
          <w:rPr>
            <w:noProof/>
            <w:webHidden/>
          </w:rPr>
          <w:fldChar w:fldCharType="separate"/>
        </w:r>
        <w:r w:rsidR="006556DC">
          <w:rPr>
            <w:noProof/>
            <w:webHidden/>
          </w:rPr>
          <w:t>40</w:t>
        </w:r>
        <w:r>
          <w:rPr>
            <w:noProof/>
            <w:webHidden/>
          </w:rPr>
          <w:fldChar w:fldCharType="end"/>
        </w:r>
      </w:hyperlink>
    </w:p>
    <w:p w14:paraId="3DF253D8" w14:textId="52E53D66"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5" w:history="1">
        <w:r w:rsidRPr="00792814">
          <w:rPr>
            <w:rStyle w:val="Hyperlink"/>
            <w:noProof/>
          </w:rPr>
          <w:t>Figure 48: Frequency of Word Sequences N-Gram (N=2)</w:t>
        </w:r>
        <w:r>
          <w:rPr>
            <w:noProof/>
            <w:webHidden/>
          </w:rPr>
          <w:tab/>
        </w:r>
        <w:r>
          <w:rPr>
            <w:noProof/>
            <w:webHidden/>
          </w:rPr>
          <w:fldChar w:fldCharType="begin"/>
        </w:r>
        <w:r>
          <w:rPr>
            <w:noProof/>
            <w:webHidden/>
          </w:rPr>
          <w:instrText xml:space="preserve"> PAGEREF _Toc90234365 \h </w:instrText>
        </w:r>
        <w:r>
          <w:rPr>
            <w:noProof/>
            <w:webHidden/>
          </w:rPr>
        </w:r>
        <w:r>
          <w:rPr>
            <w:noProof/>
            <w:webHidden/>
          </w:rPr>
          <w:fldChar w:fldCharType="separate"/>
        </w:r>
        <w:r w:rsidR="006556DC">
          <w:rPr>
            <w:noProof/>
            <w:webHidden/>
          </w:rPr>
          <w:t>40</w:t>
        </w:r>
        <w:r>
          <w:rPr>
            <w:noProof/>
            <w:webHidden/>
          </w:rPr>
          <w:fldChar w:fldCharType="end"/>
        </w:r>
      </w:hyperlink>
    </w:p>
    <w:p w14:paraId="148757D1" w14:textId="7A36EDD1"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6" w:history="1">
        <w:r w:rsidRPr="00792814">
          <w:rPr>
            <w:rStyle w:val="Hyperlink"/>
            <w:noProof/>
          </w:rPr>
          <w:t>Figure 49: Frequency of Word Sequences N-Gram (N=3)</w:t>
        </w:r>
        <w:r>
          <w:rPr>
            <w:noProof/>
            <w:webHidden/>
          </w:rPr>
          <w:tab/>
        </w:r>
        <w:r>
          <w:rPr>
            <w:noProof/>
            <w:webHidden/>
          </w:rPr>
          <w:fldChar w:fldCharType="begin"/>
        </w:r>
        <w:r>
          <w:rPr>
            <w:noProof/>
            <w:webHidden/>
          </w:rPr>
          <w:instrText xml:space="preserve"> PAGEREF _Toc90234366 \h </w:instrText>
        </w:r>
        <w:r>
          <w:rPr>
            <w:noProof/>
            <w:webHidden/>
          </w:rPr>
        </w:r>
        <w:r>
          <w:rPr>
            <w:noProof/>
            <w:webHidden/>
          </w:rPr>
          <w:fldChar w:fldCharType="separate"/>
        </w:r>
        <w:r w:rsidR="006556DC">
          <w:rPr>
            <w:noProof/>
            <w:webHidden/>
          </w:rPr>
          <w:t>41</w:t>
        </w:r>
        <w:r>
          <w:rPr>
            <w:noProof/>
            <w:webHidden/>
          </w:rPr>
          <w:fldChar w:fldCharType="end"/>
        </w:r>
      </w:hyperlink>
    </w:p>
    <w:p w14:paraId="2740B84E" w14:textId="5FA22E80"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7" w:history="1">
        <w:r w:rsidRPr="00792814">
          <w:rPr>
            <w:rStyle w:val="Hyperlink"/>
            <w:noProof/>
          </w:rPr>
          <w:t>Figure 50: Frequency of Word Sequences N-Gram (N=4)</w:t>
        </w:r>
        <w:r>
          <w:rPr>
            <w:noProof/>
            <w:webHidden/>
          </w:rPr>
          <w:tab/>
        </w:r>
        <w:r>
          <w:rPr>
            <w:noProof/>
            <w:webHidden/>
          </w:rPr>
          <w:fldChar w:fldCharType="begin"/>
        </w:r>
        <w:r>
          <w:rPr>
            <w:noProof/>
            <w:webHidden/>
          </w:rPr>
          <w:instrText xml:space="preserve"> PAGEREF _Toc90234367 \h </w:instrText>
        </w:r>
        <w:r>
          <w:rPr>
            <w:noProof/>
            <w:webHidden/>
          </w:rPr>
        </w:r>
        <w:r>
          <w:rPr>
            <w:noProof/>
            <w:webHidden/>
          </w:rPr>
          <w:fldChar w:fldCharType="separate"/>
        </w:r>
        <w:r w:rsidR="006556DC">
          <w:rPr>
            <w:noProof/>
            <w:webHidden/>
          </w:rPr>
          <w:t>41</w:t>
        </w:r>
        <w:r>
          <w:rPr>
            <w:noProof/>
            <w:webHidden/>
          </w:rPr>
          <w:fldChar w:fldCharType="end"/>
        </w:r>
      </w:hyperlink>
    </w:p>
    <w:p w14:paraId="78EB57D5" w14:textId="5D8BE681"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8" w:history="1">
        <w:r w:rsidRPr="00792814">
          <w:rPr>
            <w:rStyle w:val="Hyperlink"/>
            <w:noProof/>
          </w:rPr>
          <w:t>Figure 51: Word Cloud of Description before NLP-Preprocessing</w:t>
        </w:r>
        <w:r>
          <w:rPr>
            <w:noProof/>
            <w:webHidden/>
          </w:rPr>
          <w:tab/>
        </w:r>
        <w:r>
          <w:rPr>
            <w:noProof/>
            <w:webHidden/>
          </w:rPr>
          <w:fldChar w:fldCharType="begin"/>
        </w:r>
        <w:r>
          <w:rPr>
            <w:noProof/>
            <w:webHidden/>
          </w:rPr>
          <w:instrText xml:space="preserve"> PAGEREF _Toc90234368 \h </w:instrText>
        </w:r>
        <w:r>
          <w:rPr>
            <w:noProof/>
            <w:webHidden/>
          </w:rPr>
        </w:r>
        <w:r>
          <w:rPr>
            <w:noProof/>
            <w:webHidden/>
          </w:rPr>
          <w:fldChar w:fldCharType="separate"/>
        </w:r>
        <w:r w:rsidR="006556DC">
          <w:rPr>
            <w:noProof/>
            <w:webHidden/>
          </w:rPr>
          <w:t>41</w:t>
        </w:r>
        <w:r>
          <w:rPr>
            <w:noProof/>
            <w:webHidden/>
          </w:rPr>
          <w:fldChar w:fldCharType="end"/>
        </w:r>
      </w:hyperlink>
    </w:p>
    <w:p w14:paraId="77957BDD" w14:textId="16A7A525"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69" w:history="1">
        <w:r w:rsidRPr="00792814">
          <w:rPr>
            <w:rStyle w:val="Hyperlink"/>
            <w:noProof/>
          </w:rPr>
          <w:t>Figure 52: Word Cloud of Description after NLP-Preprocessing</w:t>
        </w:r>
        <w:r>
          <w:rPr>
            <w:noProof/>
            <w:webHidden/>
          </w:rPr>
          <w:tab/>
        </w:r>
        <w:r>
          <w:rPr>
            <w:noProof/>
            <w:webHidden/>
          </w:rPr>
          <w:fldChar w:fldCharType="begin"/>
        </w:r>
        <w:r>
          <w:rPr>
            <w:noProof/>
            <w:webHidden/>
          </w:rPr>
          <w:instrText xml:space="preserve"> PAGEREF _Toc90234369 \h </w:instrText>
        </w:r>
        <w:r>
          <w:rPr>
            <w:noProof/>
            <w:webHidden/>
          </w:rPr>
        </w:r>
        <w:r>
          <w:rPr>
            <w:noProof/>
            <w:webHidden/>
          </w:rPr>
          <w:fldChar w:fldCharType="separate"/>
        </w:r>
        <w:r w:rsidR="006556DC">
          <w:rPr>
            <w:noProof/>
            <w:webHidden/>
          </w:rPr>
          <w:t>42</w:t>
        </w:r>
        <w:r>
          <w:rPr>
            <w:noProof/>
            <w:webHidden/>
          </w:rPr>
          <w:fldChar w:fldCharType="end"/>
        </w:r>
      </w:hyperlink>
    </w:p>
    <w:p w14:paraId="3CBDC64B" w14:textId="52787962"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70" w:history="1">
        <w:r w:rsidRPr="00792814">
          <w:rPr>
            <w:rStyle w:val="Hyperlink"/>
            <w:noProof/>
          </w:rPr>
          <w:t>Figure 53: Initial Results from Classification ML Models</w:t>
        </w:r>
        <w:r>
          <w:rPr>
            <w:noProof/>
            <w:webHidden/>
          </w:rPr>
          <w:tab/>
        </w:r>
        <w:r>
          <w:rPr>
            <w:noProof/>
            <w:webHidden/>
          </w:rPr>
          <w:fldChar w:fldCharType="begin"/>
        </w:r>
        <w:r>
          <w:rPr>
            <w:noProof/>
            <w:webHidden/>
          </w:rPr>
          <w:instrText xml:space="preserve"> PAGEREF _Toc90234370 \h </w:instrText>
        </w:r>
        <w:r>
          <w:rPr>
            <w:noProof/>
            <w:webHidden/>
          </w:rPr>
        </w:r>
        <w:r>
          <w:rPr>
            <w:noProof/>
            <w:webHidden/>
          </w:rPr>
          <w:fldChar w:fldCharType="separate"/>
        </w:r>
        <w:r w:rsidR="006556DC">
          <w:rPr>
            <w:noProof/>
            <w:webHidden/>
          </w:rPr>
          <w:t>44</w:t>
        </w:r>
        <w:r>
          <w:rPr>
            <w:noProof/>
            <w:webHidden/>
          </w:rPr>
          <w:fldChar w:fldCharType="end"/>
        </w:r>
      </w:hyperlink>
    </w:p>
    <w:p w14:paraId="576D1292" w14:textId="0485B989"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71" w:history="1">
        <w:r w:rsidRPr="00792814">
          <w:rPr>
            <w:rStyle w:val="Hyperlink"/>
            <w:noProof/>
          </w:rPr>
          <w:t>Figure 54: Python-based Chatbot Architecture</w:t>
        </w:r>
        <w:r>
          <w:rPr>
            <w:noProof/>
            <w:webHidden/>
          </w:rPr>
          <w:tab/>
        </w:r>
        <w:r>
          <w:rPr>
            <w:noProof/>
            <w:webHidden/>
          </w:rPr>
          <w:fldChar w:fldCharType="begin"/>
        </w:r>
        <w:r>
          <w:rPr>
            <w:noProof/>
            <w:webHidden/>
          </w:rPr>
          <w:instrText xml:space="preserve"> PAGEREF _Toc90234371 \h </w:instrText>
        </w:r>
        <w:r>
          <w:rPr>
            <w:noProof/>
            <w:webHidden/>
          </w:rPr>
        </w:r>
        <w:r>
          <w:rPr>
            <w:noProof/>
            <w:webHidden/>
          </w:rPr>
          <w:fldChar w:fldCharType="separate"/>
        </w:r>
        <w:r w:rsidR="006556DC">
          <w:rPr>
            <w:noProof/>
            <w:webHidden/>
          </w:rPr>
          <w:t>45</w:t>
        </w:r>
        <w:r>
          <w:rPr>
            <w:noProof/>
            <w:webHidden/>
          </w:rPr>
          <w:fldChar w:fldCharType="end"/>
        </w:r>
      </w:hyperlink>
    </w:p>
    <w:p w14:paraId="4274BF8B" w14:textId="0E6E5764" w:rsidR="00240E28" w:rsidRDefault="00A33CD1" w:rsidP="004F3FF4">
      <w:pPr>
        <w:rPr>
          <w:rFonts w:eastAsia="Times New Roman"/>
        </w:rPr>
      </w:pPr>
      <w:r>
        <w:rPr>
          <w:rFonts w:eastAsia="Times New Roman"/>
        </w:rPr>
        <w:fldChar w:fldCharType="end"/>
      </w:r>
    </w:p>
    <w:p w14:paraId="648BF527" w14:textId="77777777" w:rsidR="00353569" w:rsidRDefault="00353569">
      <w:pPr>
        <w:rPr>
          <w:rFonts w:asciiTheme="majorHAnsi" w:eastAsiaTheme="majorEastAsia" w:hAnsiTheme="majorHAnsi" w:cstheme="majorBidi"/>
          <w:caps/>
          <w:color w:val="775F55" w:themeColor="text2"/>
          <w:sz w:val="32"/>
          <w:szCs w:val="32"/>
        </w:rPr>
      </w:pPr>
      <w:r>
        <w:br w:type="page"/>
      </w:r>
    </w:p>
    <w:p w14:paraId="0CF3B30E" w14:textId="4724A99E" w:rsidR="00361CE5" w:rsidRPr="00A33CD1" w:rsidRDefault="00361CE5" w:rsidP="00361CE5">
      <w:pPr>
        <w:pStyle w:val="TOCHeading"/>
        <w:numPr>
          <w:ilvl w:val="0"/>
          <w:numId w:val="0"/>
        </w:numPr>
        <w:ind w:left="432"/>
      </w:pPr>
      <w:r>
        <w:lastRenderedPageBreak/>
        <w:t>list of TABLES</w:t>
      </w:r>
    </w:p>
    <w:p w14:paraId="6DECC1E7" w14:textId="32ABF07E" w:rsidR="00E10E72" w:rsidRDefault="00CD6BD3">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\f T \h \z \c "Table" </w:instrText>
      </w:r>
      <w:r>
        <w:rPr>
          <w:rFonts w:eastAsia="Times New Roman"/>
        </w:rPr>
        <w:fldChar w:fldCharType="separate"/>
      </w:r>
      <w:hyperlink w:anchor="_Toc90234372" w:history="1">
        <w:r w:rsidR="00E10E72" w:rsidRPr="00454C6C">
          <w:rPr>
            <w:rStyle w:val="Hyperlink"/>
            <w:noProof/>
          </w:rPr>
          <w:t>Table 1: Capstone Project Milestones</w:t>
        </w:r>
        <w:r w:rsidR="00E10E72">
          <w:rPr>
            <w:noProof/>
            <w:webHidden/>
          </w:rPr>
          <w:tab/>
        </w:r>
        <w:r w:rsidR="00E10E72">
          <w:rPr>
            <w:noProof/>
            <w:webHidden/>
          </w:rPr>
          <w:fldChar w:fldCharType="begin"/>
        </w:r>
        <w:r w:rsidR="00E10E72">
          <w:rPr>
            <w:noProof/>
            <w:webHidden/>
          </w:rPr>
          <w:instrText xml:space="preserve"> PAGEREF _Toc90234372 \h </w:instrText>
        </w:r>
        <w:r w:rsidR="00E10E72">
          <w:rPr>
            <w:noProof/>
            <w:webHidden/>
          </w:rPr>
        </w:r>
        <w:r w:rsidR="00E10E72">
          <w:rPr>
            <w:noProof/>
            <w:webHidden/>
          </w:rPr>
          <w:fldChar w:fldCharType="separate"/>
        </w:r>
        <w:r w:rsidR="006556DC">
          <w:rPr>
            <w:noProof/>
            <w:webHidden/>
          </w:rPr>
          <w:t>11</w:t>
        </w:r>
        <w:r w:rsidR="00E10E72">
          <w:rPr>
            <w:noProof/>
            <w:webHidden/>
          </w:rPr>
          <w:fldChar w:fldCharType="end"/>
        </w:r>
      </w:hyperlink>
    </w:p>
    <w:p w14:paraId="2ED7A145" w14:textId="7069A812"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73" w:history="1">
        <w:r w:rsidRPr="00454C6C">
          <w:rPr>
            <w:rStyle w:val="Hyperlink"/>
            <w:noProof/>
          </w:rPr>
          <w:t>Table 2: Brazil Industrial Safety Dataset with Accident Descriptions</w:t>
        </w:r>
        <w:r>
          <w:rPr>
            <w:noProof/>
            <w:webHidden/>
          </w:rPr>
          <w:tab/>
        </w:r>
        <w:r>
          <w:rPr>
            <w:noProof/>
            <w:webHidden/>
          </w:rPr>
          <w:fldChar w:fldCharType="begin"/>
        </w:r>
        <w:r>
          <w:rPr>
            <w:noProof/>
            <w:webHidden/>
          </w:rPr>
          <w:instrText xml:space="preserve"> PAGEREF _Toc90234373 \h </w:instrText>
        </w:r>
        <w:r>
          <w:rPr>
            <w:noProof/>
            <w:webHidden/>
          </w:rPr>
        </w:r>
        <w:r>
          <w:rPr>
            <w:noProof/>
            <w:webHidden/>
          </w:rPr>
          <w:fldChar w:fldCharType="separate"/>
        </w:r>
        <w:r w:rsidR="006556DC">
          <w:rPr>
            <w:noProof/>
            <w:webHidden/>
          </w:rPr>
          <w:t>13</w:t>
        </w:r>
        <w:r>
          <w:rPr>
            <w:noProof/>
            <w:webHidden/>
          </w:rPr>
          <w:fldChar w:fldCharType="end"/>
        </w:r>
      </w:hyperlink>
    </w:p>
    <w:p w14:paraId="2152B2B4" w14:textId="613751E8"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74" w:history="1">
        <w:r w:rsidRPr="00454C6C">
          <w:rPr>
            <w:rStyle w:val="Hyperlink"/>
            <w:noProof/>
          </w:rPr>
          <w:t>Table 3: Renaming Columns</w:t>
        </w:r>
        <w:r>
          <w:rPr>
            <w:noProof/>
            <w:webHidden/>
          </w:rPr>
          <w:tab/>
        </w:r>
        <w:r>
          <w:rPr>
            <w:noProof/>
            <w:webHidden/>
          </w:rPr>
          <w:fldChar w:fldCharType="begin"/>
        </w:r>
        <w:r>
          <w:rPr>
            <w:noProof/>
            <w:webHidden/>
          </w:rPr>
          <w:instrText xml:space="preserve"> PAGEREF _Toc90234374 \h </w:instrText>
        </w:r>
        <w:r>
          <w:rPr>
            <w:noProof/>
            <w:webHidden/>
          </w:rPr>
        </w:r>
        <w:r>
          <w:rPr>
            <w:noProof/>
            <w:webHidden/>
          </w:rPr>
          <w:fldChar w:fldCharType="separate"/>
        </w:r>
        <w:r w:rsidR="006556DC">
          <w:rPr>
            <w:noProof/>
            <w:webHidden/>
          </w:rPr>
          <w:t>14</w:t>
        </w:r>
        <w:r>
          <w:rPr>
            <w:noProof/>
            <w:webHidden/>
          </w:rPr>
          <w:fldChar w:fldCharType="end"/>
        </w:r>
      </w:hyperlink>
    </w:p>
    <w:p w14:paraId="7C9E66AC" w14:textId="27E50C3C"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75" w:history="1">
        <w:r w:rsidRPr="00454C6C">
          <w:rPr>
            <w:rStyle w:val="Hyperlink"/>
            <w:noProof/>
          </w:rPr>
          <w:t>Table 4: Computed Columns added to Dataframe</w:t>
        </w:r>
        <w:r>
          <w:rPr>
            <w:noProof/>
            <w:webHidden/>
          </w:rPr>
          <w:tab/>
        </w:r>
        <w:r>
          <w:rPr>
            <w:noProof/>
            <w:webHidden/>
          </w:rPr>
          <w:fldChar w:fldCharType="begin"/>
        </w:r>
        <w:r>
          <w:rPr>
            <w:noProof/>
            <w:webHidden/>
          </w:rPr>
          <w:instrText xml:space="preserve"> PAGEREF _Toc90234375 \h </w:instrText>
        </w:r>
        <w:r>
          <w:rPr>
            <w:noProof/>
            <w:webHidden/>
          </w:rPr>
        </w:r>
        <w:r>
          <w:rPr>
            <w:noProof/>
            <w:webHidden/>
          </w:rPr>
          <w:fldChar w:fldCharType="separate"/>
        </w:r>
        <w:r w:rsidR="006556DC">
          <w:rPr>
            <w:noProof/>
            <w:webHidden/>
          </w:rPr>
          <w:t>15</w:t>
        </w:r>
        <w:r>
          <w:rPr>
            <w:noProof/>
            <w:webHidden/>
          </w:rPr>
          <w:fldChar w:fldCharType="end"/>
        </w:r>
      </w:hyperlink>
    </w:p>
    <w:p w14:paraId="63D5D908" w14:textId="104C2A6B"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76" w:history="1">
        <w:r w:rsidRPr="00454C6C">
          <w:rPr>
            <w:rStyle w:val="Hyperlink"/>
            <w:noProof/>
          </w:rPr>
          <w:t>Table 5: Accidents reported by Country</w:t>
        </w:r>
        <w:r>
          <w:rPr>
            <w:noProof/>
            <w:webHidden/>
          </w:rPr>
          <w:tab/>
        </w:r>
        <w:r>
          <w:rPr>
            <w:noProof/>
            <w:webHidden/>
          </w:rPr>
          <w:fldChar w:fldCharType="begin"/>
        </w:r>
        <w:r>
          <w:rPr>
            <w:noProof/>
            <w:webHidden/>
          </w:rPr>
          <w:instrText xml:space="preserve"> PAGEREF _Toc90234376 \h </w:instrText>
        </w:r>
        <w:r>
          <w:rPr>
            <w:noProof/>
            <w:webHidden/>
          </w:rPr>
        </w:r>
        <w:r>
          <w:rPr>
            <w:noProof/>
            <w:webHidden/>
          </w:rPr>
          <w:fldChar w:fldCharType="separate"/>
        </w:r>
        <w:r w:rsidR="006556DC">
          <w:rPr>
            <w:noProof/>
            <w:webHidden/>
          </w:rPr>
          <w:t>16</w:t>
        </w:r>
        <w:r>
          <w:rPr>
            <w:noProof/>
            <w:webHidden/>
          </w:rPr>
          <w:fldChar w:fldCharType="end"/>
        </w:r>
      </w:hyperlink>
    </w:p>
    <w:p w14:paraId="1DF3EE30" w14:textId="13CE9EB1"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77" w:history="1">
        <w:r w:rsidRPr="00454C6C">
          <w:rPr>
            <w:rStyle w:val="Hyperlink"/>
            <w:noProof/>
          </w:rPr>
          <w:t>Table 6: Accidents reported by Local</w:t>
        </w:r>
        <w:r>
          <w:rPr>
            <w:noProof/>
            <w:webHidden/>
          </w:rPr>
          <w:tab/>
        </w:r>
        <w:r>
          <w:rPr>
            <w:noProof/>
            <w:webHidden/>
          </w:rPr>
          <w:fldChar w:fldCharType="begin"/>
        </w:r>
        <w:r>
          <w:rPr>
            <w:noProof/>
            <w:webHidden/>
          </w:rPr>
          <w:instrText xml:space="preserve"> PAGEREF _Toc90234377 \h </w:instrText>
        </w:r>
        <w:r>
          <w:rPr>
            <w:noProof/>
            <w:webHidden/>
          </w:rPr>
        </w:r>
        <w:r>
          <w:rPr>
            <w:noProof/>
            <w:webHidden/>
          </w:rPr>
          <w:fldChar w:fldCharType="separate"/>
        </w:r>
        <w:r w:rsidR="006556DC">
          <w:rPr>
            <w:noProof/>
            <w:webHidden/>
          </w:rPr>
          <w:t>16</w:t>
        </w:r>
        <w:r>
          <w:rPr>
            <w:noProof/>
            <w:webHidden/>
          </w:rPr>
          <w:fldChar w:fldCharType="end"/>
        </w:r>
      </w:hyperlink>
    </w:p>
    <w:p w14:paraId="32055897" w14:textId="43DD512F"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78" w:history="1">
        <w:r w:rsidRPr="00454C6C">
          <w:rPr>
            <w:rStyle w:val="Hyperlink"/>
            <w:noProof/>
          </w:rPr>
          <w:t>Table 7: Accidents reported based on Gender of Person injured</w:t>
        </w:r>
        <w:r>
          <w:rPr>
            <w:noProof/>
            <w:webHidden/>
          </w:rPr>
          <w:tab/>
        </w:r>
        <w:r>
          <w:rPr>
            <w:noProof/>
            <w:webHidden/>
          </w:rPr>
          <w:fldChar w:fldCharType="begin"/>
        </w:r>
        <w:r>
          <w:rPr>
            <w:noProof/>
            <w:webHidden/>
          </w:rPr>
          <w:instrText xml:space="preserve"> PAGEREF _Toc90234378 \h </w:instrText>
        </w:r>
        <w:r>
          <w:rPr>
            <w:noProof/>
            <w:webHidden/>
          </w:rPr>
        </w:r>
        <w:r>
          <w:rPr>
            <w:noProof/>
            <w:webHidden/>
          </w:rPr>
          <w:fldChar w:fldCharType="separate"/>
        </w:r>
        <w:r w:rsidR="006556DC">
          <w:rPr>
            <w:noProof/>
            <w:webHidden/>
          </w:rPr>
          <w:t>17</w:t>
        </w:r>
        <w:r>
          <w:rPr>
            <w:noProof/>
            <w:webHidden/>
          </w:rPr>
          <w:fldChar w:fldCharType="end"/>
        </w:r>
      </w:hyperlink>
    </w:p>
    <w:p w14:paraId="122478B1" w14:textId="7ED0F256"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79" w:history="1">
        <w:r w:rsidRPr="00454C6C">
          <w:rPr>
            <w:rStyle w:val="Hyperlink"/>
            <w:noProof/>
          </w:rPr>
          <w:t>Table 8: Accidents reported by Industry Sector</w:t>
        </w:r>
        <w:r>
          <w:rPr>
            <w:noProof/>
            <w:webHidden/>
          </w:rPr>
          <w:tab/>
        </w:r>
        <w:r>
          <w:rPr>
            <w:noProof/>
            <w:webHidden/>
          </w:rPr>
          <w:fldChar w:fldCharType="begin"/>
        </w:r>
        <w:r>
          <w:rPr>
            <w:noProof/>
            <w:webHidden/>
          </w:rPr>
          <w:instrText xml:space="preserve"> PAGEREF _Toc90234379 \h </w:instrText>
        </w:r>
        <w:r>
          <w:rPr>
            <w:noProof/>
            <w:webHidden/>
          </w:rPr>
        </w:r>
        <w:r>
          <w:rPr>
            <w:noProof/>
            <w:webHidden/>
          </w:rPr>
          <w:fldChar w:fldCharType="separate"/>
        </w:r>
        <w:r w:rsidR="006556DC">
          <w:rPr>
            <w:noProof/>
            <w:webHidden/>
          </w:rPr>
          <w:t>18</w:t>
        </w:r>
        <w:r>
          <w:rPr>
            <w:noProof/>
            <w:webHidden/>
          </w:rPr>
          <w:fldChar w:fldCharType="end"/>
        </w:r>
      </w:hyperlink>
    </w:p>
    <w:p w14:paraId="1C36DDFE" w14:textId="2CA7AEE8"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80" w:history="1">
        <w:r w:rsidRPr="00454C6C">
          <w:rPr>
            <w:rStyle w:val="Hyperlink"/>
            <w:noProof/>
          </w:rPr>
          <w:t>Table 9: Accidents reported by Accident Level (Lowest to Highest)</w:t>
        </w:r>
        <w:r>
          <w:rPr>
            <w:noProof/>
            <w:webHidden/>
          </w:rPr>
          <w:tab/>
        </w:r>
        <w:r>
          <w:rPr>
            <w:noProof/>
            <w:webHidden/>
          </w:rPr>
          <w:fldChar w:fldCharType="begin"/>
        </w:r>
        <w:r>
          <w:rPr>
            <w:noProof/>
            <w:webHidden/>
          </w:rPr>
          <w:instrText xml:space="preserve"> PAGEREF _Toc90234380 \h </w:instrText>
        </w:r>
        <w:r>
          <w:rPr>
            <w:noProof/>
            <w:webHidden/>
          </w:rPr>
        </w:r>
        <w:r>
          <w:rPr>
            <w:noProof/>
            <w:webHidden/>
          </w:rPr>
          <w:fldChar w:fldCharType="separate"/>
        </w:r>
        <w:r w:rsidR="006556DC">
          <w:rPr>
            <w:noProof/>
            <w:webHidden/>
          </w:rPr>
          <w:t>18</w:t>
        </w:r>
        <w:r>
          <w:rPr>
            <w:noProof/>
            <w:webHidden/>
          </w:rPr>
          <w:fldChar w:fldCharType="end"/>
        </w:r>
      </w:hyperlink>
    </w:p>
    <w:p w14:paraId="7FEF1BE2" w14:textId="3694019A"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81" w:history="1">
        <w:r w:rsidRPr="00454C6C">
          <w:rPr>
            <w:rStyle w:val="Hyperlink"/>
            <w:noProof/>
          </w:rPr>
          <w:t>Table 10: Accidents reported by Potential Accident Level (Lowest to Highest)</w:t>
        </w:r>
        <w:r>
          <w:rPr>
            <w:noProof/>
            <w:webHidden/>
          </w:rPr>
          <w:tab/>
        </w:r>
        <w:r>
          <w:rPr>
            <w:noProof/>
            <w:webHidden/>
          </w:rPr>
          <w:fldChar w:fldCharType="begin"/>
        </w:r>
        <w:r>
          <w:rPr>
            <w:noProof/>
            <w:webHidden/>
          </w:rPr>
          <w:instrText xml:space="preserve"> PAGEREF _Toc90234381 \h </w:instrText>
        </w:r>
        <w:r>
          <w:rPr>
            <w:noProof/>
            <w:webHidden/>
          </w:rPr>
        </w:r>
        <w:r>
          <w:rPr>
            <w:noProof/>
            <w:webHidden/>
          </w:rPr>
          <w:fldChar w:fldCharType="separate"/>
        </w:r>
        <w:r w:rsidR="006556DC">
          <w:rPr>
            <w:noProof/>
            <w:webHidden/>
          </w:rPr>
          <w:t>19</w:t>
        </w:r>
        <w:r>
          <w:rPr>
            <w:noProof/>
            <w:webHidden/>
          </w:rPr>
          <w:fldChar w:fldCharType="end"/>
        </w:r>
      </w:hyperlink>
    </w:p>
    <w:p w14:paraId="130D994D" w14:textId="2AF5EB94"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82" w:history="1">
        <w:r w:rsidRPr="00454C6C">
          <w:rPr>
            <w:rStyle w:val="Hyperlink"/>
            <w:noProof/>
          </w:rPr>
          <w:t>Table 11: Accidents reported based on Employee Type of Person injured</w:t>
        </w:r>
        <w:r>
          <w:rPr>
            <w:noProof/>
            <w:webHidden/>
          </w:rPr>
          <w:tab/>
        </w:r>
        <w:r>
          <w:rPr>
            <w:noProof/>
            <w:webHidden/>
          </w:rPr>
          <w:fldChar w:fldCharType="begin"/>
        </w:r>
        <w:r>
          <w:rPr>
            <w:noProof/>
            <w:webHidden/>
          </w:rPr>
          <w:instrText xml:space="preserve"> PAGEREF _Toc90234382 \h </w:instrText>
        </w:r>
        <w:r>
          <w:rPr>
            <w:noProof/>
            <w:webHidden/>
          </w:rPr>
        </w:r>
        <w:r>
          <w:rPr>
            <w:noProof/>
            <w:webHidden/>
          </w:rPr>
          <w:fldChar w:fldCharType="separate"/>
        </w:r>
        <w:r w:rsidR="006556DC">
          <w:rPr>
            <w:noProof/>
            <w:webHidden/>
          </w:rPr>
          <w:t>19</w:t>
        </w:r>
        <w:r>
          <w:rPr>
            <w:noProof/>
            <w:webHidden/>
          </w:rPr>
          <w:fldChar w:fldCharType="end"/>
        </w:r>
      </w:hyperlink>
    </w:p>
    <w:p w14:paraId="0BBEDD8B" w14:textId="48F1F4AE"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83" w:history="1">
        <w:r w:rsidRPr="00454C6C">
          <w:rPr>
            <w:rStyle w:val="Hyperlink"/>
            <w:noProof/>
          </w:rPr>
          <w:t>Table 12: Accidents reported classified by Critical Risk</w:t>
        </w:r>
        <w:r>
          <w:rPr>
            <w:noProof/>
            <w:webHidden/>
          </w:rPr>
          <w:tab/>
        </w:r>
        <w:r>
          <w:rPr>
            <w:noProof/>
            <w:webHidden/>
          </w:rPr>
          <w:fldChar w:fldCharType="begin"/>
        </w:r>
        <w:r>
          <w:rPr>
            <w:noProof/>
            <w:webHidden/>
          </w:rPr>
          <w:instrText xml:space="preserve"> PAGEREF _Toc90234383 \h </w:instrText>
        </w:r>
        <w:r>
          <w:rPr>
            <w:noProof/>
            <w:webHidden/>
          </w:rPr>
        </w:r>
        <w:r>
          <w:rPr>
            <w:noProof/>
            <w:webHidden/>
          </w:rPr>
          <w:fldChar w:fldCharType="separate"/>
        </w:r>
        <w:r w:rsidR="006556DC">
          <w:rPr>
            <w:noProof/>
            <w:webHidden/>
          </w:rPr>
          <w:t>20</w:t>
        </w:r>
        <w:r>
          <w:rPr>
            <w:noProof/>
            <w:webHidden/>
          </w:rPr>
          <w:fldChar w:fldCharType="end"/>
        </w:r>
      </w:hyperlink>
    </w:p>
    <w:p w14:paraId="3445C44F" w14:textId="30192CF1"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84" w:history="1">
        <w:r w:rsidRPr="00454C6C">
          <w:rPr>
            <w:rStyle w:val="Hyperlink"/>
            <w:noProof/>
          </w:rPr>
          <w:t>Table 13: Accidents reported distribution by Day of the Month</w:t>
        </w:r>
        <w:r>
          <w:rPr>
            <w:noProof/>
            <w:webHidden/>
          </w:rPr>
          <w:tab/>
        </w:r>
        <w:r>
          <w:rPr>
            <w:noProof/>
            <w:webHidden/>
          </w:rPr>
          <w:fldChar w:fldCharType="begin"/>
        </w:r>
        <w:r>
          <w:rPr>
            <w:noProof/>
            <w:webHidden/>
          </w:rPr>
          <w:instrText xml:space="preserve"> PAGEREF _Toc90234384 \h </w:instrText>
        </w:r>
        <w:r>
          <w:rPr>
            <w:noProof/>
            <w:webHidden/>
          </w:rPr>
        </w:r>
        <w:r>
          <w:rPr>
            <w:noProof/>
            <w:webHidden/>
          </w:rPr>
          <w:fldChar w:fldCharType="separate"/>
        </w:r>
        <w:r w:rsidR="006556DC">
          <w:rPr>
            <w:noProof/>
            <w:webHidden/>
          </w:rPr>
          <w:t>23</w:t>
        </w:r>
        <w:r>
          <w:rPr>
            <w:noProof/>
            <w:webHidden/>
          </w:rPr>
          <w:fldChar w:fldCharType="end"/>
        </w:r>
      </w:hyperlink>
    </w:p>
    <w:p w14:paraId="7388E7FB" w14:textId="6D0E7DAA"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85" w:history="1">
        <w:r w:rsidRPr="00454C6C">
          <w:rPr>
            <w:rStyle w:val="Hyperlink"/>
            <w:noProof/>
          </w:rPr>
          <w:t>Table 14: Accidents reported by Industry Sector and by Country</w:t>
        </w:r>
        <w:r>
          <w:rPr>
            <w:noProof/>
            <w:webHidden/>
          </w:rPr>
          <w:tab/>
        </w:r>
        <w:r>
          <w:rPr>
            <w:noProof/>
            <w:webHidden/>
          </w:rPr>
          <w:fldChar w:fldCharType="begin"/>
        </w:r>
        <w:r>
          <w:rPr>
            <w:noProof/>
            <w:webHidden/>
          </w:rPr>
          <w:instrText xml:space="preserve"> PAGEREF _Toc90234385 \h </w:instrText>
        </w:r>
        <w:r>
          <w:rPr>
            <w:noProof/>
            <w:webHidden/>
          </w:rPr>
        </w:r>
        <w:r>
          <w:rPr>
            <w:noProof/>
            <w:webHidden/>
          </w:rPr>
          <w:fldChar w:fldCharType="separate"/>
        </w:r>
        <w:r w:rsidR="006556DC">
          <w:rPr>
            <w:noProof/>
            <w:webHidden/>
          </w:rPr>
          <w:t>24</w:t>
        </w:r>
        <w:r>
          <w:rPr>
            <w:noProof/>
            <w:webHidden/>
          </w:rPr>
          <w:fldChar w:fldCharType="end"/>
        </w:r>
      </w:hyperlink>
    </w:p>
    <w:p w14:paraId="66388DDB" w14:textId="3F1C1F1E"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86" w:history="1">
        <w:r w:rsidRPr="00454C6C">
          <w:rPr>
            <w:rStyle w:val="Hyperlink"/>
            <w:noProof/>
          </w:rPr>
          <w:t>Table 15: NLP Pre-Processing of Description Data</w:t>
        </w:r>
        <w:r>
          <w:rPr>
            <w:noProof/>
            <w:webHidden/>
          </w:rPr>
          <w:tab/>
        </w:r>
        <w:r>
          <w:rPr>
            <w:noProof/>
            <w:webHidden/>
          </w:rPr>
          <w:fldChar w:fldCharType="begin"/>
        </w:r>
        <w:r>
          <w:rPr>
            <w:noProof/>
            <w:webHidden/>
          </w:rPr>
          <w:instrText xml:space="preserve"> PAGEREF _Toc90234386 \h </w:instrText>
        </w:r>
        <w:r>
          <w:rPr>
            <w:noProof/>
            <w:webHidden/>
          </w:rPr>
        </w:r>
        <w:r>
          <w:rPr>
            <w:noProof/>
            <w:webHidden/>
          </w:rPr>
          <w:fldChar w:fldCharType="separate"/>
        </w:r>
        <w:r w:rsidR="006556DC">
          <w:rPr>
            <w:noProof/>
            <w:webHidden/>
          </w:rPr>
          <w:t>36</w:t>
        </w:r>
        <w:r>
          <w:rPr>
            <w:noProof/>
            <w:webHidden/>
          </w:rPr>
          <w:fldChar w:fldCharType="end"/>
        </w:r>
      </w:hyperlink>
    </w:p>
    <w:p w14:paraId="22A6E633" w14:textId="755509A1"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87" w:history="1">
        <w:r w:rsidRPr="00454C6C">
          <w:rPr>
            <w:rStyle w:val="Hyperlink"/>
            <w:noProof/>
          </w:rPr>
          <w:t>Table 16: NLP-Preprocessing - Five-Point Summary of Words in Description</w:t>
        </w:r>
        <w:r>
          <w:rPr>
            <w:noProof/>
            <w:webHidden/>
          </w:rPr>
          <w:tab/>
        </w:r>
        <w:r>
          <w:rPr>
            <w:noProof/>
            <w:webHidden/>
          </w:rPr>
          <w:fldChar w:fldCharType="begin"/>
        </w:r>
        <w:r>
          <w:rPr>
            <w:noProof/>
            <w:webHidden/>
          </w:rPr>
          <w:instrText xml:space="preserve"> PAGEREF _Toc90234387 \h </w:instrText>
        </w:r>
        <w:r>
          <w:rPr>
            <w:noProof/>
            <w:webHidden/>
          </w:rPr>
        </w:r>
        <w:r>
          <w:rPr>
            <w:noProof/>
            <w:webHidden/>
          </w:rPr>
          <w:fldChar w:fldCharType="separate"/>
        </w:r>
        <w:r w:rsidR="006556DC">
          <w:rPr>
            <w:noProof/>
            <w:webHidden/>
          </w:rPr>
          <w:t>42</w:t>
        </w:r>
        <w:r>
          <w:rPr>
            <w:noProof/>
            <w:webHidden/>
          </w:rPr>
          <w:fldChar w:fldCharType="end"/>
        </w:r>
      </w:hyperlink>
    </w:p>
    <w:p w14:paraId="77D9EB9F" w14:textId="18686D80" w:rsidR="00E10E72" w:rsidRDefault="00E10E72">
      <w:pPr>
        <w:pStyle w:val="TableofFigures"/>
        <w:tabs>
          <w:tab w:val="right" w:leader="dot" w:pos="10070"/>
        </w:tabs>
        <w:rPr>
          <w:rFonts w:eastAsiaTheme="minorEastAsia" w:cstheme="minorBidi"/>
          <w:noProof/>
          <w:kern w:val="0"/>
          <w:sz w:val="22"/>
          <w:szCs w:val="20"/>
          <w:lang w:bidi="hi-IN"/>
          <w14:ligatures w14:val="none"/>
        </w:rPr>
      </w:pPr>
      <w:hyperlink w:anchor="_Toc90234388" w:history="1">
        <w:r w:rsidRPr="00454C6C">
          <w:rPr>
            <w:rStyle w:val="Hyperlink"/>
            <w:noProof/>
          </w:rPr>
          <w:t>Table 17: Model Selection - Comparison of Metrics</w:t>
        </w:r>
        <w:r>
          <w:rPr>
            <w:noProof/>
            <w:webHidden/>
          </w:rPr>
          <w:tab/>
        </w:r>
        <w:r>
          <w:rPr>
            <w:noProof/>
            <w:webHidden/>
          </w:rPr>
          <w:fldChar w:fldCharType="begin"/>
        </w:r>
        <w:r>
          <w:rPr>
            <w:noProof/>
            <w:webHidden/>
          </w:rPr>
          <w:instrText xml:space="preserve"> PAGEREF _Toc90234388 \h </w:instrText>
        </w:r>
        <w:r>
          <w:rPr>
            <w:noProof/>
            <w:webHidden/>
          </w:rPr>
        </w:r>
        <w:r>
          <w:rPr>
            <w:noProof/>
            <w:webHidden/>
          </w:rPr>
          <w:fldChar w:fldCharType="separate"/>
        </w:r>
        <w:r w:rsidR="006556DC">
          <w:rPr>
            <w:noProof/>
            <w:webHidden/>
          </w:rPr>
          <w:t>46</w:t>
        </w:r>
        <w:r>
          <w:rPr>
            <w:noProof/>
            <w:webHidden/>
          </w:rPr>
          <w:fldChar w:fldCharType="end"/>
        </w:r>
      </w:hyperlink>
    </w:p>
    <w:p w14:paraId="7E1C2994" w14:textId="7E311C55" w:rsidR="00CD6BD3" w:rsidRDefault="00CD6BD3" w:rsidP="004F3FF4">
      <w:pPr>
        <w:rPr>
          <w:rFonts w:eastAsia="Times New Roman"/>
        </w:rPr>
      </w:pPr>
      <w:r>
        <w:rPr>
          <w:rFonts w:eastAsia="Times New Roman"/>
        </w:rPr>
        <w:fldChar w:fldCharType="end"/>
      </w:r>
    </w:p>
    <w:p w14:paraId="505C8F17" w14:textId="77777777" w:rsidR="00CD6BD3" w:rsidRDefault="00CD6BD3">
      <w:pPr>
        <w:rPr>
          <w:rFonts w:asciiTheme="majorHAnsi" w:hAnsiTheme="majorHAnsi"/>
          <w:caps/>
          <w:color w:val="775F55" w:themeColor="text2"/>
          <w:sz w:val="32"/>
          <w:szCs w:val="32"/>
        </w:rPr>
      </w:pPr>
      <w:r>
        <w:br w:type="page"/>
      </w:r>
    </w:p>
    <w:p w14:paraId="17013C51" w14:textId="2C1F85CB" w:rsidR="00BA24AB" w:rsidRDefault="00CF0DCD" w:rsidP="007C0D0E">
      <w:pPr>
        <w:pStyle w:val="Heading1"/>
      </w:pPr>
      <w:bookmarkStart w:id="0" w:name="_Toc90234269"/>
      <w:r>
        <w:lastRenderedPageBreak/>
        <w:t>INTRODUCTION</w:t>
      </w:r>
      <w:bookmarkEnd w:id="0"/>
    </w:p>
    <w:p w14:paraId="762B7CB3" w14:textId="2600339C" w:rsidR="00CE477C" w:rsidRDefault="00CE477C" w:rsidP="00CE477C">
      <w:pPr>
        <w:pStyle w:val="Heading2"/>
      </w:pPr>
      <w:bookmarkStart w:id="1" w:name="_Toc90234270"/>
      <w:r>
        <w:t>What is a Chatbot?</w:t>
      </w:r>
      <w:bookmarkEnd w:id="1"/>
    </w:p>
    <w:p w14:paraId="2D01F01A" w14:textId="2E15ADAC" w:rsidR="000A4950" w:rsidRDefault="0096104C" w:rsidP="00DF40DD">
      <w:r>
        <w:t xml:space="preserve">A </w:t>
      </w:r>
      <w:hyperlink r:id="rId12" w:history="1">
        <w:r w:rsidR="007221E5" w:rsidRPr="007221E5">
          <w:rPr>
            <w:rStyle w:val="Hyperlink"/>
          </w:rPr>
          <w:t>Chatbot</w:t>
        </w:r>
      </w:hyperlink>
      <w:r w:rsidR="007221E5">
        <w:t xml:space="preserve"> </w:t>
      </w:r>
      <w:r>
        <w:t xml:space="preserve">is an Artificial Intelligence (AI) </w:t>
      </w:r>
      <w:r w:rsidR="001B6772">
        <w:t>s</w:t>
      </w:r>
      <w:r>
        <w:t xml:space="preserve">oftware that can simulate a conversation (or a chat) with a User in </w:t>
      </w:r>
      <w:r w:rsidR="00CE477C">
        <w:t>n</w:t>
      </w:r>
      <w:r>
        <w:t xml:space="preserve">atural </w:t>
      </w:r>
      <w:r w:rsidR="00CE477C">
        <w:t>l</w:t>
      </w:r>
      <w:r>
        <w:t xml:space="preserve">anguage through messaging applications, websites, mobile apps, or through the telephone. </w:t>
      </w:r>
      <w:r w:rsidR="00DF40DD">
        <w:t>A Chatbot</w:t>
      </w:r>
      <w:r w:rsidR="009076A3">
        <w:t xml:space="preserve"> </w:t>
      </w:r>
      <w:r w:rsidR="00DF40DD">
        <w:t>is often described as one of the most advanced and promising expressions of interaction between humans and machines.</w:t>
      </w:r>
    </w:p>
    <w:p w14:paraId="41D863F5" w14:textId="49D2784A" w:rsidR="005B5C71" w:rsidRDefault="005B5C71" w:rsidP="00DF40DD">
      <w:r>
        <w:t xml:space="preserve">From a technological point of view, a Chatbot only represents the natural evolution of a </w:t>
      </w:r>
      <w:r w:rsidR="001B6772">
        <w:t>q</w:t>
      </w:r>
      <w:r>
        <w:t xml:space="preserve">uestion </w:t>
      </w:r>
      <w:r w:rsidR="00CE477C">
        <w:t xml:space="preserve">&amp; </w:t>
      </w:r>
      <w:r w:rsidR="001B6772">
        <w:t>a</w:t>
      </w:r>
      <w:r>
        <w:t>nswer system leveraging Natural Language Processing (NLP). Formulating responses to questions in natural language is one of the most typical use case</w:t>
      </w:r>
      <w:r w:rsidR="00CE477C">
        <w:t>s</w:t>
      </w:r>
      <w:r>
        <w:t xml:space="preserve"> of NLP applied in various </w:t>
      </w:r>
      <w:r w:rsidR="001B6772">
        <w:t>e</w:t>
      </w:r>
      <w:r>
        <w:t>nterprises’ end-user applications.</w:t>
      </w:r>
    </w:p>
    <w:p w14:paraId="5B0611B3" w14:textId="7970F707" w:rsidR="00CE477C" w:rsidRDefault="00CE477C" w:rsidP="00CE477C">
      <w:pPr>
        <w:pStyle w:val="Heading2"/>
      </w:pPr>
      <w:bookmarkStart w:id="2" w:name="_Toc90234271"/>
      <w:r>
        <w:t>How does a Chatbot work?</w:t>
      </w:r>
      <w:bookmarkEnd w:id="2"/>
    </w:p>
    <w:p w14:paraId="6622B13D" w14:textId="384D2BC8" w:rsidR="005B5C71" w:rsidRDefault="005B5C71" w:rsidP="00DF40DD">
      <w:r>
        <w:t>There are two different tasks at the core of a Chatbot:</w:t>
      </w:r>
    </w:p>
    <w:p w14:paraId="03956FDA" w14:textId="6B18D129" w:rsidR="005B5C71" w:rsidRDefault="005B5C71" w:rsidP="00CE477C">
      <w:pPr>
        <w:pStyle w:val="ListParagraph"/>
        <w:numPr>
          <w:ilvl w:val="0"/>
          <w:numId w:val="31"/>
        </w:numPr>
      </w:pPr>
      <w:r>
        <w:t>User Request Analysis – Chatbot analyses the User’s request to identify the user intent and to extract relevant entities</w:t>
      </w:r>
    </w:p>
    <w:p w14:paraId="6DE35B3D" w14:textId="0CE69EFA" w:rsidR="005B5C71" w:rsidRDefault="005B5C71" w:rsidP="00CE477C">
      <w:pPr>
        <w:pStyle w:val="ListParagraph"/>
        <w:numPr>
          <w:ilvl w:val="0"/>
          <w:numId w:val="31"/>
        </w:numPr>
      </w:pPr>
      <w:r>
        <w:t>Returning the Response</w:t>
      </w:r>
      <w:r w:rsidR="00613118">
        <w:t xml:space="preserve"> – Chatbot selects and provides the most appropriate response back to the </w:t>
      </w:r>
      <w:r w:rsidR="001B6772">
        <w:t>U</w:t>
      </w:r>
      <w:r w:rsidR="00613118">
        <w:t xml:space="preserve">ser – a generic pre-defined </w:t>
      </w:r>
      <w:r w:rsidR="000B5A66">
        <w:t>answer</w:t>
      </w:r>
      <w:r w:rsidR="00613118">
        <w:t xml:space="preserve">, a clarifying question to seek further information from the </w:t>
      </w:r>
      <w:r w:rsidR="001B6772">
        <w:t>U</w:t>
      </w:r>
      <w:r w:rsidR="00613118">
        <w:t>ser, or more advanced capabilities that involve understanding the context, leveraging the knowledge base</w:t>
      </w:r>
      <w:r w:rsidR="000B5A66">
        <w:t xml:space="preserve"> of responses</w:t>
      </w:r>
      <w:r w:rsidR="00613118">
        <w:t>, performing some action etc.</w:t>
      </w:r>
    </w:p>
    <w:p w14:paraId="2745A8CF" w14:textId="0F9114D0" w:rsidR="00B44360" w:rsidRDefault="00B44360" w:rsidP="00B44360">
      <w:r>
        <w:t xml:space="preserve">There are different approaches and tools to develop a Chatbot. Depending on the use case, </w:t>
      </w:r>
      <w:r w:rsidR="00331FC0">
        <w:t xml:space="preserve">some Chatbot technologies are more appropriate than others. To create an effective Chatbot, a combination of different AI techniques such as Natural Language Processing (NLP), Machine Learning (ML), and </w:t>
      </w:r>
      <w:r w:rsidR="001B6772">
        <w:t>S</w:t>
      </w:r>
      <w:r w:rsidR="00331FC0">
        <w:t xml:space="preserve">emantic </w:t>
      </w:r>
      <w:r w:rsidR="001B6772">
        <w:t>U</w:t>
      </w:r>
      <w:r w:rsidR="00331FC0">
        <w:t>nderstanding may be the viable option.</w:t>
      </w:r>
    </w:p>
    <w:p w14:paraId="1FC10080" w14:textId="56EEFB11" w:rsidR="0079096F" w:rsidRDefault="0079096F" w:rsidP="0079096F">
      <w:pPr>
        <w:pStyle w:val="Heading2"/>
      </w:pPr>
      <w:bookmarkStart w:id="3" w:name="_Toc90234272"/>
      <w:r>
        <w:t>Types of Chatbots</w:t>
      </w:r>
      <w:bookmarkEnd w:id="3"/>
    </w:p>
    <w:p w14:paraId="2922A6C6" w14:textId="19BBB1BE" w:rsidR="0079096F" w:rsidRDefault="0079096F" w:rsidP="0079096F">
      <w:r>
        <w:t>At the highest level, there are three types of Chatbots that Consumers</w:t>
      </w:r>
      <w:r w:rsidR="001B6772">
        <w:t>’</w:t>
      </w:r>
      <w:r>
        <w:t xml:space="preserve"> experience.</w:t>
      </w:r>
    </w:p>
    <w:p w14:paraId="5F26096C" w14:textId="50E6E354" w:rsidR="0079096F" w:rsidRDefault="0079096F" w:rsidP="0079096F">
      <w:pPr>
        <w:pStyle w:val="Heading3"/>
      </w:pPr>
      <w:bookmarkStart w:id="4" w:name="_Toc90234273"/>
      <w:r>
        <w:t>Rules-</w:t>
      </w:r>
      <w:r w:rsidR="005F2A42">
        <w:t>b</w:t>
      </w:r>
      <w:r>
        <w:t>ased Chatbot</w:t>
      </w:r>
      <w:bookmarkEnd w:id="4"/>
    </w:p>
    <w:p w14:paraId="1EF28DB3" w14:textId="2C97F0B6" w:rsidR="00DB3B97" w:rsidRDefault="0046143C" w:rsidP="00DB3B97">
      <w:r>
        <w:t>A Rule-based</w:t>
      </w:r>
      <w:r w:rsidR="00DB3B97" w:rsidRPr="00DB3B97">
        <w:t xml:space="preserve"> </w:t>
      </w:r>
      <w:r w:rsidR="001B6772">
        <w:t>C</w:t>
      </w:r>
      <w:r w:rsidR="00DB3B97" w:rsidRPr="00DB3B97">
        <w:t>hatbot follow</w:t>
      </w:r>
      <w:r>
        <w:t>s</w:t>
      </w:r>
      <w:r w:rsidR="00DB3B97" w:rsidRPr="00DB3B97">
        <w:t xml:space="preserve"> pre-designed rules, often built using a graphical user interface </w:t>
      </w:r>
      <w:r w:rsidR="007900E1">
        <w:t xml:space="preserve">(GUI) </w:t>
      </w:r>
      <w:r w:rsidR="00DB3B97" w:rsidRPr="00DB3B97">
        <w:t xml:space="preserve">where a </w:t>
      </w:r>
      <w:proofErr w:type="spellStart"/>
      <w:r w:rsidR="00DB3B97" w:rsidRPr="00DB3B97">
        <w:t>bot</w:t>
      </w:r>
      <w:proofErr w:type="spellEnd"/>
      <w:r w:rsidR="00DB3B97" w:rsidRPr="00DB3B97">
        <w:t xml:space="preserve"> builder design</w:t>
      </w:r>
      <w:r w:rsidR="00212302">
        <w:t>s</w:t>
      </w:r>
      <w:r w:rsidR="00DB3B97" w:rsidRPr="00DB3B97">
        <w:t xml:space="preserve"> paths using a decision tree.</w:t>
      </w:r>
    </w:p>
    <w:p w14:paraId="5FA1CF39" w14:textId="06B12F67" w:rsidR="00782D2B" w:rsidRDefault="00782D2B" w:rsidP="00782D2B">
      <w:pPr>
        <w:pStyle w:val="Heading3"/>
      </w:pPr>
      <w:bookmarkStart w:id="5" w:name="_Toc90234274"/>
      <w:r>
        <w:t>AI Chatbots</w:t>
      </w:r>
      <w:bookmarkEnd w:id="5"/>
    </w:p>
    <w:p w14:paraId="5674410F" w14:textId="2C355B79" w:rsidR="00782D2B" w:rsidRDefault="00782D2B" w:rsidP="00782D2B">
      <w:r w:rsidRPr="00782D2B">
        <w:t xml:space="preserve">AI </w:t>
      </w:r>
      <w:r>
        <w:t>C</w:t>
      </w:r>
      <w:r w:rsidRPr="00782D2B">
        <w:t xml:space="preserve">hatbots automatically </w:t>
      </w:r>
      <w:proofErr w:type="gramStart"/>
      <w:r w:rsidR="00EF22E3" w:rsidRPr="00782D2B">
        <w:t>learn</w:t>
      </w:r>
      <w:proofErr w:type="gramEnd"/>
      <w:r w:rsidRPr="00782D2B">
        <w:t xml:space="preserve"> </w:t>
      </w:r>
      <w:r>
        <w:t xml:space="preserve">and adapt their responses </w:t>
      </w:r>
      <w:r w:rsidRPr="00782D2B">
        <w:t>after an initial training period by a bot developer.</w:t>
      </w:r>
    </w:p>
    <w:p w14:paraId="5D97B464" w14:textId="02DFE5B6" w:rsidR="00782D2B" w:rsidRDefault="00782D2B" w:rsidP="00782D2B">
      <w:pPr>
        <w:pStyle w:val="Heading3"/>
      </w:pPr>
      <w:bookmarkStart w:id="6" w:name="_Toc90234275"/>
      <w:r>
        <w:t>Live Chat</w:t>
      </w:r>
      <w:bookmarkEnd w:id="6"/>
    </w:p>
    <w:p w14:paraId="28C0CBED" w14:textId="417D9277" w:rsidR="00782D2B" w:rsidRDefault="00782D2B" w:rsidP="00782D2B">
      <w:r>
        <w:t>Live Chat</w:t>
      </w:r>
      <w:r w:rsidRPr="00782D2B">
        <w:t xml:space="preserve"> </w:t>
      </w:r>
      <w:r w:rsidR="009E08D2">
        <w:t xml:space="preserve">is </w:t>
      </w:r>
      <w:r w:rsidRPr="00782D2B">
        <w:t xml:space="preserve">primarily used by Sales &amp; Sales Development teams. </w:t>
      </w:r>
      <w:r w:rsidR="009E08D2">
        <w:t>It</w:t>
      </w:r>
      <w:r w:rsidRPr="00782D2B">
        <w:t xml:space="preserve"> can also be used by Customer Support organizations, as </w:t>
      </w:r>
      <w:r w:rsidR="007900E1">
        <w:t>L</w:t>
      </w:r>
      <w:r w:rsidRPr="00782D2B">
        <w:t xml:space="preserve">ive </w:t>
      </w:r>
      <w:r w:rsidR="007900E1">
        <w:t>C</w:t>
      </w:r>
      <w:r w:rsidRPr="00782D2B">
        <w:t>hat is a more simplistic chat option to answer questions in real-time</w:t>
      </w:r>
      <w:r>
        <w:t xml:space="preserve"> by a human agent.</w:t>
      </w:r>
    </w:p>
    <w:p w14:paraId="25729E7C" w14:textId="77777777" w:rsidR="00782D2B" w:rsidRDefault="00782D2B" w:rsidP="00DB3B97"/>
    <w:p w14:paraId="3791B3F3" w14:textId="77777777" w:rsidR="00893013" w:rsidRDefault="00DB3B97" w:rsidP="00893013">
      <w:pPr>
        <w:keepNext/>
      </w:pPr>
      <w:r>
        <w:rPr>
          <w:noProof/>
        </w:rPr>
        <w:lastRenderedPageBreak/>
        <w:drawing>
          <wp:inline distT="0" distB="0" distL="0" distR="0" wp14:anchorId="71BD1E7E" wp14:editId="0C60A51C">
            <wp:extent cx="6400800" cy="40551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p>
    <w:p w14:paraId="11742D57" w14:textId="3FB0D003" w:rsidR="00DB3B97" w:rsidRDefault="00893013" w:rsidP="00893013">
      <w:pPr>
        <w:pStyle w:val="Caption"/>
      </w:pPr>
      <w:bookmarkStart w:id="7" w:name="_Toc89023024"/>
      <w:bookmarkStart w:id="8" w:name="_Toc89514545"/>
      <w:bookmarkStart w:id="9" w:name="_Toc90234318"/>
      <w:r>
        <w:t xml:space="preserve">Figure </w:t>
      </w:r>
      <w:r w:rsidR="00E4280B">
        <w:fldChar w:fldCharType="begin"/>
      </w:r>
      <w:r w:rsidR="00E4280B">
        <w:instrText xml:space="preserve"> SEQ Figure \* ARABIC </w:instrText>
      </w:r>
      <w:r w:rsidR="00E4280B">
        <w:fldChar w:fldCharType="separate"/>
      </w:r>
      <w:r w:rsidR="006556DC">
        <w:rPr>
          <w:noProof/>
        </w:rPr>
        <w:t>1</w:t>
      </w:r>
      <w:r w:rsidR="00E4280B">
        <w:rPr>
          <w:noProof/>
        </w:rPr>
        <w:fldChar w:fldCharType="end"/>
      </w:r>
      <w:r>
        <w:t xml:space="preserve">: </w:t>
      </w:r>
      <w:r w:rsidR="00CF0DCD">
        <w:t xml:space="preserve">How a </w:t>
      </w:r>
      <w:r>
        <w:t>Rule-Based Chatbot</w:t>
      </w:r>
      <w:bookmarkEnd w:id="7"/>
      <w:r w:rsidR="00CF0DCD">
        <w:t xml:space="preserve"> Works</w:t>
      </w:r>
      <w:bookmarkEnd w:id="8"/>
      <w:bookmarkEnd w:id="9"/>
    </w:p>
    <w:p w14:paraId="60C9A898" w14:textId="77777777" w:rsidR="00CF0DCD" w:rsidRPr="00CF0DCD" w:rsidRDefault="00CF0DCD" w:rsidP="00CF0DCD"/>
    <w:p w14:paraId="304E2C94" w14:textId="77777777" w:rsidR="00B35EF3" w:rsidRDefault="00B35EF3" w:rsidP="00B35EF3">
      <w:pPr>
        <w:keepNext/>
      </w:pPr>
      <w:r>
        <w:rPr>
          <w:noProof/>
        </w:rPr>
        <w:drawing>
          <wp:inline distT="0" distB="0" distL="0" distR="0" wp14:anchorId="2B59636C" wp14:editId="5FCA0FE5">
            <wp:extent cx="64008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605405"/>
                    </a:xfrm>
                    <a:prstGeom prst="rect">
                      <a:avLst/>
                    </a:prstGeom>
                  </pic:spPr>
                </pic:pic>
              </a:graphicData>
            </a:graphic>
          </wp:inline>
        </w:drawing>
      </w:r>
    </w:p>
    <w:p w14:paraId="1D10C5F7" w14:textId="2888C7EE" w:rsidR="00893013" w:rsidRDefault="00B35EF3" w:rsidP="00B35EF3">
      <w:pPr>
        <w:pStyle w:val="Caption"/>
      </w:pPr>
      <w:bookmarkStart w:id="10" w:name="_Toc89514546"/>
      <w:bookmarkStart w:id="11" w:name="_Toc90234319"/>
      <w:r>
        <w:t xml:space="preserve">Figure </w:t>
      </w:r>
      <w:r w:rsidR="00E4280B">
        <w:fldChar w:fldCharType="begin"/>
      </w:r>
      <w:r w:rsidR="00E4280B">
        <w:instrText xml:space="preserve"> SEQ Figure \* ARABIC </w:instrText>
      </w:r>
      <w:r w:rsidR="00E4280B">
        <w:fldChar w:fldCharType="separate"/>
      </w:r>
      <w:r w:rsidR="006556DC">
        <w:rPr>
          <w:noProof/>
        </w:rPr>
        <w:t>2</w:t>
      </w:r>
      <w:r w:rsidR="00E4280B">
        <w:rPr>
          <w:noProof/>
        </w:rPr>
        <w:fldChar w:fldCharType="end"/>
      </w:r>
      <w:r>
        <w:t xml:space="preserve">: </w:t>
      </w:r>
      <w:r w:rsidR="00CF0DCD">
        <w:t>How a</w:t>
      </w:r>
      <w:r w:rsidR="00772119">
        <w:t>n</w:t>
      </w:r>
      <w:r w:rsidR="00CF0DCD">
        <w:t xml:space="preserve"> </w:t>
      </w:r>
      <w:r>
        <w:t>AI Chatbot</w:t>
      </w:r>
      <w:r w:rsidR="00CF0DCD">
        <w:t xml:space="preserve"> Works</w:t>
      </w:r>
      <w:bookmarkEnd w:id="10"/>
      <w:bookmarkEnd w:id="11"/>
    </w:p>
    <w:p w14:paraId="78CD6FE9" w14:textId="77777777" w:rsidR="00CF0DCD" w:rsidRPr="00CF0DCD" w:rsidRDefault="00CF0DCD" w:rsidP="00CF0DCD"/>
    <w:p w14:paraId="29FEF6AC" w14:textId="280266B6" w:rsidR="00CE477C" w:rsidRDefault="007F0997" w:rsidP="00CE477C">
      <w:pPr>
        <w:pStyle w:val="Heading2"/>
      </w:pPr>
      <w:bookmarkStart w:id="12" w:name="_Toc90234276"/>
      <w:r>
        <w:lastRenderedPageBreak/>
        <w:t>Why is</w:t>
      </w:r>
      <w:r w:rsidR="00CE477C">
        <w:t xml:space="preserve"> a Chatbot</w:t>
      </w:r>
      <w:r>
        <w:t xml:space="preserve"> important</w:t>
      </w:r>
      <w:r w:rsidR="00CE477C">
        <w:t>?</w:t>
      </w:r>
      <w:bookmarkEnd w:id="12"/>
    </w:p>
    <w:p w14:paraId="793721DF" w14:textId="470B25E9" w:rsidR="00CE477C" w:rsidRDefault="000B5A66" w:rsidP="00CE477C">
      <w:r w:rsidRPr="000B5A66">
        <w:t>Chatbot applications streamline interactions between people and services, enhancing customer experience. At the same time, they offer companies new opportunities to improve the customers engagement process and operational efficiency by reducing the typical cost of customer service.</w:t>
      </w:r>
    </w:p>
    <w:p w14:paraId="11BA42E6" w14:textId="0DDBE49F" w:rsidR="00AE630A" w:rsidRDefault="00AE630A" w:rsidP="00CE477C">
      <w:r w:rsidRPr="00AE630A">
        <w:t xml:space="preserve">To be successful, a </w:t>
      </w:r>
      <w:r>
        <w:t>C</w:t>
      </w:r>
      <w:r w:rsidRPr="00AE630A">
        <w:t>hatbot solution should be able to effectively perform both of these tasks. Human support plays a key role here</w:t>
      </w:r>
      <w:r w:rsidR="007221E5">
        <w:t xml:space="preserve">: </w:t>
      </w:r>
      <w:r w:rsidR="00EF22E3">
        <w:t>r</w:t>
      </w:r>
      <w:r w:rsidRPr="00AE630A">
        <w:t xml:space="preserve">egardless of the kind of approach and the platform, human intervention is crucial in configuring, training and optimizing the </w:t>
      </w:r>
      <w:r w:rsidR="007221E5">
        <w:t>C</w:t>
      </w:r>
      <w:r w:rsidRPr="00AE630A">
        <w:t>hatbot system.</w:t>
      </w:r>
    </w:p>
    <w:p w14:paraId="31DD57BC" w14:textId="0F94AEE7" w:rsidR="007F0997" w:rsidRDefault="007F0997" w:rsidP="00CE477C">
      <w:r>
        <w:t xml:space="preserve">Chatbots have become common and standard in several </w:t>
      </w:r>
      <w:r w:rsidR="00E678DE">
        <w:t>industry segments and sectors, with tremendous advancements in cloud computing infrastructure, higher speed and bandwidth in internet streaming, increased penetration of smartphones</w:t>
      </w:r>
      <w:r w:rsidR="00D210BF">
        <w:t xml:space="preserve"> and evolution of plethora of smart </w:t>
      </w:r>
      <w:r w:rsidR="003D2BFD">
        <w:t xml:space="preserve">web-based and mobile </w:t>
      </w:r>
      <w:r w:rsidR="00D210BF">
        <w:t>applications</w:t>
      </w:r>
      <w:r w:rsidR="003D2BFD">
        <w:t xml:space="preserve"> in a mobile-first world.</w:t>
      </w:r>
    </w:p>
    <w:p w14:paraId="64549329" w14:textId="3DAFA498" w:rsidR="00331FC0" w:rsidRDefault="00883A92" w:rsidP="00331FC0">
      <w:pPr>
        <w:pStyle w:val="Heading2"/>
      </w:pPr>
      <w:bookmarkStart w:id="13" w:name="_Toc90234277"/>
      <w:r>
        <w:t xml:space="preserve">Evolution of </w:t>
      </w:r>
      <w:r w:rsidR="00331FC0">
        <w:t>Chatbots</w:t>
      </w:r>
      <w:bookmarkEnd w:id="13"/>
    </w:p>
    <w:p w14:paraId="7277FA45" w14:textId="2933DE51" w:rsidR="00331FC0" w:rsidRDefault="00E4280B" w:rsidP="00331FC0">
      <w:hyperlink r:id="rId15" w:history="1">
        <w:r w:rsidR="009076A3" w:rsidRPr="009076A3">
          <w:rPr>
            <w:rStyle w:val="Hyperlink"/>
          </w:rPr>
          <w:t>ELIZA</w:t>
        </w:r>
      </w:hyperlink>
      <w:r w:rsidR="009076A3" w:rsidRPr="009076A3">
        <w:t xml:space="preserve"> is an early natural language processing computer program created from 1964 to 1966 at the MIT Artificial Intelligence Laboratory by Joseph </w:t>
      </w:r>
      <w:proofErr w:type="spellStart"/>
      <w:r w:rsidR="009076A3" w:rsidRPr="009076A3">
        <w:t>Weizenbaum</w:t>
      </w:r>
      <w:proofErr w:type="spellEnd"/>
      <w:r w:rsidR="009076A3" w:rsidRPr="009076A3">
        <w:t>.</w:t>
      </w:r>
      <w:r w:rsidR="009076A3">
        <w:t xml:space="preserve"> </w:t>
      </w:r>
      <w:r w:rsidR="009076A3" w:rsidRPr="009076A3">
        <w:t>Eliza simulated conversation by using a "pattern matching" and substitution methodology that gave users an illusion of understanding on the part of the program, but had no built</w:t>
      </w:r>
      <w:r w:rsidR="009076A3">
        <w:t>-</w:t>
      </w:r>
      <w:r w:rsidR="009076A3" w:rsidRPr="009076A3">
        <w:t>in framework for contextualizing events</w:t>
      </w:r>
      <w:r w:rsidR="009076A3">
        <w:t>.</w:t>
      </w:r>
    </w:p>
    <w:p w14:paraId="45E48B83" w14:textId="072D9B71" w:rsidR="00241FD7" w:rsidRDefault="00E4280B" w:rsidP="00331FC0">
      <w:hyperlink r:id="rId16" w:history="1">
        <w:r w:rsidR="009D1D1F" w:rsidRPr="0009687B">
          <w:rPr>
            <w:rStyle w:val="Hyperlink"/>
          </w:rPr>
          <w:t>Gartner’s</w:t>
        </w:r>
      </w:hyperlink>
      <w:r w:rsidR="009D1D1F">
        <w:t xml:space="preserve"> take is that </w:t>
      </w:r>
      <w:r w:rsidR="009D1D1F" w:rsidRPr="009D1D1F">
        <w:t xml:space="preserve">Conversational AI platforms are the foundational technology for development of </w:t>
      </w:r>
      <w:r w:rsidR="009D1D1F">
        <w:t>C</w:t>
      </w:r>
      <w:r w:rsidR="009D1D1F" w:rsidRPr="009D1D1F">
        <w:t xml:space="preserve">hatbots and </w:t>
      </w:r>
      <w:r w:rsidR="009D1D1F">
        <w:t>Virtual Assistants (</w:t>
      </w:r>
      <w:r w:rsidR="009D1D1F" w:rsidRPr="009D1D1F">
        <w:t>V</w:t>
      </w:r>
      <w:r w:rsidR="007900E1">
        <w:t>A</w:t>
      </w:r>
      <w:r w:rsidR="009D1D1F">
        <w:t>) that are applications on a sophistication continuum.</w:t>
      </w:r>
    </w:p>
    <w:p w14:paraId="23ACECDE" w14:textId="77777777" w:rsidR="00241FD7" w:rsidRDefault="00241FD7" w:rsidP="00241FD7">
      <w:pPr>
        <w:keepNext/>
      </w:pPr>
      <w:r>
        <w:rPr>
          <w:noProof/>
        </w:rPr>
        <w:drawing>
          <wp:inline distT="0" distB="0" distL="0" distR="0" wp14:anchorId="04BC0A60" wp14:editId="3CAF0469">
            <wp:extent cx="5486400" cy="3712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464"/>
                    </a:xfrm>
                    <a:prstGeom prst="rect">
                      <a:avLst/>
                    </a:prstGeom>
                  </pic:spPr>
                </pic:pic>
              </a:graphicData>
            </a:graphic>
          </wp:inline>
        </w:drawing>
      </w:r>
    </w:p>
    <w:p w14:paraId="3697C0FF" w14:textId="47A56B6C" w:rsidR="00883A92" w:rsidRDefault="00241FD7" w:rsidP="00241FD7">
      <w:pPr>
        <w:pStyle w:val="Caption"/>
      </w:pPr>
      <w:bookmarkStart w:id="14" w:name="_Toc89514547"/>
      <w:bookmarkStart w:id="15" w:name="_Toc90234320"/>
      <w:r>
        <w:t xml:space="preserve">Figure </w:t>
      </w:r>
      <w:r w:rsidR="00E4280B">
        <w:fldChar w:fldCharType="begin"/>
      </w:r>
      <w:r w:rsidR="00E4280B">
        <w:instrText xml:space="preserve"> SEQ Figure \* ARABIC </w:instrText>
      </w:r>
      <w:r w:rsidR="00E4280B">
        <w:fldChar w:fldCharType="separate"/>
      </w:r>
      <w:r w:rsidR="006556DC">
        <w:rPr>
          <w:noProof/>
        </w:rPr>
        <w:t>3</w:t>
      </w:r>
      <w:r w:rsidR="00E4280B">
        <w:rPr>
          <w:noProof/>
        </w:rPr>
        <w:fldChar w:fldCharType="end"/>
      </w:r>
      <w:r>
        <w:t xml:space="preserve">: Gartner </w:t>
      </w:r>
      <w:r w:rsidR="00454851">
        <w:t xml:space="preserve">- </w:t>
      </w:r>
      <w:r>
        <w:t>Sophistication Continuum of Chatbot and Virtual Assistant</w:t>
      </w:r>
      <w:bookmarkEnd w:id="14"/>
      <w:bookmarkEnd w:id="15"/>
    </w:p>
    <w:p w14:paraId="21189DDF" w14:textId="47DE5C10" w:rsidR="003A0FD3" w:rsidRDefault="009D1D1F" w:rsidP="00331FC0">
      <w:r>
        <w:lastRenderedPageBreak/>
        <w:t xml:space="preserve">The NLP Pipeline schematic from </w:t>
      </w:r>
      <w:hyperlink r:id="rId18" w:history="1">
        <w:r w:rsidRPr="0009687B">
          <w:rPr>
            <w:rStyle w:val="Hyperlink"/>
          </w:rPr>
          <w:t>Gartner</w:t>
        </w:r>
      </w:hyperlink>
      <w:r>
        <w:t xml:space="preserve"> illustrates the role of NLP in enabling Chatbots on Intent Prediction and Entity Extraction leading to Clarifying Questions or Responses to the Utterance</w:t>
      </w:r>
      <w:r w:rsidR="00EF22E3">
        <w:t>s</w:t>
      </w:r>
      <w:r>
        <w:t xml:space="preserve"> from User.</w:t>
      </w:r>
    </w:p>
    <w:p w14:paraId="52ACEB07" w14:textId="77777777" w:rsidR="00B5331C" w:rsidRDefault="00B5331C" w:rsidP="00B5331C">
      <w:pPr>
        <w:keepNext/>
      </w:pPr>
      <w:r>
        <w:rPr>
          <w:noProof/>
        </w:rPr>
        <w:drawing>
          <wp:inline distT="0" distB="0" distL="0" distR="0" wp14:anchorId="37653C6A" wp14:editId="2148FFCC">
            <wp:extent cx="5495544"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95544" cy="4169664"/>
                    </a:xfrm>
                    <a:prstGeom prst="rect">
                      <a:avLst/>
                    </a:prstGeom>
                  </pic:spPr>
                </pic:pic>
              </a:graphicData>
            </a:graphic>
          </wp:inline>
        </w:drawing>
      </w:r>
    </w:p>
    <w:p w14:paraId="73D149C4" w14:textId="0B5A7F47" w:rsidR="009D1D1F" w:rsidRDefault="00B5331C" w:rsidP="00B5331C">
      <w:pPr>
        <w:pStyle w:val="Caption"/>
      </w:pPr>
      <w:bookmarkStart w:id="16" w:name="_Toc89514548"/>
      <w:bookmarkStart w:id="17" w:name="_Toc90234321"/>
      <w:r>
        <w:t xml:space="preserve">Figure </w:t>
      </w:r>
      <w:r w:rsidR="00E4280B">
        <w:fldChar w:fldCharType="begin"/>
      </w:r>
      <w:r w:rsidR="00E4280B">
        <w:instrText xml:space="preserve"> SEQ Figure \* ARABIC </w:instrText>
      </w:r>
      <w:r w:rsidR="00E4280B">
        <w:fldChar w:fldCharType="separate"/>
      </w:r>
      <w:r w:rsidR="006556DC">
        <w:rPr>
          <w:noProof/>
        </w:rPr>
        <w:t>4</w:t>
      </w:r>
      <w:r w:rsidR="00E4280B">
        <w:rPr>
          <w:noProof/>
        </w:rPr>
        <w:fldChar w:fldCharType="end"/>
      </w:r>
      <w:r>
        <w:t>: Gartner - NLP Pipeline</w:t>
      </w:r>
      <w:bookmarkEnd w:id="16"/>
      <w:bookmarkEnd w:id="17"/>
    </w:p>
    <w:p w14:paraId="12C34C77" w14:textId="08EADD7A" w:rsidR="00ED71F9" w:rsidRDefault="00ED71F9" w:rsidP="00ED71F9">
      <w:pPr>
        <w:pStyle w:val="Heading2"/>
      </w:pPr>
      <w:bookmarkStart w:id="18" w:name="_Toc90234278"/>
      <w:r>
        <w:t>Chatbot Capabilities</w:t>
      </w:r>
      <w:r w:rsidR="00ED03E6">
        <w:t xml:space="preserve"> to Consider</w:t>
      </w:r>
      <w:bookmarkEnd w:id="18"/>
    </w:p>
    <w:p w14:paraId="04B1D34E" w14:textId="3E661FDD" w:rsidR="00ED71F9" w:rsidRDefault="00ED71F9" w:rsidP="00ED71F9">
      <w:r>
        <w:t xml:space="preserve">Chatbots can range from fairly simple to highly complex in terms of their architecture and </w:t>
      </w:r>
      <w:r w:rsidR="00B92E47">
        <w:t xml:space="preserve">capabilities. In this section, we explore some of the advanced features you can expect in </w:t>
      </w:r>
      <w:r w:rsidR="00A2269D">
        <w:t>enterprise</w:t>
      </w:r>
      <w:r w:rsidR="00B92E47">
        <w:t xml:space="preserve">-grade Chatbots that deliver outstanding </w:t>
      </w:r>
      <w:r w:rsidR="007900E1">
        <w:t>c</w:t>
      </w:r>
      <w:r w:rsidR="00B92E47">
        <w:t xml:space="preserve">ustomer </w:t>
      </w:r>
      <w:r w:rsidR="007900E1">
        <w:t>e</w:t>
      </w:r>
      <w:r w:rsidR="00B92E47">
        <w:t xml:space="preserve">xperience while lowering </w:t>
      </w:r>
      <w:r w:rsidR="007900E1">
        <w:t>c</w:t>
      </w:r>
      <w:r w:rsidR="00B92E47">
        <w:t xml:space="preserve">osts and </w:t>
      </w:r>
      <w:r w:rsidR="007900E1">
        <w:t>e</w:t>
      </w:r>
      <w:r w:rsidR="00B92E47">
        <w:t xml:space="preserve">ffort through Artificial Intelligence and </w:t>
      </w:r>
      <w:r w:rsidR="007900E1">
        <w:t>a</w:t>
      </w:r>
      <w:r w:rsidR="00B92E47">
        <w:t>utomation.</w:t>
      </w:r>
    </w:p>
    <w:p w14:paraId="170AFCF5" w14:textId="47D3A5BA" w:rsidR="00B92E47" w:rsidRDefault="00B92E47" w:rsidP="00B92E47">
      <w:pPr>
        <w:pStyle w:val="Heading3"/>
      </w:pPr>
      <w:bookmarkStart w:id="19" w:name="_Toc90234279"/>
      <w:r w:rsidRPr="00B92E47">
        <w:t>Interactions</w:t>
      </w:r>
      <w:bookmarkEnd w:id="19"/>
    </w:p>
    <w:p w14:paraId="1D89ABC3" w14:textId="69957EC3" w:rsidR="00ED03E6" w:rsidRDefault="00ED03E6" w:rsidP="00ED03E6">
      <w:r w:rsidRPr="00ED03E6">
        <w:t xml:space="preserve">First, you need to master the art of conversation. You must customize your </w:t>
      </w:r>
      <w:r w:rsidR="00EF22E3">
        <w:t>C</w:t>
      </w:r>
      <w:r w:rsidRPr="00ED03E6">
        <w:t>hatbot to be a conversationalist</w:t>
      </w:r>
      <w:r>
        <w:t xml:space="preserve"> </w:t>
      </w:r>
      <w:r w:rsidRPr="00ED03E6">
        <w:t xml:space="preserve">-neither dull nor pervasive. When you create your </w:t>
      </w:r>
      <w:r w:rsidR="00EF22E3">
        <w:t>Chat</w:t>
      </w:r>
      <w:r w:rsidRPr="00ED03E6">
        <w:t xml:space="preserve">bot the right way, on the right platform, and with the right </w:t>
      </w:r>
      <w:r w:rsidR="00EF22E3">
        <w:t>C</w:t>
      </w:r>
      <w:r w:rsidRPr="00ED03E6">
        <w:t xml:space="preserve">hatbot script, you’ll discover how amazing bots are as your </w:t>
      </w:r>
      <w:r w:rsidR="00EF22E3">
        <w:t>C</w:t>
      </w:r>
      <w:r w:rsidRPr="00ED03E6">
        <w:t xml:space="preserve">ustomers’ </w:t>
      </w:r>
      <w:r w:rsidR="007900E1">
        <w:t>P</w:t>
      </w:r>
      <w:r w:rsidRPr="00ED03E6">
        <w:t xml:space="preserve">ersonal </w:t>
      </w:r>
      <w:r w:rsidR="007900E1">
        <w:t>A</w:t>
      </w:r>
      <w:r w:rsidRPr="00ED03E6">
        <w:t>ssistants.</w:t>
      </w:r>
    </w:p>
    <w:p w14:paraId="5BA888B8" w14:textId="160C2128" w:rsidR="00B92E47" w:rsidRDefault="00B92E47" w:rsidP="00B92E47">
      <w:pPr>
        <w:pStyle w:val="Heading3"/>
      </w:pPr>
      <w:bookmarkStart w:id="20" w:name="_Toc90234280"/>
      <w:r w:rsidRPr="00B92E47">
        <w:t xml:space="preserve">Conversational </w:t>
      </w:r>
      <w:r>
        <w:t>M</w:t>
      </w:r>
      <w:r w:rsidRPr="00B92E47">
        <w:t>aturity</w:t>
      </w:r>
      <w:bookmarkEnd w:id="20"/>
    </w:p>
    <w:p w14:paraId="6A60BC7E" w14:textId="0247316F" w:rsidR="00ED03E6" w:rsidRDefault="00ED03E6" w:rsidP="00ED03E6">
      <w:r>
        <w:t xml:space="preserve">The greatest advantage of building a customizable </w:t>
      </w:r>
      <w:r w:rsidR="00597936">
        <w:t>C</w:t>
      </w:r>
      <w:r>
        <w:t xml:space="preserve">hatbot is that you can train it to be how your </w:t>
      </w:r>
      <w:proofErr w:type="gramStart"/>
      <w:r w:rsidR="00597936">
        <w:t>C</w:t>
      </w:r>
      <w:r>
        <w:t>ustomers</w:t>
      </w:r>
      <w:proofErr w:type="gramEnd"/>
      <w:r>
        <w:t xml:space="preserve"> want it. Your </w:t>
      </w:r>
      <w:r w:rsidR="00597936">
        <w:t>C</w:t>
      </w:r>
      <w:r>
        <w:t xml:space="preserve">hatbots can collect </w:t>
      </w:r>
      <w:r w:rsidR="007900E1">
        <w:t>U</w:t>
      </w:r>
      <w:r>
        <w:t xml:space="preserve">ser data for you to analyze the average maturity level of your audience and maintain consistency within acceptable deviations.  As your </w:t>
      </w:r>
      <w:r w:rsidR="00597936">
        <w:t>C</w:t>
      </w:r>
      <w:r>
        <w:t xml:space="preserve">hatbots gain insights, you’ll understand how to edit your </w:t>
      </w:r>
      <w:r w:rsidR="00597936">
        <w:t>C</w:t>
      </w:r>
      <w:r>
        <w:t>hatbot to suit your audience.</w:t>
      </w:r>
    </w:p>
    <w:p w14:paraId="7AB73676" w14:textId="353F51C2" w:rsidR="00B92E47" w:rsidRDefault="00B92E47" w:rsidP="00B92E47">
      <w:pPr>
        <w:pStyle w:val="Heading3"/>
      </w:pPr>
      <w:bookmarkStart w:id="21" w:name="_Toc90234281"/>
      <w:r w:rsidRPr="00B92E47">
        <w:lastRenderedPageBreak/>
        <w:t xml:space="preserve">Emotional </w:t>
      </w:r>
      <w:r>
        <w:t>I</w:t>
      </w:r>
      <w:r w:rsidRPr="00B92E47">
        <w:t>ntelligence</w:t>
      </w:r>
      <w:bookmarkEnd w:id="21"/>
    </w:p>
    <w:p w14:paraId="59306168" w14:textId="0EEE6855" w:rsidR="00ED03E6" w:rsidRDefault="00ED03E6" w:rsidP="00ED03E6">
      <w:r>
        <w:t xml:space="preserve">Emotions are part and parcel of life. As much as we try and set them apart, they will be in there, somewhere. Since </w:t>
      </w:r>
      <w:r w:rsidR="00597936">
        <w:t>C</w:t>
      </w:r>
      <w:r>
        <w:t xml:space="preserve">hatbots are the primary interface between your </w:t>
      </w:r>
      <w:r w:rsidR="00597936">
        <w:t>B</w:t>
      </w:r>
      <w:r>
        <w:t xml:space="preserve">usiness and </w:t>
      </w:r>
      <w:r w:rsidR="00597936">
        <w:t>C</w:t>
      </w:r>
      <w:r>
        <w:t xml:space="preserve">ustomers, try and build a relationship between your </w:t>
      </w:r>
      <w:r w:rsidR="00597936">
        <w:t>C</w:t>
      </w:r>
      <w:r>
        <w:t xml:space="preserve">hatbots and your </w:t>
      </w:r>
      <w:r w:rsidR="00597936">
        <w:t>C</w:t>
      </w:r>
      <w:r>
        <w:t xml:space="preserve">ustomers. With </w:t>
      </w:r>
      <w:r w:rsidR="007900E1">
        <w:t>S</w:t>
      </w:r>
      <w:r>
        <w:t xml:space="preserve">entiment </w:t>
      </w:r>
      <w:r w:rsidR="007900E1">
        <w:t>A</w:t>
      </w:r>
      <w:r>
        <w:t xml:space="preserve">nalysis, </w:t>
      </w:r>
      <w:r w:rsidR="00597936">
        <w:t>C</w:t>
      </w:r>
      <w:r>
        <w:t>hatbots can pick up the underlying emotions and respond in an appropriate manner.</w:t>
      </w:r>
    </w:p>
    <w:p w14:paraId="4AF0125A" w14:textId="57FAD2B0" w:rsidR="00B92E47" w:rsidRDefault="00B92E47" w:rsidP="00B92E47">
      <w:pPr>
        <w:pStyle w:val="Heading3"/>
      </w:pPr>
      <w:bookmarkStart w:id="22" w:name="_Toc90234282"/>
      <w:r w:rsidRPr="00B92E47">
        <w:t xml:space="preserve">Trainable </w:t>
      </w:r>
      <w:r>
        <w:t>I</w:t>
      </w:r>
      <w:r w:rsidRPr="00B92E47">
        <w:t>ntelligence</w:t>
      </w:r>
      <w:bookmarkEnd w:id="22"/>
    </w:p>
    <w:p w14:paraId="4C718713" w14:textId="56515ADE" w:rsidR="00ED03E6" w:rsidRDefault="00ED03E6" w:rsidP="00ED03E6">
      <w:r w:rsidRPr="00ED03E6">
        <w:rPr>
          <w:rFonts w:ascii="Arial" w:hAnsi="Arial" w:cs="Arial"/>
        </w:rPr>
        <w:t>‍</w:t>
      </w:r>
      <w:r w:rsidRPr="00ED03E6">
        <w:t xml:space="preserve">This is among the most exciting Chatbot features. A </w:t>
      </w:r>
      <w:r w:rsidR="00597936">
        <w:t>C</w:t>
      </w:r>
      <w:r w:rsidRPr="00ED03E6">
        <w:t>hatbot must be able to perform complex reasoning on its own, without human interference.</w:t>
      </w:r>
      <w:r>
        <w:t xml:space="preserve"> </w:t>
      </w:r>
      <w:r w:rsidRPr="00ED03E6">
        <w:t xml:space="preserve">Instead of manually adding and updating FAQs, you can simply load your knowledge base to the </w:t>
      </w:r>
      <w:r w:rsidR="00597936">
        <w:t>C</w:t>
      </w:r>
      <w:r w:rsidRPr="00ED03E6">
        <w:t xml:space="preserve">hatbot. The </w:t>
      </w:r>
      <w:r w:rsidR="00597936">
        <w:t>C</w:t>
      </w:r>
      <w:r w:rsidRPr="00ED03E6">
        <w:t xml:space="preserve">hatbot parses through the information and can provide a suitable answer within seconds. And as we all know, the faster </w:t>
      </w:r>
      <w:r w:rsidR="00597936">
        <w:t xml:space="preserve">and more appropriate </w:t>
      </w:r>
      <w:r w:rsidRPr="00ED03E6">
        <w:t xml:space="preserve">the response, the more loyal the </w:t>
      </w:r>
      <w:r w:rsidR="00597936">
        <w:t>C</w:t>
      </w:r>
      <w:r w:rsidRPr="00ED03E6">
        <w:t>ustomer.</w:t>
      </w:r>
    </w:p>
    <w:p w14:paraId="20F4DE85" w14:textId="34E5797D" w:rsidR="00B92E47" w:rsidRDefault="00B92E47" w:rsidP="00B92E47">
      <w:pPr>
        <w:pStyle w:val="Heading3"/>
      </w:pPr>
      <w:bookmarkStart w:id="23" w:name="_Toc90234283"/>
      <w:r w:rsidRPr="00B92E47">
        <w:t xml:space="preserve">Easy </w:t>
      </w:r>
      <w:r>
        <w:t>O</w:t>
      </w:r>
      <w:r w:rsidRPr="00B92E47">
        <w:t xml:space="preserve">mnichannel </w:t>
      </w:r>
      <w:r>
        <w:t>D</w:t>
      </w:r>
      <w:r w:rsidRPr="00B92E47">
        <w:t>eployment</w:t>
      </w:r>
      <w:bookmarkEnd w:id="23"/>
    </w:p>
    <w:p w14:paraId="62727CC3" w14:textId="3C48968F" w:rsidR="00F57D3C" w:rsidRDefault="00F57D3C" w:rsidP="00F57D3C">
      <w:r w:rsidRPr="00F57D3C">
        <w:t xml:space="preserve">WhatsApp, Facebook, </w:t>
      </w:r>
      <w:r>
        <w:t xml:space="preserve">Instagram, </w:t>
      </w:r>
      <w:r w:rsidRPr="00F57D3C">
        <w:t xml:space="preserve">Twitter, Telegram </w:t>
      </w:r>
      <w:r>
        <w:t>–</w:t>
      </w:r>
      <w:r w:rsidRPr="00F57D3C">
        <w:t xml:space="preserve"> </w:t>
      </w:r>
      <w:r>
        <w:t xml:space="preserve">social media platforms such as these </w:t>
      </w:r>
      <w:r w:rsidRPr="00F57D3C">
        <w:t>have become the means of corporate survival. To be absent on social media is like turning your back on 7</w:t>
      </w:r>
      <w:r>
        <w:t>0</w:t>
      </w:r>
      <w:r w:rsidRPr="00F57D3C">
        <w:t xml:space="preserve">% of your customers. Therefore, you must deploy your </w:t>
      </w:r>
      <w:r w:rsidR="007900E1">
        <w:t>C</w:t>
      </w:r>
      <w:r w:rsidRPr="00F57D3C">
        <w:t>hatbot across channels</w:t>
      </w:r>
      <w:r w:rsidR="007900E1">
        <w:t>, in addition to your websites,</w:t>
      </w:r>
      <w:r>
        <w:t xml:space="preserve"> with a consistent and engaging customer experience.</w:t>
      </w:r>
    </w:p>
    <w:p w14:paraId="798FCFD9" w14:textId="5A9074DA" w:rsidR="00B92E47" w:rsidRDefault="00B92E47" w:rsidP="00B92E47">
      <w:pPr>
        <w:pStyle w:val="Heading3"/>
      </w:pPr>
      <w:bookmarkStart w:id="24" w:name="_Toc90234284"/>
      <w:r w:rsidRPr="00B92E47">
        <w:t xml:space="preserve">Extensible </w:t>
      </w:r>
      <w:r>
        <w:t>I</w:t>
      </w:r>
      <w:r w:rsidRPr="00B92E47">
        <w:t>ntegrations</w:t>
      </w:r>
      <w:bookmarkEnd w:id="24"/>
    </w:p>
    <w:p w14:paraId="72DFC49B" w14:textId="4E01A677" w:rsidR="00F57D3C" w:rsidRDefault="00F57D3C" w:rsidP="00F57D3C">
      <w:r w:rsidRPr="00F57D3C">
        <w:t xml:space="preserve">Integrate the </w:t>
      </w:r>
      <w:r w:rsidR="007900E1">
        <w:t>C</w:t>
      </w:r>
      <w:r w:rsidRPr="00F57D3C">
        <w:t xml:space="preserve">hatbot with your preferred 3rd-party applications like Salesforce, Zendesk, Google Sheets, and more. Generate leads, collect data and achieve maximum </w:t>
      </w:r>
      <w:r w:rsidR="000775A1">
        <w:t>C</w:t>
      </w:r>
      <w:r w:rsidRPr="00F57D3C">
        <w:t>hatbot functionality</w:t>
      </w:r>
      <w:r>
        <w:t xml:space="preserve">, with </w:t>
      </w:r>
      <w:r w:rsidRPr="00F57D3C">
        <w:t>support for native integrations and custom integrations.</w:t>
      </w:r>
    </w:p>
    <w:p w14:paraId="0B5BD7A0" w14:textId="1959B9B1" w:rsidR="00B92E47" w:rsidRDefault="00B92E47" w:rsidP="00B92E47">
      <w:pPr>
        <w:pStyle w:val="Heading3"/>
      </w:pPr>
      <w:bookmarkStart w:id="25" w:name="_Toc90234285"/>
      <w:r w:rsidRPr="00B92E47">
        <w:t xml:space="preserve">Rich </w:t>
      </w:r>
      <w:r>
        <w:t>C</w:t>
      </w:r>
      <w:r w:rsidRPr="00B92E47">
        <w:t xml:space="preserve">ontextual </w:t>
      </w:r>
      <w:r>
        <w:t>H</w:t>
      </w:r>
      <w:r w:rsidRPr="00B92E47">
        <w:t>istory</w:t>
      </w:r>
      <w:bookmarkEnd w:id="25"/>
    </w:p>
    <w:p w14:paraId="22356E67" w14:textId="1244CD24" w:rsidR="00F57D3C" w:rsidRDefault="00F57D3C" w:rsidP="00F57D3C">
      <w:r>
        <w:t xml:space="preserve">Leverage </w:t>
      </w:r>
      <w:r w:rsidRPr="00F57D3C">
        <w:t>state-of-the-art NLP Engine</w:t>
      </w:r>
      <w:r w:rsidR="000775A1">
        <w:t>s</w:t>
      </w:r>
      <w:r w:rsidRPr="00F57D3C">
        <w:t xml:space="preserve"> </w:t>
      </w:r>
      <w:r>
        <w:t xml:space="preserve">that </w:t>
      </w:r>
      <w:r w:rsidRPr="00F57D3C">
        <w:t>use previous conversations to make future conversations better.</w:t>
      </w:r>
    </w:p>
    <w:p w14:paraId="568F0060" w14:textId="739B4DBA" w:rsidR="00B92E47" w:rsidRDefault="00B92E47" w:rsidP="00B92E47">
      <w:pPr>
        <w:pStyle w:val="Heading3"/>
      </w:pPr>
      <w:bookmarkStart w:id="26" w:name="_Toc90234286"/>
      <w:r w:rsidRPr="00B92E47">
        <w:t xml:space="preserve">Training </w:t>
      </w:r>
      <w:r>
        <w:t>M</w:t>
      </w:r>
      <w:r w:rsidRPr="00B92E47">
        <w:t xml:space="preserve">ade </w:t>
      </w:r>
      <w:r>
        <w:t>E</w:t>
      </w:r>
      <w:r w:rsidRPr="00B92E47">
        <w:t>asy</w:t>
      </w:r>
      <w:bookmarkEnd w:id="26"/>
    </w:p>
    <w:p w14:paraId="2801D4BA" w14:textId="357213F8" w:rsidR="00DB6C9C" w:rsidRDefault="000775A1" w:rsidP="00DB6C9C">
      <w:r>
        <w:t>B</w:t>
      </w:r>
      <w:r w:rsidR="00DB6C9C">
        <w:t>uilding a chatbot is never a one-stop process. While good innovators create good products, great innovators continuously test their products. Ensure that the bot that you build is well-tested and framed for a seamless customer experience.</w:t>
      </w:r>
    </w:p>
    <w:p w14:paraId="648A0A44" w14:textId="0960AE35" w:rsidR="00B92E47" w:rsidRDefault="00B92E47" w:rsidP="00B92E47">
      <w:pPr>
        <w:pStyle w:val="Heading3"/>
      </w:pPr>
      <w:bookmarkStart w:id="27" w:name="_Toc90234287"/>
      <w:r w:rsidRPr="00B92E47">
        <w:t xml:space="preserve">Easy </w:t>
      </w:r>
      <w:r>
        <w:t>H</w:t>
      </w:r>
      <w:r w:rsidRPr="00B92E47">
        <w:t>uman-takeover</w:t>
      </w:r>
      <w:bookmarkEnd w:id="27"/>
    </w:p>
    <w:p w14:paraId="5D07E5E4" w14:textId="1E1C66D9" w:rsidR="00DB6C9C" w:rsidRDefault="00DB6C9C" w:rsidP="00DB6C9C">
      <w:r w:rsidRPr="00DB6C9C">
        <w:t xml:space="preserve">Your chatbot can handle around 80% of your customer queries without human intervention. </w:t>
      </w:r>
      <w:proofErr w:type="gramStart"/>
      <w:r w:rsidRPr="00DB6C9C">
        <w:t>But,</w:t>
      </w:r>
      <w:proofErr w:type="gramEnd"/>
      <w:r w:rsidRPr="00DB6C9C">
        <w:t xml:space="preserve"> it should be easy for your live agents to take over the more complex conversations.</w:t>
      </w:r>
    </w:p>
    <w:p w14:paraId="78A429D5" w14:textId="4323377D" w:rsidR="00B92E47" w:rsidRDefault="00ED03E6" w:rsidP="00B92E47">
      <w:pPr>
        <w:pStyle w:val="Heading3"/>
      </w:pPr>
      <w:bookmarkStart w:id="28" w:name="_Toc90234288"/>
      <w:r w:rsidRPr="00ED03E6">
        <w:t>Robust API</w:t>
      </w:r>
      <w:bookmarkEnd w:id="28"/>
    </w:p>
    <w:p w14:paraId="7851F267" w14:textId="2B9F0920" w:rsidR="003D2BFD" w:rsidRDefault="003E0404" w:rsidP="003E0404">
      <w:r w:rsidRPr="003E0404">
        <w:t xml:space="preserve">A robust </w:t>
      </w:r>
      <w:r w:rsidR="000775A1">
        <w:t>C</w:t>
      </w:r>
      <w:r w:rsidRPr="003E0404">
        <w:t xml:space="preserve">hatbot API will ensure that your </w:t>
      </w:r>
      <w:proofErr w:type="gramStart"/>
      <w:r w:rsidR="000775A1">
        <w:t>C</w:t>
      </w:r>
      <w:r w:rsidRPr="003E0404">
        <w:t>ustomers</w:t>
      </w:r>
      <w:proofErr w:type="gramEnd"/>
      <w:r w:rsidRPr="003E0404">
        <w:t xml:space="preserve"> have the freedom and the authority to browse through it and find what they are looking for. It will keep the engagement intact and create an unprecedented experience. </w:t>
      </w:r>
    </w:p>
    <w:p w14:paraId="53BE7CC7" w14:textId="3EECBFE6" w:rsidR="003D2BFD" w:rsidRPr="00ED71F9" w:rsidRDefault="003D2BFD" w:rsidP="003E0404">
      <w:r>
        <w:t xml:space="preserve">In addition, </w:t>
      </w:r>
      <w:r w:rsidR="00984DAE">
        <w:t>a</w:t>
      </w:r>
      <w:r>
        <w:t xml:space="preserve"> Chatbot can also integrate </w:t>
      </w:r>
      <w:r w:rsidR="000775A1">
        <w:t xml:space="preserve">with </w:t>
      </w:r>
      <w:r>
        <w:t xml:space="preserve">and invoke external APIs to extend the knowledge base and respond to </w:t>
      </w:r>
      <w:r w:rsidR="000775A1">
        <w:t>U</w:t>
      </w:r>
      <w:r>
        <w:t xml:space="preserve">ser requests beyond what it is </w:t>
      </w:r>
      <w:r w:rsidR="00984DAE">
        <w:t>trained to do</w:t>
      </w:r>
      <w:r>
        <w:t xml:space="preserve">. </w:t>
      </w:r>
      <w:r w:rsidRPr="003D2BFD">
        <w:t xml:space="preserve">API integration makes it easier for </w:t>
      </w:r>
      <w:r w:rsidR="000775A1">
        <w:t>C</w:t>
      </w:r>
      <w:r w:rsidRPr="003D2BFD">
        <w:t xml:space="preserve">hatbots to fetch </w:t>
      </w:r>
      <w:r w:rsidR="000775A1">
        <w:t>resources and insights</w:t>
      </w:r>
      <w:r w:rsidRPr="003D2BFD">
        <w:t xml:space="preserve"> from other applications, both inside and outside your organization. In order to </w:t>
      </w:r>
      <w:r w:rsidR="000775A1">
        <w:t xml:space="preserve">extract value </w:t>
      </w:r>
      <w:r w:rsidRPr="003D2BFD">
        <w:t>from different systems or applications, it</w:t>
      </w:r>
      <w:r>
        <w:t xml:space="preserve"> is</w:t>
      </w:r>
      <w:r w:rsidRPr="003D2BFD">
        <w:t xml:space="preserve"> essential to connect your </w:t>
      </w:r>
      <w:r w:rsidR="00984DAE">
        <w:t>C</w:t>
      </w:r>
      <w:r w:rsidRPr="003D2BFD">
        <w:t>hatbot with the relevant API.</w:t>
      </w:r>
    </w:p>
    <w:p w14:paraId="5B869053" w14:textId="74517765" w:rsidR="00052A4A" w:rsidRDefault="00CF0DCD" w:rsidP="007C0D0E">
      <w:pPr>
        <w:pStyle w:val="Heading1"/>
      </w:pPr>
      <w:bookmarkStart w:id="29" w:name="_Toc90234289"/>
      <w:r>
        <w:lastRenderedPageBreak/>
        <w:t>CAPSTONE PROJECT</w:t>
      </w:r>
      <w:bookmarkEnd w:id="29"/>
    </w:p>
    <w:p w14:paraId="5AE0867B" w14:textId="341BA510" w:rsidR="00C04E78" w:rsidRDefault="00BA24AB" w:rsidP="007C0D0E">
      <w:pPr>
        <w:pStyle w:val="Heading2"/>
      </w:pPr>
      <w:bookmarkStart w:id="30" w:name="_Toc90234290"/>
      <w:r>
        <w:t>Project Overview</w:t>
      </w:r>
      <w:bookmarkEnd w:id="30"/>
    </w:p>
    <w:p w14:paraId="13C2BC73" w14:textId="732E692C" w:rsidR="00702B0B" w:rsidRDefault="00702B0B" w:rsidP="007C0D0E">
      <w:pPr>
        <w:pStyle w:val="Heading3"/>
      </w:pPr>
      <w:bookmarkStart w:id="31" w:name="_Toc90234291"/>
      <w:r>
        <w:t>Opportunity</w:t>
      </w:r>
      <w:bookmarkEnd w:id="31"/>
    </w:p>
    <w:p w14:paraId="5685A4AF" w14:textId="677840BF" w:rsidR="00543BB9" w:rsidRDefault="00543BB9" w:rsidP="00543BB9">
      <w:r>
        <w:t>The safety of people who work in industries involving operating heavy machinery</w:t>
      </w:r>
      <w:r w:rsidR="001B5594">
        <w:t xml:space="preserve"> has always been important. While there has been an evolution in the industry with increased awareness on safety measures</w:t>
      </w:r>
      <w:r w:rsidR="00B765BB">
        <w:t xml:space="preserve">, advancement in machinery including automation, </w:t>
      </w:r>
      <w:r w:rsidR="001B5594">
        <w:t>as well as improvement in protective gear, accidents do tend to happen due to various avoidable and unavoidable reasons</w:t>
      </w:r>
      <w:r w:rsidR="00F946C7">
        <w:t xml:space="preserve"> and </w:t>
      </w:r>
      <w:r w:rsidR="00B765BB">
        <w:t>circumstances</w:t>
      </w:r>
      <w:r w:rsidR="00F946C7">
        <w:t>.</w:t>
      </w:r>
    </w:p>
    <w:p w14:paraId="08891EE9" w14:textId="328C2792" w:rsidR="007028F4" w:rsidRDefault="001B5594" w:rsidP="0017501C">
      <w:r>
        <w:t xml:space="preserve">One of the biggest </w:t>
      </w:r>
      <w:r w:rsidR="0017501C">
        <w:t>industries</w:t>
      </w:r>
      <w:r>
        <w:t xml:space="preserve"> in Brazil and in the world has been collecting data on industrial accidents </w:t>
      </w:r>
      <w:r w:rsidR="0017501C">
        <w:t xml:space="preserve">involving their personnel, </w:t>
      </w:r>
      <w:r>
        <w:t xml:space="preserve">that have happened over the years in mining, metal, and other sectors. </w:t>
      </w:r>
      <w:r w:rsidR="0017501C">
        <w:t xml:space="preserve">Based on the description of the event and the critical risk factors identified, the accidents have been classified on severity level. It is an urgent need for industries/companies around the globe to understand why employees still suffer some injuries/accidents in </w:t>
      </w:r>
      <w:r w:rsidR="00B765BB">
        <w:t xml:space="preserve">industrial </w:t>
      </w:r>
      <w:r w:rsidR="0017501C">
        <w:t xml:space="preserve">plants. Sometimes they also die in such environment. </w:t>
      </w:r>
    </w:p>
    <w:p w14:paraId="05FC4821" w14:textId="5D2A903C" w:rsidR="004D2680" w:rsidRDefault="004D2680" w:rsidP="0017501C">
      <w:r>
        <w:t>With a vast amount of historical data on accidents, leveraging Artificial Intelligence and Machine Learning to create systems that can automate the classification and possible prevention of accidents through actionable data-driven insights is a compelling use case.</w:t>
      </w:r>
      <w:r w:rsidR="007028F4">
        <w:t xml:space="preserve"> </w:t>
      </w:r>
      <w:r>
        <w:t>In addition to the effort, time, and cost savings that can be achieved, the primary purpose of making the workplace safer is driving a lot of investment in AIML based systems to drive business decisions and actions.</w:t>
      </w:r>
    </w:p>
    <w:p w14:paraId="246D7401" w14:textId="571D646E" w:rsidR="00BA24AB" w:rsidRDefault="00702B0B" w:rsidP="007C0D0E">
      <w:pPr>
        <w:pStyle w:val="Heading3"/>
      </w:pPr>
      <w:bookmarkStart w:id="32" w:name="_Toc90234292"/>
      <w:r>
        <w:t>Objective</w:t>
      </w:r>
      <w:bookmarkEnd w:id="32"/>
    </w:p>
    <w:p w14:paraId="697236E1" w14:textId="44EC36B2" w:rsidR="004D2680" w:rsidRDefault="004D2680" w:rsidP="004D2680">
      <w:r>
        <w:t xml:space="preserve">Design a ML/DL based Chatbot utility which can help the professional highlight </w:t>
      </w:r>
      <w:r w:rsidR="007028F4">
        <w:t>the safety risk as per the incident description.</w:t>
      </w:r>
    </w:p>
    <w:p w14:paraId="17E2DF5B" w14:textId="73537DE6" w:rsidR="00BE3880" w:rsidRDefault="007028F4" w:rsidP="004D2680">
      <w:r>
        <w:t xml:space="preserve">The target </w:t>
      </w:r>
      <w:r w:rsidR="00DA0104">
        <w:t>U</w:t>
      </w:r>
      <w:r>
        <w:t xml:space="preserve">sers of this Chatbot utility are the Leaders, Supervisors, Workers in the industry who can either understand the accident level classification of an accident that has occurred, or estimate the potential risks involved in a future planned activity. </w:t>
      </w:r>
    </w:p>
    <w:p w14:paraId="34FB2FE5" w14:textId="37F1A932" w:rsidR="007028F4" w:rsidRDefault="009A4EE3" w:rsidP="004D2680">
      <w:r>
        <w:t>The target Users</w:t>
      </w:r>
      <w:r w:rsidR="007028F4">
        <w:t xml:space="preserve"> can also get some insights on the patterns and trends in accidents</w:t>
      </w:r>
      <w:r w:rsidR="00BE3880">
        <w:t xml:space="preserve"> to anticipate future occurrences and take some proactive steps to enhance the safety measures, through appropriate safety equipment, training to the personnel, evolving process</w:t>
      </w:r>
      <w:r>
        <w:t xml:space="preserve"> </w:t>
      </w:r>
      <w:r w:rsidR="00BE3880">
        <w:t xml:space="preserve">checklists that can be incorporated in the workplace and the </w:t>
      </w:r>
      <w:r w:rsidR="00F946C7">
        <w:t xml:space="preserve">safety drill </w:t>
      </w:r>
      <w:r w:rsidR="00BE3880">
        <w:t>routines that can prevent avoidable accidents.</w:t>
      </w:r>
    </w:p>
    <w:p w14:paraId="5EA9812B" w14:textId="0B832545" w:rsidR="00DB4123" w:rsidRDefault="00DB4123" w:rsidP="007C0D0E">
      <w:pPr>
        <w:pStyle w:val="Heading3"/>
      </w:pPr>
      <w:bookmarkStart w:id="33" w:name="_Toc90234293"/>
      <w:r>
        <w:t>Overview of Project Milestones</w:t>
      </w:r>
      <w:bookmarkEnd w:id="33"/>
    </w:p>
    <w:p w14:paraId="267A4CD0" w14:textId="2F0C35ED" w:rsidR="00DA2648" w:rsidRDefault="00DA2648" w:rsidP="00DA2648">
      <w:pPr>
        <w:pStyle w:val="Caption"/>
        <w:keepNext/>
      </w:pPr>
      <w:bookmarkStart w:id="34" w:name="_Toc90234372"/>
      <w:r>
        <w:t xml:space="preserve">Table </w:t>
      </w:r>
      <w:r w:rsidR="00E4280B">
        <w:fldChar w:fldCharType="begin"/>
      </w:r>
      <w:r w:rsidR="00E4280B">
        <w:instrText xml:space="preserve"> SEQ Table \* ARABIC </w:instrText>
      </w:r>
      <w:r w:rsidR="00E4280B">
        <w:fldChar w:fldCharType="separate"/>
      </w:r>
      <w:r w:rsidR="006556DC">
        <w:rPr>
          <w:noProof/>
        </w:rPr>
        <w:t>1</w:t>
      </w:r>
      <w:r w:rsidR="00E4280B">
        <w:rPr>
          <w:noProof/>
        </w:rPr>
        <w:fldChar w:fldCharType="end"/>
      </w:r>
      <w:r>
        <w:t>: Capstone Project Milestones</w:t>
      </w:r>
      <w:bookmarkEnd w:id="34"/>
    </w:p>
    <w:tbl>
      <w:tblPr>
        <w:tblStyle w:val="GridTable5Dark-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299"/>
        <w:gridCol w:w="2518"/>
        <w:gridCol w:w="1500"/>
        <w:gridCol w:w="3788"/>
      </w:tblGrid>
      <w:tr w:rsidR="00DA2648" w:rsidRPr="00080223" w14:paraId="055A5967"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hideMark/>
          </w:tcPr>
          <w:p w14:paraId="54EC392D"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Capstone Schedule</w:t>
            </w:r>
          </w:p>
        </w:tc>
      </w:tr>
      <w:tr w:rsidR="00DA2648" w:rsidRPr="00080223" w14:paraId="36CB34DF"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9" w:type="pct"/>
            <w:tcBorders>
              <w:top w:val="none" w:sz="0" w:space="0" w:color="auto"/>
              <w:left w:val="none" w:sz="0" w:space="0" w:color="auto"/>
              <w:right w:val="none" w:sz="0" w:space="0" w:color="auto"/>
            </w:tcBorders>
            <w:hideMark/>
          </w:tcPr>
          <w:p w14:paraId="7624870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w:t>
            </w:r>
          </w:p>
        </w:tc>
        <w:tc>
          <w:tcPr>
            <w:tcW w:w="645" w:type="pct"/>
            <w:tcBorders>
              <w:top w:val="none" w:sz="0" w:space="0" w:color="auto"/>
              <w:left w:val="none" w:sz="0" w:space="0" w:color="auto"/>
              <w:right w:val="none" w:sz="0" w:space="0" w:color="auto"/>
            </w:tcBorders>
            <w:hideMark/>
          </w:tcPr>
          <w:p w14:paraId="725D03BD"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Date (Fri)</w:t>
            </w:r>
          </w:p>
        </w:tc>
        <w:tc>
          <w:tcPr>
            <w:tcW w:w="1250" w:type="pct"/>
            <w:tcBorders>
              <w:top w:val="none" w:sz="0" w:space="0" w:color="auto"/>
              <w:left w:val="none" w:sz="0" w:space="0" w:color="auto"/>
              <w:right w:val="none" w:sz="0" w:space="0" w:color="auto"/>
            </w:tcBorders>
            <w:hideMark/>
          </w:tcPr>
          <w:p w14:paraId="75654E96"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Mile Stones</w:t>
            </w:r>
          </w:p>
        </w:tc>
        <w:tc>
          <w:tcPr>
            <w:tcW w:w="745" w:type="pct"/>
            <w:tcBorders>
              <w:top w:val="none" w:sz="0" w:space="0" w:color="auto"/>
              <w:left w:val="none" w:sz="0" w:space="0" w:color="auto"/>
              <w:right w:val="none" w:sz="0" w:space="0" w:color="auto"/>
            </w:tcBorders>
            <w:hideMark/>
          </w:tcPr>
          <w:p w14:paraId="4A84C41B"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date (Sat/ Sun)</w:t>
            </w:r>
          </w:p>
        </w:tc>
        <w:tc>
          <w:tcPr>
            <w:tcW w:w="1881" w:type="pct"/>
            <w:tcBorders>
              <w:top w:val="none" w:sz="0" w:space="0" w:color="auto"/>
              <w:left w:val="none" w:sz="0" w:space="0" w:color="auto"/>
              <w:right w:val="none" w:sz="0" w:space="0" w:color="auto"/>
            </w:tcBorders>
            <w:hideMark/>
          </w:tcPr>
          <w:p w14:paraId="62642423"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Plan</w:t>
            </w:r>
          </w:p>
        </w:tc>
      </w:tr>
      <w:tr w:rsidR="00DA2648" w:rsidRPr="00080223" w14:paraId="78B3754C"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2CB826E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Week-0</w:t>
            </w:r>
          </w:p>
        </w:tc>
        <w:tc>
          <w:tcPr>
            <w:tcW w:w="645" w:type="pct"/>
            <w:hideMark/>
          </w:tcPr>
          <w:p w14:paraId="2FB9483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12/11/2021</w:t>
            </w:r>
          </w:p>
        </w:tc>
        <w:tc>
          <w:tcPr>
            <w:tcW w:w="1250" w:type="pct"/>
            <w:hideMark/>
          </w:tcPr>
          <w:p w14:paraId="7214D0E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Start of capstone.</w:t>
            </w:r>
          </w:p>
          <w:p w14:paraId="239E3297" w14:textId="77777777" w:rsidR="00DA2648" w:rsidRPr="00080223" w:rsidRDefault="00DA2648" w:rsidP="0070656D">
            <w:pPr>
              <w:spacing w:before="180" w:after="1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Release the Capstone problem statement &amp; Grouping</w:t>
            </w:r>
          </w:p>
        </w:tc>
        <w:tc>
          <w:tcPr>
            <w:tcW w:w="745" w:type="pct"/>
            <w:hideMark/>
          </w:tcPr>
          <w:p w14:paraId="07077F3C"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13/14 NOV</w:t>
            </w:r>
          </w:p>
        </w:tc>
        <w:tc>
          <w:tcPr>
            <w:tcW w:w="1881" w:type="pct"/>
            <w:hideMark/>
          </w:tcPr>
          <w:p w14:paraId="45A8D30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No session</w:t>
            </w:r>
          </w:p>
        </w:tc>
      </w:tr>
      <w:tr w:rsidR="00DA2648" w:rsidRPr="00080223" w14:paraId="587E11E2"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17A7DDB2"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lastRenderedPageBreak/>
              <w:t>Week-1</w:t>
            </w:r>
          </w:p>
        </w:tc>
        <w:tc>
          <w:tcPr>
            <w:tcW w:w="645" w:type="pct"/>
            <w:hideMark/>
          </w:tcPr>
          <w:p w14:paraId="1DF0BD8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19/11/2021</w:t>
            </w:r>
          </w:p>
        </w:tc>
        <w:tc>
          <w:tcPr>
            <w:tcW w:w="1250" w:type="pct"/>
            <w:hideMark/>
          </w:tcPr>
          <w:p w14:paraId="37A37893"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Interim Report</w:t>
            </w:r>
          </w:p>
          <w:p w14:paraId="15557067" w14:textId="77777777" w:rsidR="00DA2648" w:rsidRPr="00080223" w:rsidRDefault="00DA2648" w:rsidP="0070656D">
            <w:pPr>
              <w:spacing w:before="180"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Group discussion on the respective problem statement released</w:t>
            </w:r>
          </w:p>
        </w:tc>
        <w:tc>
          <w:tcPr>
            <w:tcW w:w="745" w:type="pct"/>
            <w:hideMark/>
          </w:tcPr>
          <w:p w14:paraId="09C5E0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20/21 NOV</w:t>
            </w:r>
          </w:p>
        </w:tc>
        <w:tc>
          <w:tcPr>
            <w:tcW w:w="1881" w:type="pct"/>
            <w:hideMark/>
          </w:tcPr>
          <w:p w14:paraId="0740B5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Discussion of Problem Statement, Delegation of responsibilities among team members, Planning the progress and approach to capstone</w:t>
            </w:r>
          </w:p>
        </w:tc>
      </w:tr>
      <w:tr w:rsidR="00DA2648" w:rsidRPr="00080223" w14:paraId="43B117ED"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780F6C5"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Week-2</w:t>
            </w:r>
          </w:p>
        </w:tc>
        <w:tc>
          <w:tcPr>
            <w:tcW w:w="645" w:type="pct"/>
            <w:hideMark/>
          </w:tcPr>
          <w:p w14:paraId="2987E472"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26/11/2021</w:t>
            </w:r>
          </w:p>
        </w:tc>
        <w:tc>
          <w:tcPr>
            <w:tcW w:w="1250" w:type="pct"/>
            <w:hideMark/>
          </w:tcPr>
          <w:p w14:paraId="5D53AD1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EDA and Pre-processing (Feature engineering and selection</w:t>
            </w:r>
          </w:p>
        </w:tc>
        <w:tc>
          <w:tcPr>
            <w:tcW w:w="745" w:type="pct"/>
            <w:hideMark/>
          </w:tcPr>
          <w:p w14:paraId="6E238C9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27/28 NOV</w:t>
            </w:r>
          </w:p>
        </w:tc>
        <w:tc>
          <w:tcPr>
            <w:tcW w:w="1881" w:type="pct"/>
            <w:hideMark/>
          </w:tcPr>
          <w:p w14:paraId="64D46845" w14:textId="3F868B90"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Review progress of team &amp; </w:t>
            </w:r>
            <w:r w:rsidR="00A372C8" w:rsidRPr="00080223">
              <w:rPr>
                <w:rFonts w:eastAsia="Times New Roman" w:cstheme="minorHAnsi"/>
                <w:color w:val="000000"/>
                <w:sz w:val="20"/>
                <w:szCs w:val="20"/>
                <w:lang w:bidi="hi-IN"/>
              </w:rPr>
              <w:t>individuals’</w:t>
            </w:r>
            <w:r w:rsidRPr="00080223">
              <w:rPr>
                <w:rFonts w:eastAsia="Times New Roman" w:cstheme="minorHAnsi"/>
                <w:color w:val="000000"/>
                <w:sz w:val="20"/>
                <w:szCs w:val="20"/>
                <w:lang w:bidi="hi-IN"/>
              </w:rPr>
              <w:t xml:space="preserve"> contributions, </w:t>
            </w:r>
            <w:r w:rsidR="00A372C8">
              <w:rPr>
                <w:rFonts w:eastAsia="Times New Roman" w:cstheme="minorHAnsi"/>
                <w:color w:val="000000"/>
                <w:sz w:val="20"/>
                <w:szCs w:val="20"/>
                <w:lang w:bidi="hi-IN"/>
              </w:rPr>
              <w:t>p</w:t>
            </w:r>
            <w:r w:rsidRPr="00080223">
              <w:rPr>
                <w:rFonts w:eastAsia="Times New Roman" w:cstheme="minorHAnsi"/>
                <w:color w:val="000000"/>
                <w:sz w:val="20"/>
                <w:szCs w:val="20"/>
                <w:lang w:bidi="hi-IN"/>
              </w:rPr>
              <w:t>ointing out errors, suggesting alternative methods, clarification of conceptual roadblocks if any.</w:t>
            </w:r>
          </w:p>
        </w:tc>
      </w:tr>
      <w:tr w:rsidR="00DA2648" w:rsidRPr="00080223" w14:paraId="51BAE70D"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BEFB86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Week-3</w:t>
            </w:r>
          </w:p>
        </w:tc>
        <w:tc>
          <w:tcPr>
            <w:tcW w:w="645" w:type="pct"/>
            <w:hideMark/>
          </w:tcPr>
          <w:p w14:paraId="368281C4"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3/12/2021</w:t>
            </w:r>
          </w:p>
        </w:tc>
        <w:tc>
          <w:tcPr>
            <w:tcW w:w="1250" w:type="pct"/>
            <w:hideMark/>
          </w:tcPr>
          <w:p w14:paraId="47B90C2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Modelling (Focus on accuracy and generalization) &amp; interim Report Submission</w:t>
            </w:r>
          </w:p>
        </w:tc>
        <w:tc>
          <w:tcPr>
            <w:tcW w:w="745" w:type="pct"/>
            <w:hideMark/>
          </w:tcPr>
          <w:p w14:paraId="211406BE"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4/5 DEC</w:t>
            </w:r>
          </w:p>
        </w:tc>
        <w:tc>
          <w:tcPr>
            <w:tcW w:w="1881" w:type="pct"/>
            <w:hideMark/>
          </w:tcPr>
          <w:p w14:paraId="185360F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Validate the interim submission and suggest improvements if any. Raise alarms for proactive correction</w:t>
            </w:r>
          </w:p>
        </w:tc>
      </w:tr>
      <w:tr w:rsidR="00DA2648" w:rsidRPr="00080223" w14:paraId="348AC169"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0A3EADF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Week-4</w:t>
            </w:r>
          </w:p>
        </w:tc>
        <w:tc>
          <w:tcPr>
            <w:tcW w:w="645" w:type="pct"/>
            <w:hideMark/>
          </w:tcPr>
          <w:p w14:paraId="21A4F18A"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10/12/2021</w:t>
            </w:r>
          </w:p>
        </w:tc>
        <w:tc>
          <w:tcPr>
            <w:tcW w:w="1250" w:type="pct"/>
            <w:hideMark/>
          </w:tcPr>
          <w:p w14:paraId="4FD30AEE"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Interim report submission (12 DEC)</w:t>
            </w:r>
            <w:r w:rsidRPr="00080223">
              <w:rPr>
                <w:rFonts w:eastAsia="Times New Roman" w:cstheme="minorHAnsi"/>
                <w:color w:val="000000"/>
                <w:sz w:val="20"/>
                <w:szCs w:val="20"/>
                <w:lang w:bidi="hi-IN"/>
              </w:rPr>
              <w:br/>
            </w:r>
            <w:r w:rsidRPr="00080223">
              <w:rPr>
                <w:rFonts w:eastAsia="Times New Roman" w:cstheme="minorHAnsi"/>
                <w:color w:val="000000"/>
                <w:sz w:val="20"/>
                <w:szCs w:val="20"/>
                <w:lang w:bidi="hi-IN"/>
              </w:rPr>
              <w:br/>
            </w: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Evaluation of your model (Comparison of different models, performance tuning)</w:t>
            </w:r>
          </w:p>
          <w:p w14:paraId="6E57377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Final Report (10 DEC)</w:t>
            </w:r>
          </w:p>
        </w:tc>
        <w:tc>
          <w:tcPr>
            <w:tcW w:w="745" w:type="pct"/>
            <w:hideMark/>
          </w:tcPr>
          <w:p w14:paraId="22F76C08"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11/12 DEC</w:t>
            </w:r>
          </w:p>
        </w:tc>
        <w:tc>
          <w:tcPr>
            <w:tcW w:w="1881" w:type="pct"/>
            <w:hideMark/>
          </w:tcPr>
          <w:p w14:paraId="08F8315F"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the progress towards final reporting</w:t>
            </w:r>
          </w:p>
        </w:tc>
      </w:tr>
      <w:tr w:rsidR="00DA2648" w:rsidRPr="00080223" w14:paraId="30265611"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A2A9FF4"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Week-5</w:t>
            </w:r>
          </w:p>
        </w:tc>
        <w:tc>
          <w:tcPr>
            <w:tcW w:w="645" w:type="pct"/>
            <w:hideMark/>
          </w:tcPr>
          <w:p w14:paraId="60472011"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17/12/2021</w:t>
            </w:r>
          </w:p>
        </w:tc>
        <w:tc>
          <w:tcPr>
            <w:tcW w:w="1250" w:type="pct"/>
            <w:hideMark/>
          </w:tcPr>
          <w:p w14:paraId="23A6108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Final model tuning and documentation</w:t>
            </w:r>
          </w:p>
        </w:tc>
        <w:tc>
          <w:tcPr>
            <w:tcW w:w="745" w:type="pct"/>
            <w:hideMark/>
          </w:tcPr>
          <w:p w14:paraId="34D40705"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18/19 DEC</w:t>
            </w:r>
          </w:p>
        </w:tc>
        <w:tc>
          <w:tcPr>
            <w:tcW w:w="1881" w:type="pct"/>
            <w:hideMark/>
          </w:tcPr>
          <w:p w14:paraId="451E22B5" w14:textId="67F1E5F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Validation of the final report and suggestions of correction before submission</w:t>
            </w:r>
          </w:p>
        </w:tc>
      </w:tr>
      <w:tr w:rsidR="00DA2648" w:rsidRPr="00080223" w14:paraId="5D67E113"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9C09B9F"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Week-6</w:t>
            </w:r>
          </w:p>
        </w:tc>
        <w:tc>
          <w:tcPr>
            <w:tcW w:w="645" w:type="pct"/>
            <w:hideMark/>
          </w:tcPr>
          <w:p w14:paraId="7D1F0D9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24/12/2021</w:t>
            </w:r>
          </w:p>
        </w:tc>
        <w:tc>
          <w:tcPr>
            <w:tcW w:w="1250" w:type="pct"/>
            <w:hideMark/>
          </w:tcPr>
          <w:p w14:paraId="2B59F44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Presentation to the mentor</w:t>
            </w:r>
          </w:p>
        </w:tc>
        <w:tc>
          <w:tcPr>
            <w:tcW w:w="745" w:type="pct"/>
            <w:hideMark/>
          </w:tcPr>
          <w:p w14:paraId="34FC790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25/26 DEC</w:t>
            </w:r>
          </w:p>
        </w:tc>
        <w:tc>
          <w:tcPr>
            <w:tcW w:w="1881" w:type="pct"/>
            <w:hideMark/>
          </w:tcPr>
          <w:p w14:paraId="54BC788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Presentation of capstone project by students to mentor</w:t>
            </w:r>
          </w:p>
        </w:tc>
      </w:tr>
      <w:tr w:rsidR="00DA2648" w:rsidRPr="00080223" w14:paraId="07C03666"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bottom w:val="none" w:sz="0" w:space="0" w:color="auto"/>
            </w:tcBorders>
            <w:hideMark/>
          </w:tcPr>
          <w:p w14:paraId="75328B8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Week-7</w:t>
            </w:r>
          </w:p>
        </w:tc>
        <w:tc>
          <w:tcPr>
            <w:tcW w:w="645" w:type="pct"/>
            <w:hideMark/>
          </w:tcPr>
          <w:p w14:paraId="2F200DB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31/12/2021</w:t>
            </w:r>
          </w:p>
        </w:tc>
        <w:tc>
          <w:tcPr>
            <w:tcW w:w="1250" w:type="pct"/>
            <w:hideMark/>
          </w:tcPr>
          <w:p w14:paraId="7BBB0490"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Final Report submission on Olympus (2ND JAN)</w:t>
            </w:r>
          </w:p>
        </w:tc>
        <w:tc>
          <w:tcPr>
            <w:tcW w:w="745" w:type="pct"/>
            <w:hideMark/>
          </w:tcPr>
          <w:p w14:paraId="50AAF568"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 JAN</w:t>
            </w:r>
          </w:p>
        </w:tc>
        <w:tc>
          <w:tcPr>
            <w:tcW w:w="1881" w:type="pct"/>
            <w:hideMark/>
          </w:tcPr>
          <w:p w14:paraId="4995829A" w14:textId="306087E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Course Closure </w:t>
            </w:r>
            <w:r>
              <w:rPr>
                <w:rFonts w:eastAsia="Times New Roman" w:cstheme="minorHAnsi"/>
                <w:color w:val="000000"/>
                <w:sz w:val="20"/>
                <w:szCs w:val="20"/>
                <w:lang w:bidi="hi-IN"/>
              </w:rPr>
              <w:t>–</w:t>
            </w:r>
            <w:r w:rsidRPr="00080223">
              <w:rPr>
                <w:rFonts w:eastAsia="Times New Roman" w:cstheme="minorHAnsi"/>
                <w:color w:val="000000"/>
                <w:sz w:val="20"/>
                <w:szCs w:val="20"/>
                <w:lang w:bidi="hi-IN"/>
              </w:rPr>
              <w:t xml:space="preserve"> Non</w:t>
            </w:r>
            <w:r>
              <w:rPr>
                <w:rFonts w:eastAsia="Times New Roman" w:cstheme="minorHAnsi"/>
                <w:color w:val="000000"/>
                <w:sz w:val="20"/>
                <w:szCs w:val="20"/>
                <w:lang w:bidi="hi-IN"/>
              </w:rPr>
              <w:t>-</w:t>
            </w:r>
            <w:r w:rsidRPr="00080223">
              <w:rPr>
                <w:rFonts w:eastAsia="Times New Roman" w:cstheme="minorHAnsi"/>
                <w:color w:val="000000"/>
                <w:sz w:val="20"/>
                <w:szCs w:val="20"/>
                <w:lang w:bidi="hi-IN"/>
              </w:rPr>
              <w:t>Mentorship session with program Manager</w:t>
            </w:r>
          </w:p>
        </w:tc>
      </w:tr>
    </w:tbl>
    <w:p w14:paraId="41397938" w14:textId="77777777" w:rsidR="00DA2648" w:rsidRDefault="00DA2648" w:rsidP="00DA2648"/>
    <w:p w14:paraId="534F8AE8" w14:textId="059A95C8" w:rsidR="00A45567" w:rsidRDefault="00A45567" w:rsidP="007C0D0E">
      <w:pPr>
        <w:pStyle w:val="Heading3"/>
      </w:pPr>
      <w:bookmarkStart w:id="35" w:name="_Toc90234294"/>
      <w:r>
        <w:t>Acknowledgments</w:t>
      </w:r>
      <w:bookmarkEnd w:id="35"/>
    </w:p>
    <w:p w14:paraId="1670BEC0" w14:textId="5932B869" w:rsidR="00E16C39" w:rsidRDefault="00E16C39" w:rsidP="00E16C39">
      <w:r>
        <w:t xml:space="preserve">As a Project Team, we thank the supportive and proactive engagement from the Program Manager – Shabana </w:t>
      </w:r>
      <w:proofErr w:type="spellStart"/>
      <w:r>
        <w:t>Inayeth</w:t>
      </w:r>
      <w:proofErr w:type="spellEnd"/>
      <w:r>
        <w:t xml:space="preserve"> Khan, who has been diligent in her communication, follow-ups, responding to queries and support requests, setting and clarifying expectations. Shabana also was instrumental in assembling </w:t>
      </w:r>
      <w:r w:rsidR="0068410E">
        <w:t>our</w:t>
      </w:r>
      <w:r>
        <w:t xml:space="preserve"> project team where we each complemented each other on the skill sets and were able to become a project team with the right guidance.</w:t>
      </w:r>
    </w:p>
    <w:p w14:paraId="1ED93CAB" w14:textId="40D12E1F" w:rsidR="001924C2" w:rsidRDefault="00E16C39" w:rsidP="00E16C39">
      <w:r>
        <w:t xml:space="preserve">Through the PGP AIML course, and particularly during the </w:t>
      </w:r>
      <w:r w:rsidR="001924C2">
        <w:t xml:space="preserve">Capstone Project, our Project Mentor – Aditya </w:t>
      </w:r>
      <w:proofErr w:type="spellStart"/>
      <w:r w:rsidR="001924C2">
        <w:t>Bandaru</w:t>
      </w:r>
      <w:proofErr w:type="spellEnd"/>
      <w:r w:rsidR="001924C2">
        <w:t xml:space="preserve"> – was providing insights, functional and technical guidance, and challenging us as a team to think big picture, while exploring the architectural and design choices to evolve and implement an optimal solution. Aditya took a very pragmatic approach drawing on his experience in the industry and pointed us towards enterprise-grade platforms and packages that are leveraged for AIML solutions, while focusing on the basics </w:t>
      </w:r>
      <w:r w:rsidR="0068410E">
        <w:t>of</w:t>
      </w:r>
      <w:r w:rsidR="001924C2">
        <w:t xml:space="preserve"> </w:t>
      </w:r>
      <w:r w:rsidR="0068410E">
        <w:t>Exploratory Data Analysis, Hypothesis Testing, Feature Engineering, Model Selection and Tuning, User Interface and Interactions, Deployment Architecture, Testing various business and technical scenarios. Aditya’s ability to see a piece of code for the first time and help troubleshoot it to improve both the quality and performance was definitely a blessing for our Project Team.</w:t>
      </w:r>
    </w:p>
    <w:p w14:paraId="33E3430A" w14:textId="400E47F1" w:rsidR="0068410E" w:rsidRDefault="0068410E" w:rsidP="00E16C39">
      <w:r>
        <w:t xml:space="preserve">In addition, the various faculty and guest speakers who shared their knowledge in industry sessions helped us relate </w:t>
      </w:r>
      <w:r w:rsidR="009753F6">
        <w:t>and apply what we are learning to real-world use cases.</w:t>
      </w:r>
    </w:p>
    <w:p w14:paraId="21856756" w14:textId="7C5E7DC9" w:rsidR="00475DA8" w:rsidRDefault="00475DA8" w:rsidP="00475DA8">
      <w:pPr>
        <w:pStyle w:val="Heading2"/>
      </w:pPr>
      <w:bookmarkStart w:id="36" w:name="_Toc90234295"/>
      <w:r>
        <w:lastRenderedPageBreak/>
        <w:t>Project Team</w:t>
      </w:r>
      <w:bookmarkEnd w:id="36"/>
    </w:p>
    <w:p w14:paraId="34E43A4F" w14:textId="31D09D17" w:rsidR="00E4061F" w:rsidRDefault="00E4061F" w:rsidP="00E4061F">
      <w:pPr>
        <w:pStyle w:val="Heading3"/>
      </w:pPr>
      <w:bookmarkStart w:id="37" w:name="_Toc90234296"/>
      <w:r w:rsidRPr="00E4061F">
        <w:t xml:space="preserve">Mohana Krishna </w:t>
      </w:r>
      <w:proofErr w:type="spellStart"/>
      <w:r w:rsidRPr="00E4061F">
        <w:t>Suryadevara</w:t>
      </w:r>
      <w:bookmarkEnd w:id="37"/>
      <w:proofErr w:type="spellEnd"/>
    </w:p>
    <w:p w14:paraId="2B273D85" w14:textId="01160BEB" w:rsidR="00E4061F" w:rsidRDefault="00E4061F" w:rsidP="00E4061F">
      <w:pPr>
        <w:pStyle w:val="Heading3"/>
      </w:pPr>
      <w:bookmarkStart w:id="38" w:name="_Toc90234297"/>
      <w:r w:rsidRPr="00E4061F">
        <w:t>Neethu Jacob</w:t>
      </w:r>
      <w:bookmarkEnd w:id="38"/>
    </w:p>
    <w:p w14:paraId="45D3DBAF" w14:textId="759F5A6E" w:rsidR="00E4061F" w:rsidRDefault="00E4061F" w:rsidP="00E4061F">
      <w:pPr>
        <w:pStyle w:val="Heading3"/>
      </w:pPr>
      <w:bookmarkStart w:id="39" w:name="_Toc90234298"/>
      <w:proofErr w:type="spellStart"/>
      <w:r w:rsidRPr="00E4061F">
        <w:t>PremKumar</w:t>
      </w:r>
      <w:proofErr w:type="spellEnd"/>
      <w:r w:rsidRPr="00E4061F">
        <w:t xml:space="preserve"> Coimbatore Govindan</w:t>
      </w:r>
      <w:bookmarkEnd w:id="39"/>
    </w:p>
    <w:p w14:paraId="7D5D2CE3" w14:textId="750B2CD1" w:rsidR="00BE3880" w:rsidRDefault="00F83042" w:rsidP="00BE3880">
      <w:r>
        <w:t>I had majored in Mathematics and did my masters in Computer Science back in 2003. Over the past two decades, technology has grown tremendously in leaps and bounds, particularly in Data Science, Artificial Intelligence and Machine Learning. As a Business-Technology Leader looking to grow my career in the trending technology area</w:t>
      </w:r>
      <w:r w:rsidR="00C962E9">
        <w:t xml:space="preserve"> of Data Science and Analytics</w:t>
      </w:r>
      <w:r>
        <w:t xml:space="preserve">, </w:t>
      </w:r>
      <w:r w:rsidR="00BE3880">
        <w:t>I signed up for the PGP-AIML course from Great Learning to enhance my knowledge and understanding of the concepts, techniques, challenges, and platforms to ideate and implement future</w:t>
      </w:r>
      <w:r w:rsidR="00CA79C0">
        <w:t>-</w:t>
      </w:r>
      <w:r w:rsidR="00BE3880">
        <w:t>state products and solutions that disrupt the industry</w:t>
      </w:r>
      <w:r w:rsidR="00CA79C0">
        <w:t xml:space="preserve"> and deliver value to the consumers, customers, company and investors.</w:t>
      </w:r>
    </w:p>
    <w:p w14:paraId="19EB9EE6" w14:textId="319259F0" w:rsidR="00491AAA" w:rsidRDefault="00491AAA" w:rsidP="00BE3880">
      <w:r>
        <w:t>I chose the NLP Chatbot project as I am particularly interested in the human interaction with machine through conversational AI which is a trending topic with compelling use cases and wide spread adoption in B2C or a B2B context. Beyond the Chatbot application, the larger scope of NLP is something that excites me, what with language being the oldest and the most important invention of humankind, particularly with so many popular languages across the world, and a need for interpreting and translating languages in a global economy has tremendous potential.</w:t>
      </w:r>
    </w:p>
    <w:p w14:paraId="1D020F72" w14:textId="59DC36F1" w:rsidR="00E4061F" w:rsidRPr="00E4061F" w:rsidRDefault="00E4061F" w:rsidP="00E4061F">
      <w:pPr>
        <w:pStyle w:val="Heading3"/>
      </w:pPr>
      <w:bookmarkStart w:id="40" w:name="_Toc90234299"/>
      <w:r w:rsidRPr="00E4061F">
        <w:t>Rakesh Kumar</w:t>
      </w:r>
      <w:bookmarkEnd w:id="40"/>
    </w:p>
    <w:p w14:paraId="090B7DAD" w14:textId="2EDE0ABA" w:rsidR="00E4061F" w:rsidRDefault="004B2084" w:rsidP="00E4061F">
      <w:pPr>
        <w:pStyle w:val="Heading3"/>
      </w:pPr>
      <w:bookmarkStart w:id="41" w:name="_Toc90234300"/>
      <w:r>
        <w:t>Varun Prakash</w:t>
      </w:r>
      <w:bookmarkEnd w:id="41"/>
    </w:p>
    <w:p w14:paraId="39E330A8" w14:textId="0804FFE6" w:rsidR="00702B0B" w:rsidRDefault="00CF0DCD" w:rsidP="00702B0B">
      <w:pPr>
        <w:pStyle w:val="Heading1"/>
      </w:pPr>
      <w:bookmarkStart w:id="42" w:name="_Toc90234301"/>
      <w:r>
        <w:t>ANALYSIS</w:t>
      </w:r>
      <w:bookmarkEnd w:id="42"/>
    </w:p>
    <w:p w14:paraId="778D04CE" w14:textId="307997A5" w:rsidR="00702B0B" w:rsidRDefault="009F2023" w:rsidP="00702B0B">
      <w:pPr>
        <w:pStyle w:val="Heading2"/>
      </w:pPr>
      <w:bookmarkStart w:id="43" w:name="_Toc90234302"/>
      <w:r>
        <w:t xml:space="preserve">Exploratory </w:t>
      </w:r>
      <w:r w:rsidR="00702B0B">
        <w:t>Data Analysis</w:t>
      </w:r>
      <w:r>
        <w:t xml:space="preserve"> (EDA)</w:t>
      </w:r>
      <w:r w:rsidR="004B2084">
        <w:t xml:space="preserve"> &amp; Visualization</w:t>
      </w:r>
      <w:bookmarkEnd w:id="43"/>
    </w:p>
    <w:p w14:paraId="439BCE84" w14:textId="32604733" w:rsidR="00B27791" w:rsidRDefault="00D619BB" w:rsidP="00702B0B">
      <w:pPr>
        <w:pStyle w:val="Heading3"/>
      </w:pPr>
      <w:bookmarkStart w:id="44" w:name="_Toc90234303"/>
      <w:r>
        <w:t>Data</w:t>
      </w:r>
      <w:r w:rsidR="00076D6A">
        <w:t xml:space="preserve"> Collection</w:t>
      </w:r>
      <w:bookmarkEnd w:id="44"/>
    </w:p>
    <w:p w14:paraId="727F357C" w14:textId="38F057FD" w:rsidR="005D241A" w:rsidRDefault="00694F9A" w:rsidP="005D241A">
      <w:r>
        <w:t>The input was a CSV file (Comma-separated Values)</w:t>
      </w:r>
      <w:r w:rsidR="000720B4">
        <w:t xml:space="preserve"> with the first row containing the Column Names</w:t>
      </w:r>
      <w:r>
        <w:t xml:space="preserve">. </w:t>
      </w:r>
      <w:r w:rsidR="009A4EE3">
        <w:t>Using</w:t>
      </w:r>
      <w:r w:rsidR="000720B4">
        <w:t xml:space="preserve"> </w:t>
      </w:r>
      <w:r w:rsidR="00315F39">
        <w:t xml:space="preserve">the </w:t>
      </w:r>
      <w:proofErr w:type="spellStart"/>
      <w:r w:rsidR="00315F39">
        <w:t>read_csv</w:t>
      </w:r>
      <w:proofErr w:type="spellEnd"/>
      <w:r w:rsidR="00315F39">
        <w:t xml:space="preserve"> </w:t>
      </w:r>
      <w:r w:rsidR="000720B4">
        <w:t xml:space="preserve">method from </w:t>
      </w:r>
      <w:proofErr w:type="gramStart"/>
      <w:r w:rsidR="000720B4">
        <w:t>Pandas</w:t>
      </w:r>
      <w:proofErr w:type="gramEnd"/>
      <w:r w:rsidR="000720B4">
        <w:t xml:space="preserve"> library</w:t>
      </w:r>
      <w:r w:rsidR="00771662">
        <w:t>,</w:t>
      </w:r>
      <w:r w:rsidR="000720B4">
        <w:t xml:space="preserve"> </w:t>
      </w:r>
      <w:r w:rsidR="009A4EE3">
        <w:t xml:space="preserve">imported </w:t>
      </w:r>
      <w:r w:rsidR="00315F39">
        <w:t xml:space="preserve">the data into a Pandas </w:t>
      </w:r>
      <w:proofErr w:type="spellStart"/>
      <w:r w:rsidR="00315F39">
        <w:t>Dataframe</w:t>
      </w:r>
      <w:proofErr w:type="spellEnd"/>
      <w:r w:rsidR="00315F39">
        <w:t xml:space="preserve">. </w:t>
      </w:r>
      <w:r w:rsidR="00DA0104">
        <w:t xml:space="preserve">The </w:t>
      </w:r>
      <w:proofErr w:type="spellStart"/>
      <w:r w:rsidR="000720B4">
        <w:t>Dataframe</w:t>
      </w:r>
      <w:proofErr w:type="spellEnd"/>
      <w:r w:rsidR="000720B4">
        <w:t xml:space="preserve"> </w:t>
      </w:r>
      <w:r w:rsidR="00DA0104">
        <w:t>had 425 rows and 11 columns</w:t>
      </w:r>
      <w:r w:rsidR="000720B4">
        <w:t xml:space="preserve"> on successful data import</w:t>
      </w:r>
      <w:r w:rsidR="00771662">
        <w:t xml:space="preserve"> without any errors.</w:t>
      </w:r>
      <w:r w:rsidR="00885772">
        <w:t xml:space="preserve"> </w:t>
      </w:r>
      <w:r w:rsidR="00DA0104">
        <w:t xml:space="preserve">Initial observations on the structure and content of the dataset </w:t>
      </w:r>
      <w:r w:rsidR="00AB6706">
        <w:t>are</w:t>
      </w:r>
      <w:r w:rsidR="00DA0104">
        <w:t xml:space="preserve"> described in the table below.</w:t>
      </w:r>
    </w:p>
    <w:p w14:paraId="49C78CFC" w14:textId="1A3449FD" w:rsidR="00DA0104" w:rsidRDefault="00DA0104" w:rsidP="00DA0104">
      <w:pPr>
        <w:pStyle w:val="Caption"/>
        <w:keepNext/>
      </w:pPr>
      <w:bookmarkStart w:id="45" w:name="_Toc90234373"/>
      <w:r>
        <w:t xml:space="preserve">Table </w:t>
      </w:r>
      <w:r w:rsidR="00E4280B">
        <w:fldChar w:fldCharType="begin"/>
      </w:r>
      <w:r w:rsidR="00E4280B">
        <w:instrText xml:space="preserve"> SEQ Table \* ARABIC </w:instrText>
      </w:r>
      <w:r w:rsidR="00E4280B">
        <w:fldChar w:fldCharType="separate"/>
      </w:r>
      <w:r w:rsidR="006556DC">
        <w:rPr>
          <w:noProof/>
        </w:rPr>
        <w:t>2</w:t>
      </w:r>
      <w:r w:rsidR="00E4280B">
        <w:rPr>
          <w:noProof/>
        </w:rPr>
        <w:fldChar w:fldCharType="end"/>
      </w:r>
      <w:r>
        <w:t xml:space="preserve">: Brazil Industrial </w:t>
      </w:r>
      <w:r>
        <w:rPr>
          <w:noProof/>
        </w:rPr>
        <w:t>Safety Dataset with Accident Descriptions</w:t>
      </w:r>
      <w:bookmarkEnd w:id="4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513"/>
        <w:gridCol w:w="2068"/>
        <w:gridCol w:w="2960"/>
      </w:tblGrid>
      <w:tr w:rsidR="00F757C8" w14:paraId="3EBAEE39" w14:textId="77777777" w:rsidTr="00950DE7">
        <w:trPr>
          <w:cnfStyle w:val="100000000000" w:firstRow="1" w:lastRow="0" w:firstColumn="0" w:lastColumn="0" w:oddVBand="0" w:evenVBand="0" w:oddHBand="0" w:evenHBand="0" w:firstRowFirstColumn="0" w:firstRowLastColumn="0" w:lastRowFirstColumn="0" w:lastRowLastColumn="0"/>
          <w:cantSplit/>
          <w:trHeight w:val="262"/>
          <w:tblHeader/>
        </w:trPr>
        <w:tc>
          <w:tcPr>
            <w:cnfStyle w:val="001000000000" w:firstRow="0" w:lastRow="0" w:firstColumn="1" w:lastColumn="0" w:oddVBand="0" w:evenVBand="0" w:oddHBand="0" w:evenHBand="0" w:firstRowFirstColumn="0" w:firstRowLastColumn="0" w:lastRowFirstColumn="0" w:lastRowLastColumn="0"/>
            <w:tcW w:w="2513" w:type="dxa"/>
            <w:tcBorders>
              <w:top w:val="none" w:sz="0" w:space="0" w:color="auto"/>
              <w:left w:val="none" w:sz="0" w:space="0" w:color="auto"/>
              <w:right w:val="none" w:sz="0" w:space="0" w:color="auto"/>
            </w:tcBorders>
          </w:tcPr>
          <w:p w14:paraId="76EA461C" w14:textId="25ED3014" w:rsidR="00DA0104" w:rsidRPr="00F757C8" w:rsidRDefault="00DA0104" w:rsidP="005D241A">
            <w:r w:rsidRPr="00F757C8">
              <w:t>Column Name</w:t>
            </w:r>
          </w:p>
        </w:tc>
        <w:tc>
          <w:tcPr>
            <w:tcW w:w="2513" w:type="dxa"/>
            <w:tcBorders>
              <w:top w:val="none" w:sz="0" w:space="0" w:color="auto"/>
              <w:left w:val="none" w:sz="0" w:space="0" w:color="auto"/>
              <w:right w:val="none" w:sz="0" w:space="0" w:color="auto"/>
            </w:tcBorders>
          </w:tcPr>
          <w:p w14:paraId="14909716" w14:textId="52BE05DD"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Description</w:t>
            </w:r>
          </w:p>
        </w:tc>
        <w:tc>
          <w:tcPr>
            <w:tcW w:w="2068" w:type="dxa"/>
            <w:tcBorders>
              <w:top w:val="none" w:sz="0" w:space="0" w:color="auto"/>
              <w:left w:val="none" w:sz="0" w:space="0" w:color="auto"/>
              <w:right w:val="none" w:sz="0" w:space="0" w:color="auto"/>
            </w:tcBorders>
          </w:tcPr>
          <w:p w14:paraId="0A00E4A9" w14:textId="60F69FC2"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Data Type</w:t>
            </w:r>
          </w:p>
        </w:tc>
        <w:tc>
          <w:tcPr>
            <w:tcW w:w="2960" w:type="dxa"/>
            <w:tcBorders>
              <w:top w:val="none" w:sz="0" w:space="0" w:color="auto"/>
              <w:left w:val="none" w:sz="0" w:space="0" w:color="auto"/>
              <w:right w:val="none" w:sz="0" w:space="0" w:color="auto"/>
            </w:tcBorders>
          </w:tcPr>
          <w:p w14:paraId="5F50EDAD" w14:textId="5760AE67"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Initial Observations</w:t>
            </w:r>
          </w:p>
        </w:tc>
      </w:tr>
      <w:tr w:rsidR="00F757C8" w14:paraId="43C6BE88" w14:textId="77777777" w:rsidTr="00950DE7">
        <w:trPr>
          <w:cnfStyle w:val="000000100000" w:firstRow="0" w:lastRow="0" w:firstColumn="0" w:lastColumn="0" w:oddVBand="0" w:evenVBand="0" w:oddHBand="1" w:evenHBand="0" w:firstRowFirstColumn="0" w:firstRowLastColumn="0" w:lastRowFirstColumn="0" w:lastRowLastColumn="0"/>
          <w:cantSplit/>
          <w:trHeight w:val="26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451DB86" w14:textId="0FA61158" w:rsidR="00DA0104" w:rsidRPr="00F757C8" w:rsidRDefault="00DA0104" w:rsidP="005D241A">
            <w:r w:rsidRPr="00F757C8">
              <w:t>Unnamed:</w:t>
            </w:r>
            <w:r w:rsidR="000720B4" w:rsidRPr="00F757C8">
              <w:t xml:space="preserve"> 0</w:t>
            </w:r>
          </w:p>
        </w:tc>
        <w:tc>
          <w:tcPr>
            <w:tcW w:w="2513" w:type="dxa"/>
          </w:tcPr>
          <w:p w14:paraId="735F5CD9" w14:textId="7AA756D7" w:rsidR="00DA0104" w:rsidRPr="00F757C8" w:rsidRDefault="00DA01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Unknown</w:t>
            </w:r>
          </w:p>
        </w:tc>
        <w:tc>
          <w:tcPr>
            <w:tcW w:w="2068" w:type="dxa"/>
          </w:tcPr>
          <w:p w14:paraId="2C79E160" w14:textId="34E0C4DB"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Int64 (Number)</w:t>
            </w:r>
          </w:p>
        </w:tc>
        <w:tc>
          <w:tcPr>
            <w:tcW w:w="2960" w:type="dxa"/>
          </w:tcPr>
          <w:p w14:paraId="5AC7F31E" w14:textId="1C090CCE" w:rsidR="00DA0104" w:rsidRPr="00F757C8" w:rsidRDefault="00E85128"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Row Number (0,1, …,424)</w:t>
            </w:r>
          </w:p>
        </w:tc>
      </w:tr>
      <w:tr w:rsidR="00F757C8" w14:paraId="45300D86" w14:textId="77777777" w:rsidTr="00950DE7">
        <w:trPr>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A88522E" w14:textId="42E294AE" w:rsidR="00DA0104" w:rsidRPr="00F757C8" w:rsidRDefault="00E85128" w:rsidP="005D241A">
            <w:r w:rsidRPr="00F757C8">
              <w:t>Data</w:t>
            </w:r>
          </w:p>
        </w:tc>
        <w:tc>
          <w:tcPr>
            <w:tcW w:w="2513" w:type="dxa"/>
          </w:tcPr>
          <w:p w14:paraId="1AC58255" w14:textId="27804F82" w:rsidR="00DA0104"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timestamp or time/date information</w:t>
            </w:r>
          </w:p>
        </w:tc>
        <w:tc>
          <w:tcPr>
            <w:tcW w:w="2068" w:type="dxa"/>
          </w:tcPr>
          <w:p w14:paraId="2625C5A1" w14:textId="4EAA894C" w:rsidR="00DA0104" w:rsidRPr="00F757C8" w:rsidRDefault="00616504"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21B87A9" w14:textId="4C45CBC7" w:rsidR="00694F9A"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Date in YYYY-MM-DD format with timestamp as 00:00:00</w:t>
            </w:r>
          </w:p>
        </w:tc>
      </w:tr>
      <w:tr w:rsidR="00F757C8" w14:paraId="15631BE2"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5F83B12F" w14:textId="4E2377F7" w:rsidR="00DA0104" w:rsidRPr="00F757C8" w:rsidRDefault="00616504" w:rsidP="005D241A">
            <w:r w:rsidRPr="00F757C8">
              <w:t>Countries</w:t>
            </w:r>
          </w:p>
        </w:tc>
        <w:tc>
          <w:tcPr>
            <w:tcW w:w="2513" w:type="dxa"/>
          </w:tcPr>
          <w:p w14:paraId="5A313A4E" w14:textId="0C3EC685"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country the accident occurred (</w:t>
            </w:r>
            <w:r w:rsidR="00A456D7" w:rsidRPr="00F757C8">
              <w:rPr>
                <w:color w:val="000000" w:themeColor="text1"/>
              </w:rPr>
              <w:t>anonymized</w:t>
            </w:r>
            <w:r w:rsidRPr="00F757C8">
              <w:rPr>
                <w:color w:val="000000" w:themeColor="text1"/>
              </w:rPr>
              <w:t>)</w:t>
            </w:r>
          </w:p>
        </w:tc>
        <w:tc>
          <w:tcPr>
            <w:tcW w:w="2068" w:type="dxa"/>
          </w:tcPr>
          <w:p w14:paraId="2D96A132" w14:textId="50465C5D"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6B2D35C" w14:textId="37D65C3C" w:rsidR="00694F9A"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Countries</w:t>
            </w:r>
          </w:p>
        </w:tc>
      </w:tr>
      <w:tr w:rsidR="00F757C8" w14:paraId="02172D73" w14:textId="77777777" w:rsidTr="00950DE7">
        <w:trPr>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6316E11" w14:textId="7A996286" w:rsidR="00DA0104" w:rsidRPr="00F757C8" w:rsidRDefault="00A456D7" w:rsidP="005D241A">
            <w:r w:rsidRPr="00F757C8">
              <w:t>Local</w:t>
            </w:r>
          </w:p>
        </w:tc>
        <w:tc>
          <w:tcPr>
            <w:tcW w:w="2513" w:type="dxa"/>
          </w:tcPr>
          <w:p w14:paraId="0158482A" w14:textId="720088AF"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the city where the manufacturing plant is located (anonymized)</w:t>
            </w:r>
          </w:p>
        </w:tc>
        <w:tc>
          <w:tcPr>
            <w:tcW w:w="2068" w:type="dxa"/>
          </w:tcPr>
          <w:p w14:paraId="32D51966" w14:textId="3C3F43F8"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43C22FE" w14:textId="64546BE6"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12 different Cities (across the 3 Countries)</w:t>
            </w:r>
          </w:p>
        </w:tc>
      </w:tr>
      <w:tr w:rsidR="00F757C8" w14:paraId="06190825" w14:textId="77777777" w:rsidTr="00950DE7">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4E375554" w14:textId="67B7177F" w:rsidR="00DA0104" w:rsidRPr="00F757C8" w:rsidRDefault="00A456D7" w:rsidP="005D241A">
            <w:r w:rsidRPr="00F757C8">
              <w:t>Industry Sector</w:t>
            </w:r>
          </w:p>
        </w:tc>
        <w:tc>
          <w:tcPr>
            <w:tcW w:w="2513" w:type="dxa"/>
          </w:tcPr>
          <w:p w14:paraId="3BD150B8" w14:textId="44FE4340"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sector the plant belongs to</w:t>
            </w:r>
          </w:p>
        </w:tc>
        <w:tc>
          <w:tcPr>
            <w:tcW w:w="2068" w:type="dxa"/>
          </w:tcPr>
          <w:p w14:paraId="681289CB" w14:textId="29DCEC16"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A3D209E" w14:textId="5F5164E2"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industry sectors</w:t>
            </w:r>
          </w:p>
        </w:tc>
      </w:tr>
      <w:tr w:rsidR="00F757C8" w14:paraId="46259E4E" w14:textId="77777777" w:rsidTr="00950DE7">
        <w:trPr>
          <w:cantSplit/>
          <w:trHeight w:val="129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095A3682" w14:textId="5C490F6E" w:rsidR="00DA0104" w:rsidRPr="00F757C8" w:rsidRDefault="00F6600B" w:rsidP="005D241A">
            <w:r w:rsidRPr="00F757C8">
              <w:lastRenderedPageBreak/>
              <w:t>Accident Level</w:t>
            </w:r>
          </w:p>
        </w:tc>
        <w:tc>
          <w:tcPr>
            <w:tcW w:w="2513" w:type="dxa"/>
          </w:tcPr>
          <w:p w14:paraId="64E9BC24" w14:textId="5ECC3C90"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from I to VI, it registers how severe was the accident (I means not severe but VI means very severe)</w:t>
            </w:r>
          </w:p>
        </w:tc>
        <w:tc>
          <w:tcPr>
            <w:tcW w:w="2068" w:type="dxa"/>
          </w:tcPr>
          <w:p w14:paraId="75E3A3A4" w14:textId="11A32CE6"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909C05E" w14:textId="2F92FB2C"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5 different levels found in Dataset (of the 6 possible values mentioned in column description)</w:t>
            </w:r>
          </w:p>
        </w:tc>
      </w:tr>
      <w:tr w:rsidR="00F757C8" w14:paraId="182E004F" w14:textId="77777777" w:rsidTr="00950DE7">
        <w:trPr>
          <w:cnfStyle w:val="000000100000" w:firstRow="0" w:lastRow="0" w:firstColumn="0" w:lastColumn="0" w:oddVBand="0" w:evenVBand="0" w:oddHBand="1" w:evenHBand="0" w:firstRowFirstColumn="0" w:firstRowLastColumn="0" w:lastRowFirstColumn="0" w:lastRowLastColumn="0"/>
          <w:cantSplit/>
          <w:trHeight w:val="181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C36ED1B" w14:textId="4DFF4025" w:rsidR="00DA0104" w:rsidRPr="00F757C8" w:rsidRDefault="00F6600B" w:rsidP="005D241A">
            <w:r w:rsidRPr="00F757C8">
              <w:t>Potential Accident Level</w:t>
            </w:r>
          </w:p>
        </w:tc>
        <w:tc>
          <w:tcPr>
            <w:tcW w:w="2513" w:type="dxa"/>
          </w:tcPr>
          <w:p w14:paraId="4105B6B5" w14:textId="77777777" w:rsidR="00F6600B"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Depending on the Accident Level, the database also registers how severe the accident could have been (due to other factors</w:t>
            </w:r>
          </w:p>
          <w:p w14:paraId="5232E552" w14:textId="133F0B88" w:rsidR="00DA0104"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involved in the accident)</w:t>
            </w:r>
          </w:p>
        </w:tc>
        <w:tc>
          <w:tcPr>
            <w:tcW w:w="2068" w:type="dxa"/>
          </w:tcPr>
          <w:p w14:paraId="059463B1" w14:textId="3EE8B2D2"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8C13C2B" w14:textId="447C03A9"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6 different levels found in Dataset (as per the values mentioned in column description)</w:t>
            </w:r>
          </w:p>
        </w:tc>
      </w:tr>
      <w:tr w:rsidR="00C03381" w14:paraId="1ABE54BF"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78D1D22E" w14:textId="0EF8FD2B" w:rsidR="00C03381" w:rsidRPr="00F757C8" w:rsidRDefault="00C03381" w:rsidP="00C03381">
            <w:r w:rsidRPr="00F757C8">
              <w:t>Genre</w:t>
            </w:r>
          </w:p>
        </w:tc>
        <w:tc>
          <w:tcPr>
            <w:tcW w:w="2513" w:type="dxa"/>
          </w:tcPr>
          <w:p w14:paraId="2479368F" w14:textId="4180904E"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 xml:space="preserve">if the person is </w:t>
            </w:r>
            <w:r w:rsidR="00950DE7">
              <w:rPr>
                <w:color w:val="000000" w:themeColor="text1"/>
              </w:rPr>
              <w:t>M</w:t>
            </w:r>
            <w:r w:rsidRPr="00F757C8">
              <w:rPr>
                <w:color w:val="000000" w:themeColor="text1"/>
              </w:rPr>
              <w:t>ale o</w:t>
            </w:r>
            <w:r w:rsidR="00950DE7">
              <w:rPr>
                <w:color w:val="000000" w:themeColor="text1"/>
              </w:rPr>
              <w:t>r</w:t>
            </w:r>
            <w:r w:rsidRPr="00F757C8">
              <w:rPr>
                <w:color w:val="000000" w:themeColor="text1"/>
              </w:rPr>
              <w:t xml:space="preserve"> </w:t>
            </w:r>
            <w:r w:rsidR="00950DE7">
              <w:rPr>
                <w:color w:val="000000" w:themeColor="text1"/>
              </w:rPr>
              <w:t>F</w:t>
            </w:r>
            <w:r w:rsidRPr="00F757C8">
              <w:rPr>
                <w:color w:val="000000" w:themeColor="text1"/>
              </w:rPr>
              <w:t>emale</w:t>
            </w:r>
          </w:p>
        </w:tc>
        <w:tc>
          <w:tcPr>
            <w:tcW w:w="2068" w:type="dxa"/>
          </w:tcPr>
          <w:p w14:paraId="592ECB90" w14:textId="44BC6C5C"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73443551" w14:textId="7B75A96F"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2 different Genders (Male, Female)</w:t>
            </w:r>
          </w:p>
        </w:tc>
      </w:tr>
      <w:tr w:rsidR="00C03381" w14:paraId="204A2D0E"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5C80F48" w14:textId="1D8AC580" w:rsidR="00C03381" w:rsidRPr="00F757C8" w:rsidRDefault="00C03381" w:rsidP="00C03381">
            <w:r w:rsidRPr="00F757C8">
              <w:t>Employee or Third Party</w:t>
            </w:r>
          </w:p>
        </w:tc>
        <w:tc>
          <w:tcPr>
            <w:tcW w:w="2513" w:type="dxa"/>
          </w:tcPr>
          <w:p w14:paraId="56FF1379" w14:textId="6C747BC3"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if the injured person is an employee or a third party</w:t>
            </w:r>
          </w:p>
        </w:tc>
        <w:tc>
          <w:tcPr>
            <w:tcW w:w="2068" w:type="dxa"/>
          </w:tcPr>
          <w:p w14:paraId="129AEC64" w14:textId="26AC1BF0"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5C6B6D3A" w14:textId="65158B07"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employee types</w:t>
            </w:r>
          </w:p>
        </w:tc>
      </w:tr>
      <w:tr w:rsidR="00AB6706" w14:paraId="689746F1"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87EBB75" w14:textId="0837B556" w:rsidR="00AB6706" w:rsidRPr="00F757C8" w:rsidRDefault="00AB6706" w:rsidP="00C03381">
            <w:r w:rsidRPr="00F757C8">
              <w:t>Critical Risk</w:t>
            </w:r>
          </w:p>
        </w:tc>
        <w:tc>
          <w:tcPr>
            <w:tcW w:w="2513" w:type="dxa"/>
          </w:tcPr>
          <w:p w14:paraId="50EA473A" w14:textId="4D8C0DA8"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some description of the risk involved in the accident</w:t>
            </w:r>
          </w:p>
        </w:tc>
        <w:tc>
          <w:tcPr>
            <w:tcW w:w="2068" w:type="dxa"/>
          </w:tcPr>
          <w:p w14:paraId="46BB6019" w14:textId="1843A1C1"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D628BBB" w14:textId="15302494"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Categorial values of more than 30 different critical risk descriptions</w:t>
            </w:r>
          </w:p>
        </w:tc>
      </w:tr>
      <w:tr w:rsidR="00AB6706" w14:paraId="0FD20310" w14:textId="77777777" w:rsidTr="00950DE7">
        <w:trPr>
          <w:cnfStyle w:val="000000100000" w:firstRow="0" w:lastRow="0" w:firstColumn="0" w:lastColumn="0" w:oddVBand="0" w:evenVBand="0" w:oddHBand="1" w:evenHBand="0" w:firstRowFirstColumn="0" w:firstRowLastColumn="0" w:lastRowFirstColumn="0" w:lastRowLastColumn="0"/>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bottom w:val="none" w:sz="0" w:space="0" w:color="auto"/>
            </w:tcBorders>
          </w:tcPr>
          <w:p w14:paraId="5B1B95EB" w14:textId="7CFAE4B0" w:rsidR="00AB6706" w:rsidRPr="00F757C8" w:rsidRDefault="00D619BB" w:rsidP="00C03381">
            <w:r w:rsidRPr="00F757C8">
              <w:t>Description</w:t>
            </w:r>
          </w:p>
        </w:tc>
        <w:tc>
          <w:tcPr>
            <w:tcW w:w="2513" w:type="dxa"/>
          </w:tcPr>
          <w:p w14:paraId="4C53429E" w14:textId="34DEEC1C"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Detailed description of how the accident happened</w:t>
            </w:r>
          </w:p>
        </w:tc>
        <w:tc>
          <w:tcPr>
            <w:tcW w:w="2068" w:type="dxa"/>
          </w:tcPr>
          <w:p w14:paraId="312F96F8" w14:textId="37F65EAF"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9BF6D55" w14:textId="1F555E6A"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Descriptive text with several sentences.</w:t>
            </w:r>
          </w:p>
        </w:tc>
      </w:tr>
    </w:tbl>
    <w:p w14:paraId="3677AA68" w14:textId="088AD6FD" w:rsidR="00151235" w:rsidRDefault="00A81F78" w:rsidP="00702B0B">
      <w:pPr>
        <w:pStyle w:val="Heading3"/>
      </w:pPr>
      <w:bookmarkStart w:id="46" w:name="_Toc90234304"/>
      <w:r>
        <w:t xml:space="preserve">Data </w:t>
      </w:r>
      <w:r w:rsidR="000720B4">
        <w:t>Cleanup</w:t>
      </w:r>
      <w:r w:rsidR="003077E6">
        <w:t xml:space="preserve"> and Pre-Processing</w:t>
      </w:r>
      <w:bookmarkEnd w:id="46"/>
    </w:p>
    <w:p w14:paraId="087D5FA8" w14:textId="13DB4958" w:rsidR="000720B4" w:rsidRDefault="00A12D48" w:rsidP="00A12D48">
      <w:pPr>
        <w:pStyle w:val="Heading4"/>
      </w:pPr>
      <w:r>
        <w:t>Dropping Columns</w:t>
      </w:r>
    </w:p>
    <w:p w14:paraId="4E1B8D86" w14:textId="128AC466" w:rsidR="00A12D48" w:rsidRDefault="00A12D48" w:rsidP="00A12D48">
      <w:r>
        <w:t>The first column “</w:t>
      </w:r>
      <w:r w:rsidRPr="00A12D48">
        <w:t>Unnamed: 0</w:t>
      </w:r>
      <w:r>
        <w:t xml:space="preserve">” was dropped as it was a </w:t>
      </w:r>
      <w:r w:rsidR="007E0AE7">
        <w:t xml:space="preserve">sequence </w:t>
      </w:r>
      <w:r>
        <w:t>indicating the row number</w:t>
      </w:r>
      <w:r w:rsidR="00765A3B">
        <w:t xml:space="preserve"> which is not useful for analysis.</w:t>
      </w:r>
    </w:p>
    <w:p w14:paraId="39E44278" w14:textId="7FDF955E" w:rsidR="00A12D48" w:rsidRDefault="00A12D48" w:rsidP="00A12D48">
      <w:pPr>
        <w:pStyle w:val="Heading4"/>
      </w:pPr>
      <w:r>
        <w:t>Renaming Columns</w:t>
      </w:r>
    </w:p>
    <w:p w14:paraId="3F7243CA" w14:textId="5FAAE544" w:rsidR="00A12D48" w:rsidRDefault="00A12D48" w:rsidP="00765A3B">
      <w:r>
        <w:t>Some of the column names were vague or incorrect</w:t>
      </w:r>
      <w:r w:rsidR="007E0AE7">
        <w:t xml:space="preserve"> when compared with the specification in the problem statement</w:t>
      </w:r>
      <w:r>
        <w:t>. Renamed columns to a more meaningful name that captures the nature of the values more accurately</w:t>
      </w:r>
      <w:r w:rsidR="007E0AE7">
        <w:t xml:space="preserve"> and helps use the right labels for data visualization.</w:t>
      </w:r>
    </w:p>
    <w:p w14:paraId="4B2BD3FB" w14:textId="66578F60" w:rsidR="004A29DD" w:rsidRDefault="004A29DD" w:rsidP="004A29DD">
      <w:pPr>
        <w:pStyle w:val="Caption"/>
        <w:keepNext/>
      </w:pPr>
      <w:bookmarkStart w:id="47" w:name="_Toc90234374"/>
      <w:r>
        <w:t xml:space="preserve">Table </w:t>
      </w:r>
      <w:r w:rsidR="00E4280B">
        <w:fldChar w:fldCharType="begin"/>
      </w:r>
      <w:r w:rsidR="00E4280B">
        <w:instrText xml:space="preserve"> SEQ Table \* ARABIC </w:instrText>
      </w:r>
      <w:r w:rsidR="00E4280B">
        <w:fldChar w:fldCharType="separate"/>
      </w:r>
      <w:r w:rsidR="006556DC">
        <w:rPr>
          <w:noProof/>
        </w:rPr>
        <w:t>3</w:t>
      </w:r>
      <w:r w:rsidR="00E4280B">
        <w:rPr>
          <w:noProof/>
        </w:rPr>
        <w:fldChar w:fldCharType="end"/>
      </w:r>
      <w:r>
        <w:t>: Renaming Columns</w:t>
      </w:r>
      <w:bookmarkEnd w:id="47"/>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5035"/>
      </w:tblGrid>
      <w:tr w:rsidR="00A12D48" w14:paraId="2B08D636"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35" w:type="dxa"/>
            <w:tcBorders>
              <w:bottom w:val="none" w:sz="0" w:space="0" w:color="auto"/>
              <w:right w:val="none" w:sz="0" w:space="0" w:color="auto"/>
            </w:tcBorders>
          </w:tcPr>
          <w:p w14:paraId="1955D307" w14:textId="178B3551" w:rsidR="00A12D48" w:rsidRDefault="004A29DD" w:rsidP="00A12D48">
            <w:r>
              <w:t>Old Column Name</w:t>
            </w:r>
          </w:p>
        </w:tc>
        <w:tc>
          <w:tcPr>
            <w:tcW w:w="5035" w:type="dxa"/>
          </w:tcPr>
          <w:p w14:paraId="0C8D7D33" w14:textId="3DDE00D5" w:rsidR="00A12D48" w:rsidRDefault="004A29DD" w:rsidP="00A12D48">
            <w:pPr>
              <w:cnfStyle w:val="100000000000" w:firstRow="1" w:lastRow="0" w:firstColumn="0" w:lastColumn="0" w:oddVBand="0" w:evenVBand="0" w:oddHBand="0" w:evenHBand="0" w:firstRowFirstColumn="0" w:firstRowLastColumn="0" w:lastRowFirstColumn="0" w:lastRowLastColumn="0"/>
            </w:pPr>
            <w:r>
              <w:t>New Column Name</w:t>
            </w:r>
          </w:p>
        </w:tc>
      </w:tr>
      <w:tr w:rsidR="00A12D48" w14:paraId="4951720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0D0E9070" w14:textId="73340F30" w:rsidR="00A12D48" w:rsidRPr="004A29DD" w:rsidRDefault="004A29DD" w:rsidP="00A12D48">
            <w:pPr>
              <w:rPr>
                <w:b w:val="0"/>
                <w:bCs w:val="0"/>
              </w:rPr>
            </w:pPr>
            <w:r w:rsidRPr="004A29DD">
              <w:rPr>
                <w:b w:val="0"/>
                <w:bCs w:val="0"/>
              </w:rPr>
              <w:t>Data</w:t>
            </w:r>
          </w:p>
        </w:tc>
        <w:tc>
          <w:tcPr>
            <w:tcW w:w="5035" w:type="dxa"/>
            <w:tcBorders>
              <w:top w:val="none" w:sz="0" w:space="0" w:color="auto"/>
              <w:bottom w:val="none" w:sz="0" w:space="0" w:color="auto"/>
            </w:tcBorders>
          </w:tcPr>
          <w:p w14:paraId="02C7E2B9" w14:textId="715AA6CB"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AccidentDate</w:t>
            </w:r>
            <w:proofErr w:type="spellEnd"/>
          </w:p>
        </w:tc>
      </w:tr>
      <w:tr w:rsidR="00A12D48" w14:paraId="2166955B"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548F5CF1" w14:textId="16332ED2" w:rsidR="00A12D48" w:rsidRPr="004A29DD" w:rsidRDefault="004A29DD" w:rsidP="00A12D48">
            <w:pPr>
              <w:rPr>
                <w:b w:val="0"/>
                <w:bCs w:val="0"/>
              </w:rPr>
            </w:pPr>
            <w:r w:rsidRPr="004A29DD">
              <w:rPr>
                <w:b w:val="0"/>
                <w:bCs w:val="0"/>
              </w:rPr>
              <w:t>Countries</w:t>
            </w:r>
          </w:p>
        </w:tc>
        <w:tc>
          <w:tcPr>
            <w:tcW w:w="5035" w:type="dxa"/>
          </w:tcPr>
          <w:p w14:paraId="1AED6C75" w14:textId="10DCDD55"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Country</w:t>
            </w:r>
          </w:p>
        </w:tc>
      </w:tr>
      <w:tr w:rsidR="00A12D48" w14:paraId="3FA57B1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777C7728" w14:textId="0B433334" w:rsidR="00A12D48" w:rsidRPr="004A29DD" w:rsidRDefault="004A29DD" w:rsidP="00A12D48">
            <w:pPr>
              <w:rPr>
                <w:b w:val="0"/>
                <w:bCs w:val="0"/>
              </w:rPr>
            </w:pPr>
            <w:r w:rsidRPr="004A29DD">
              <w:rPr>
                <w:b w:val="0"/>
                <w:bCs w:val="0"/>
              </w:rPr>
              <w:t>Industry Sector</w:t>
            </w:r>
          </w:p>
        </w:tc>
        <w:tc>
          <w:tcPr>
            <w:tcW w:w="5035" w:type="dxa"/>
            <w:tcBorders>
              <w:top w:val="none" w:sz="0" w:space="0" w:color="auto"/>
              <w:bottom w:val="none" w:sz="0" w:space="0" w:color="auto"/>
            </w:tcBorders>
          </w:tcPr>
          <w:p w14:paraId="7CF43516" w14:textId="480DACCD"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IndustrySector</w:t>
            </w:r>
            <w:proofErr w:type="spellEnd"/>
          </w:p>
        </w:tc>
      </w:tr>
      <w:tr w:rsidR="00A12D48" w14:paraId="7310A665"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4A6EE835" w14:textId="775DBF81" w:rsidR="00A12D48" w:rsidRPr="004A29DD" w:rsidRDefault="004A29DD" w:rsidP="00A12D48">
            <w:pPr>
              <w:rPr>
                <w:b w:val="0"/>
                <w:bCs w:val="0"/>
              </w:rPr>
            </w:pPr>
            <w:r w:rsidRPr="004A29DD">
              <w:rPr>
                <w:b w:val="0"/>
                <w:bCs w:val="0"/>
              </w:rPr>
              <w:t>Accident Level</w:t>
            </w:r>
          </w:p>
        </w:tc>
        <w:tc>
          <w:tcPr>
            <w:tcW w:w="5035" w:type="dxa"/>
          </w:tcPr>
          <w:p w14:paraId="1BCF1977" w14:textId="555ED441" w:rsidR="00A12D48"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AccidentLevel</w:t>
            </w:r>
            <w:proofErr w:type="spellEnd"/>
          </w:p>
        </w:tc>
      </w:tr>
      <w:tr w:rsidR="00A12D48" w14:paraId="077ECF67"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60CC6B6C" w14:textId="692AC464" w:rsidR="00A12D48" w:rsidRPr="004A29DD" w:rsidRDefault="004A29DD" w:rsidP="00A12D48">
            <w:pPr>
              <w:rPr>
                <w:b w:val="0"/>
                <w:bCs w:val="0"/>
              </w:rPr>
            </w:pPr>
            <w:r w:rsidRPr="004A29DD">
              <w:rPr>
                <w:b w:val="0"/>
                <w:bCs w:val="0"/>
              </w:rPr>
              <w:t>Potential Accident Level</w:t>
            </w:r>
          </w:p>
        </w:tc>
        <w:tc>
          <w:tcPr>
            <w:tcW w:w="5035" w:type="dxa"/>
            <w:tcBorders>
              <w:top w:val="none" w:sz="0" w:space="0" w:color="auto"/>
              <w:bottom w:val="none" w:sz="0" w:space="0" w:color="auto"/>
            </w:tcBorders>
          </w:tcPr>
          <w:p w14:paraId="1D41FC75" w14:textId="68972A62"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PotentialAccidentLevel</w:t>
            </w:r>
            <w:proofErr w:type="spellEnd"/>
          </w:p>
        </w:tc>
      </w:tr>
      <w:tr w:rsidR="00A12D48" w14:paraId="66473F93"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26E74D0E" w14:textId="78D53979" w:rsidR="00A12D48" w:rsidRPr="004A29DD" w:rsidRDefault="004A29DD" w:rsidP="00A12D48">
            <w:pPr>
              <w:rPr>
                <w:b w:val="0"/>
                <w:bCs w:val="0"/>
              </w:rPr>
            </w:pPr>
            <w:r w:rsidRPr="004A29DD">
              <w:rPr>
                <w:b w:val="0"/>
                <w:bCs w:val="0"/>
              </w:rPr>
              <w:t>Genre</w:t>
            </w:r>
          </w:p>
        </w:tc>
        <w:tc>
          <w:tcPr>
            <w:tcW w:w="5035" w:type="dxa"/>
          </w:tcPr>
          <w:p w14:paraId="1283D320" w14:textId="29BDDD6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Gender</w:t>
            </w:r>
          </w:p>
        </w:tc>
      </w:tr>
      <w:tr w:rsidR="00A12D48" w14:paraId="6C1DCF0C"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565ED925" w14:textId="73E0C633" w:rsidR="00A12D48" w:rsidRPr="004A29DD" w:rsidRDefault="004A29DD" w:rsidP="00A12D48">
            <w:pPr>
              <w:rPr>
                <w:b w:val="0"/>
                <w:bCs w:val="0"/>
              </w:rPr>
            </w:pPr>
            <w:r w:rsidRPr="004A29DD">
              <w:rPr>
                <w:b w:val="0"/>
                <w:bCs w:val="0"/>
              </w:rPr>
              <w:t>Employee or Third Party</w:t>
            </w:r>
          </w:p>
        </w:tc>
        <w:tc>
          <w:tcPr>
            <w:tcW w:w="5035" w:type="dxa"/>
            <w:tcBorders>
              <w:top w:val="none" w:sz="0" w:space="0" w:color="auto"/>
              <w:bottom w:val="none" w:sz="0" w:space="0" w:color="auto"/>
            </w:tcBorders>
          </w:tcPr>
          <w:p w14:paraId="0FBD4C1E" w14:textId="5F506429"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EmployeeType</w:t>
            </w:r>
            <w:proofErr w:type="spellEnd"/>
          </w:p>
        </w:tc>
      </w:tr>
      <w:tr w:rsidR="004A29DD" w14:paraId="7CD224F0"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Pr>
          <w:p w14:paraId="29C5DA1D" w14:textId="59D7B5B6" w:rsidR="004A29DD" w:rsidRPr="004A29DD" w:rsidRDefault="004A29DD" w:rsidP="00A12D48">
            <w:pPr>
              <w:rPr>
                <w:b w:val="0"/>
                <w:bCs w:val="0"/>
              </w:rPr>
            </w:pPr>
            <w:r w:rsidRPr="004A29DD">
              <w:rPr>
                <w:b w:val="0"/>
                <w:bCs w:val="0"/>
              </w:rPr>
              <w:t>Critical Risk</w:t>
            </w:r>
          </w:p>
        </w:tc>
        <w:tc>
          <w:tcPr>
            <w:tcW w:w="5035" w:type="dxa"/>
          </w:tcPr>
          <w:p w14:paraId="264D4162" w14:textId="44888667" w:rsidR="004A29DD" w:rsidRPr="004A29DD"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CriticalRisk</w:t>
            </w:r>
            <w:proofErr w:type="spellEnd"/>
          </w:p>
        </w:tc>
      </w:tr>
    </w:tbl>
    <w:p w14:paraId="06B0EE80" w14:textId="32983CC8" w:rsidR="00A12D48" w:rsidRDefault="004A29DD" w:rsidP="004A29DD">
      <w:pPr>
        <w:pStyle w:val="Heading4"/>
      </w:pPr>
      <w:r>
        <w:lastRenderedPageBreak/>
        <w:t>Duplicate Check</w:t>
      </w:r>
    </w:p>
    <w:p w14:paraId="341CAE4A" w14:textId="776C4FAF" w:rsidR="004A29DD" w:rsidRDefault="004A29DD" w:rsidP="004A29DD">
      <w:r>
        <w:t>There were 7 duplicate rows of data in the input. The duplicates were removed from the dataset.</w:t>
      </w:r>
      <w:r w:rsidR="00765A3B">
        <w:t xml:space="preserve"> </w:t>
      </w:r>
      <w:r>
        <w:t xml:space="preserve">After dropping a column and removing the duplicate rows of data, the </w:t>
      </w:r>
      <w:proofErr w:type="spellStart"/>
      <w:r>
        <w:t>Dataframe</w:t>
      </w:r>
      <w:proofErr w:type="spellEnd"/>
      <w:r>
        <w:t xml:space="preserve"> had </w:t>
      </w:r>
      <w:r w:rsidR="00B51C90">
        <w:t>418 rows and 10 columns.</w:t>
      </w:r>
    </w:p>
    <w:p w14:paraId="4C649C35" w14:textId="7CA1415E" w:rsidR="00765A3B" w:rsidRDefault="00765A3B" w:rsidP="00765A3B">
      <w:pPr>
        <w:pStyle w:val="Heading4"/>
      </w:pPr>
      <w:r>
        <w:t>Null Values Check</w:t>
      </w:r>
    </w:p>
    <w:p w14:paraId="5155B8F8" w14:textId="77C4D678" w:rsidR="00765A3B" w:rsidRDefault="00765A3B" w:rsidP="00765A3B">
      <w:r>
        <w:t>There were no NULL values at all in the dataset. All columns had values for all the rows.</w:t>
      </w:r>
    </w:p>
    <w:p w14:paraId="4199F1BA" w14:textId="2C7C793A" w:rsidR="00F12930" w:rsidRDefault="00F12930" w:rsidP="003C7E3F">
      <w:pPr>
        <w:pStyle w:val="Heading4"/>
      </w:pPr>
      <w:r>
        <w:t>Check for Outliers</w:t>
      </w:r>
    </w:p>
    <w:p w14:paraId="06157855" w14:textId="245F019E" w:rsidR="00F12930" w:rsidRDefault="00F12930" w:rsidP="00F12930">
      <w:r>
        <w:t>There were no outliers in the data.</w:t>
      </w:r>
      <w:r w:rsidR="003C5CA5">
        <w:t xml:space="preserve"> Thus, there was no need for handling outliers.</w:t>
      </w:r>
    </w:p>
    <w:p w14:paraId="3E437E90" w14:textId="0927A976" w:rsidR="00F12930" w:rsidRDefault="00F12930" w:rsidP="00F12930">
      <w:pPr>
        <w:pStyle w:val="ListParagraph"/>
        <w:numPr>
          <w:ilvl w:val="0"/>
          <w:numId w:val="33"/>
        </w:numPr>
      </w:pPr>
      <w:r>
        <w:t xml:space="preserve">The </w:t>
      </w:r>
      <w:proofErr w:type="spellStart"/>
      <w:r>
        <w:t>AccidentDate</w:t>
      </w:r>
      <w:proofErr w:type="spellEnd"/>
      <w:r>
        <w:t xml:space="preserve"> column had date values in the years of 2016 </w:t>
      </w:r>
      <w:r w:rsidR="00585189">
        <w:t xml:space="preserve">(all months) </w:t>
      </w:r>
      <w:r>
        <w:t>and 2017</w:t>
      </w:r>
      <w:r w:rsidR="00585189">
        <w:t xml:space="preserve"> (until July)</w:t>
      </w:r>
      <w:r>
        <w:t>.</w:t>
      </w:r>
      <w:r w:rsidR="003C5CA5">
        <w:t xml:space="preserve"> </w:t>
      </w:r>
    </w:p>
    <w:p w14:paraId="3A4AA8A6" w14:textId="31F3B4AB" w:rsidR="003C5CA5" w:rsidRDefault="003C5CA5" w:rsidP="00F12930">
      <w:pPr>
        <w:pStyle w:val="ListParagraph"/>
        <w:numPr>
          <w:ilvl w:val="0"/>
          <w:numId w:val="33"/>
        </w:numPr>
      </w:pPr>
      <w:r>
        <w:t>The Description was a free</w:t>
      </w:r>
      <w:r w:rsidR="00E600B6">
        <w:t xml:space="preserve"> </w:t>
      </w:r>
      <w:r>
        <w:t>text field</w:t>
      </w:r>
    </w:p>
    <w:p w14:paraId="54191E53" w14:textId="1BD0367A" w:rsidR="003C5CA5" w:rsidRPr="00F12930" w:rsidRDefault="003C5CA5" w:rsidP="00F12930">
      <w:pPr>
        <w:pStyle w:val="ListParagraph"/>
        <w:numPr>
          <w:ilvl w:val="0"/>
          <w:numId w:val="33"/>
        </w:numPr>
      </w:pPr>
      <w:r>
        <w:t xml:space="preserve">All other columns were categorical in nature. The </w:t>
      </w:r>
      <w:proofErr w:type="spellStart"/>
      <w:r>
        <w:t>CriticalRisk</w:t>
      </w:r>
      <w:proofErr w:type="spellEnd"/>
      <w:r>
        <w:t xml:space="preserve"> field could have been better captured. Most values were “Others” which wasn’t useful. </w:t>
      </w:r>
    </w:p>
    <w:p w14:paraId="1407BB22" w14:textId="541B97C3" w:rsidR="003C7E3F" w:rsidRDefault="003C7E3F" w:rsidP="003C7E3F">
      <w:pPr>
        <w:pStyle w:val="Heading4"/>
      </w:pPr>
      <w:r>
        <w:t>Data Types</w:t>
      </w:r>
    </w:p>
    <w:p w14:paraId="07A2C1A6" w14:textId="77777777" w:rsidR="003C7E3F" w:rsidRPr="00076D6A" w:rsidRDefault="003C7E3F" w:rsidP="003C7E3F">
      <w:proofErr w:type="spellStart"/>
      <w:r>
        <w:t>AccidentDate</w:t>
      </w:r>
      <w:proofErr w:type="spellEnd"/>
      <w:r>
        <w:t xml:space="preserve"> column was converted to a Date datatype while ignoring the time information, which was always 00:00:00</w:t>
      </w:r>
    </w:p>
    <w:p w14:paraId="5564B885" w14:textId="6753E50C" w:rsidR="003C7E3F" w:rsidRDefault="003C7E3F" w:rsidP="003C7E3F">
      <w:pPr>
        <w:pStyle w:val="Heading4"/>
      </w:pPr>
      <w:r>
        <w:t>Computed Columns</w:t>
      </w:r>
    </w:p>
    <w:p w14:paraId="1886F553" w14:textId="3E50F488" w:rsidR="003C7E3F" w:rsidRDefault="003C7E3F" w:rsidP="003C7E3F">
      <w:r>
        <w:t>In order to facilitate exploratory data analysis</w:t>
      </w:r>
      <w:r w:rsidR="00885772">
        <w:t xml:space="preserve">, </w:t>
      </w:r>
      <w:r w:rsidR="00B8484B">
        <w:t>hypothesis testing</w:t>
      </w:r>
      <w:r w:rsidR="00885772">
        <w:t>, and feature engineering for model evaluation and selection</w:t>
      </w:r>
      <w:r>
        <w:t xml:space="preserve">, following computed columns were added to the </w:t>
      </w:r>
      <w:proofErr w:type="spellStart"/>
      <w:r>
        <w:t>Dataframe</w:t>
      </w:r>
      <w:proofErr w:type="spellEnd"/>
      <w:r w:rsidR="00B8484B">
        <w:t>:</w:t>
      </w:r>
    </w:p>
    <w:p w14:paraId="387E4A26" w14:textId="4C5B0E33" w:rsidR="00D03E30" w:rsidRDefault="00D03E30" w:rsidP="00D03E30">
      <w:pPr>
        <w:pStyle w:val="Caption"/>
        <w:keepNext/>
      </w:pPr>
      <w:bookmarkStart w:id="48" w:name="_Toc90234375"/>
      <w:r>
        <w:t xml:space="preserve">Table </w:t>
      </w:r>
      <w:r w:rsidR="00E4280B">
        <w:fldChar w:fldCharType="begin"/>
      </w:r>
      <w:r w:rsidR="00E4280B">
        <w:instrText xml:space="preserve"> SEQ Table \* ARABIC </w:instrText>
      </w:r>
      <w:r w:rsidR="00E4280B">
        <w:fldChar w:fldCharType="separate"/>
      </w:r>
      <w:r w:rsidR="006556DC">
        <w:rPr>
          <w:noProof/>
        </w:rPr>
        <w:t>4</w:t>
      </w:r>
      <w:r w:rsidR="00E4280B">
        <w:rPr>
          <w:noProof/>
        </w:rPr>
        <w:fldChar w:fldCharType="end"/>
      </w:r>
      <w:r>
        <w:t xml:space="preserve">: Computed Columns added to </w:t>
      </w:r>
      <w:proofErr w:type="spellStart"/>
      <w:r>
        <w:t>Dataframe</w:t>
      </w:r>
      <w:bookmarkEnd w:id="48"/>
      <w:proofErr w:type="spellEnd"/>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3357"/>
        <w:gridCol w:w="3357"/>
      </w:tblGrid>
      <w:tr w:rsidR="003C7E3F" w14:paraId="0A53BE40"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56" w:type="dxa"/>
            <w:tcBorders>
              <w:top w:val="none" w:sz="0" w:space="0" w:color="auto"/>
              <w:left w:val="none" w:sz="0" w:space="0" w:color="auto"/>
              <w:right w:val="none" w:sz="0" w:space="0" w:color="auto"/>
            </w:tcBorders>
          </w:tcPr>
          <w:p w14:paraId="57DFE3FA" w14:textId="23B64783" w:rsidR="003C7E3F" w:rsidRDefault="003C7E3F" w:rsidP="003C7E3F">
            <w:r>
              <w:t>Computed Column Name</w:t>
            </w:r>
          </w:p>
        </w:tc>
        <w:tc>
          <w:tcPr>
            <w:tcW w:w="3357" w:type="dxa"/>
            <w:tcBorders>
              <w:top w:val="none" w:sz="0" w:space="0" w:color="auto"/>
              <w:left w:val="none" w:sz="0" w:space="0" w:color="auto"/>
              <w:right w:val="none" w:sz="0" w:space="0" w:color="auto"/>
            </w:tcBorders>
          </w:tcPr>
          <w:p w14:paraId="4339D645" w14:textId="2C44DB6C" w:rsidR="003C7E3F" w:rsidRDefault="003C7E3F" w:rsidP="003C7E3F">
            <w:pPr>
              <w:cnfStyle w:val="100000000000" w:firstRow="1" w:lastRow="0" w:firstColumn="0" w:lastColumn="0" w:oddVBand="0" w:evenVBand="0" w:oddHBand="0" w:evenHBand="0" w:firstRowFirstColumn="0" w:firstRowLastColumn="0" w:lastRowFirstColumn="0" w:lastRowLastColumn="0"/>
            </w:pPr>
            <w:r>
              <w:t>Computation Logic</w:t>
            </w:r>
          </w:p>
        </w:tc>
        <w:tc>
          <w:tcPr>
            <w:tcW w:w="3357" w:type="dxa"/>
            <w:tcBorders>
              <w:top w:val="none" w:sz="0" w:space="0" w:color="auto"/>
              <w:left w:val="none" w:sz="0" w:space="0" w:color="auto"/>
              <w:right w:val="none" w:sz="0" w:space="0" w:color="auto"/>
            </w:tcBorders>
          </w:tcPr>
          <w:p w14:paraId="1CDDF6DA" w14:textId="6578829D" w:rsidR="003C7E3F" w:rsidRDefault="003C7E3F" w:rsidP="003C7E3F">
            <w:pPr>
              <w:cnfStyle w:val="100000000000" w:firstRow="1" w:lastRow="0" w:firstColumn="0" w:lastColumn="0" w:oddVBand="0" w:evenVBand="0" w:oddHBand="0" w:evenHBand="0" w:firstRowFirstColumn="0" w:firstRowLastColumn="0" w:lastRowFirstColumn="0" w:lastRowLastColumn="0"/>
            </w:pPr>
            <w:r>
              <w:t>Description</w:t>
            </w:r>
          </w:p>
        </w:tc>
      </w:tr>
      <w:tr w:rsidR="003C7E3F" w14:paraId="564C35F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9B64171" w14:textId="3ABB0280" w:rsidR="003C7E3F" w:rsidRDefault="003C7E3F" w:rsidP="003C7E3F">
            <w:proofErr w:type="spellStart"/>
            <w:r w:rsidRPr="003C7E3F">
              <w:t>AccidentYear</w:t>
            </w:r>
            <w:proofErr w:type="spellEnd"/>
          </w:p>
        </w:tc>
        <w:tc>
          <w:tcPr>
            <w:tcW w:w="3357" w:type="dxa"/>
          </w:tcPr>
          <w:p w14:paraId="6FF95B9F" w14:textId="021F98CE" w:rsidR="003C7E3F" w:rsidRDefault="003C7E3F" w:rsidP="003C7E3F">
            <w:pPr>
              <w:cnfStyle w:val="000000100000" w:firstRow="0" w:lastRow="0" w:firstColumn="0" w:lastColumn="0" w:oddVBand="0" w:evenVBand="0" w:oddHBand="1" w:evenHBand="0" w:firstRowFirstColumn="0" w:firstRowLastColumn="0" w:lastRowFirstColumn="0" w:lastRowLastColumn="0"/>
            </w:pPr>
            <w:r>
              <w:t xml:space="preserve">Year value from </w:t>
            </w:r>
            <w:proofErr w:type="spellStart"/>
            <w:r w:rsidRPr="003C7E3F">
              <w:t>AccidentDate</w:t>
            </w:r>
            <w:proofErr w:type="spellEnd"/>
          </w:p>
        </w:tc>
        <w:tc>
          <w:tcPr>
            <w:tcW w:w="3357" w:type="dxa"/>
          </w:tcPr>
          <w:p w14:paraId="4C3CDF38" w14:textId="2E71DE12" w:rsidR="003C7E3F" w:rsidRDefault="003C7E3F" w:rsidP="003C7E3F">
            <w:pPr>
              <w:cnfStyle w:val="000000100000" w:firstRow="0" w:lastRow="0" w:firstColumn="0" w:lastColumn="0" w:oddVBand="0" w:evenVBand="0" w:oddHBand="1" w:evenHBand="0" w:firstRowFirstColumn="0" w:firstRowLastColumn="0" w:lastRowFirstColumn="0" w:lastRowLastColumn="0"/>
            </w:pPr>
            <w:r>
              <w:t>Year when the Accident occurred in YYYY format</w:t>
            </w:r>
          </w:p>
        </w:tc>
      </w:tr>
      <w:tr w:rsidR="003C7E3F" w14:paraId="05F13DB9"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4BE4D25" w14:textId="64B3433D" w:rsidR="003C7E3F" w:rsidRDefault="00E076E8" w:rsidP="003C7E3F">
            <w:proofErr w:type="spellStart"/>
            <w:r w:rsidRPr="00E076E8">
              <w:t>AccidentMonth</w:t>
            </w:r>
            <w:proofErr w:type="spellEnd"/>
          </w:p>
        </w:tc>
        <w:tc>
          <w:tcPr>
            <w:tcW w:w="3357" w:type="dxa"/>
          </w:tcPr>
          <w:p w14:paraId="53A2622D" w14:textId="4ECB286C"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Month value from </w:t>
            </w:r>
            <w:proofErr w:type="spellStart"/>
            <w:r w:rsidRPr="003C7E3F">
              <w:t>AccidentDate</w:t>
            </w:r>
            <w:proofErr w:type="spellEnd"/>
          </w:p>
        </w:tc>
        <w:tc>
          <w:tcPr>
            <w:tcW w:w="3357" w:type="dxa"/>
          </w:tcPr>
          <w:p w14:paraId="179D3B1B" w14:textId="616131B4" w:rsidR="003C7E3F" w:rsidRDefault="00E076E8" w:rsidP="003C7E3F">
            <w:pPr>
              <w:cnfStyle w:val="000000000000" w:firstRow="0" w:lastRow="0" w:firstColumn="0" w:lastColumn="0" w:oddVBand="0" w:evenVBand="0" w:oddHBand="0" w:evenHBand="0" w:firstRowFirstColumn="0" w:firstRowLastColumn="0" w:lastRowFirstColumn="0" w:lastRowLastColumn="0"/>
            </w:pPr>
            <w:r>
              <w:t>Month when the Accident occurred in MM format</w:t>
            </w:r>
          </w:p>
        </w:tc>
      </w:tr>
      <w:tr w:rsidR="003C7E3F" w14:paraId="1EE7C55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2D99D8E" w14:textId="69F1CBFC" w:rsidR="003C7E3F" w:rsidRDefault="00E076E8" w:rsidP="003C7E3F">
            <w:proofErr w:type="spellStart"/>
            <w:r w:rsidRPr="00E076E8">
              <w:t>AccidentDay</w:t>
            </w:r>
            <w:proofErr w:type="spellEnd"/>
          </w:p>
        </w:tc>
        <w:tc>
          <w:tcPr>
            <w:tcW w:w="3357" w:type="dxa"/>
          </w:tcPr>
          <w:p w14:paraId="417DFEAB" w14:textId="599118D1"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Day of the Month value from </w:t>
            </w:r>
            <w:proofErr w:type="spellStart"/>
            <w:r w:rsidRPr="00E076E8">
              <w:t>Accident</w:t>
            </w:r>
            <w:r>
              <w:t>Date</w:t>
            </w:r>
            <w:proofErr w:type="spellEnd"/>
          </w:p>
        </w:tc>
        <w:tc>
          <w:tcPr>
            <w:tcW w:w="3357" w:type="dxa"/>
          </w:tcPr>
          <w:p w14:paraId="199FB4CC" w14:textId="68BCA612" w:rsidR="003C7E3F" w:rsidRDefault="00E076E8" w:rsidP="003C7E3F">
            <w:pPr>
              <w:cnfStyle w:val="000000100000" w:firstRow="0" w:lastRow="0" w:firstColumn="0" w:lastColumn="0" w:oddVBand="0" w:evenVBand="0" w:oddHBand="1" w:evenHBand="0" w:firstRowFirstColumn="0" w:firstRowLastColumn="0" w:lastRowFirstColumn="0" w:lastRowLastColumn="0"/>
            </w:pPr>
            <w:r>
              <w:t>Day of the Month when the Accident occurred in DD format</w:t>
            </w:r>
          </w:p>
        </w:tc>
      </w:tr>
      <w:tr w:rsidR="003C7E3F" w14:paraId="32E862D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3C894150" w14:textId="7C9F30A7" w:rsidR="003C7E3F" w:rsidRDefault="00E076E8" w:rsidP="003C7E3F">
            <w:proofErr w:type="spellStart"/>
            <w:r w:rsidRPr="00E076E8">
              <w:t>AccidentDayOfWeek</w:t>
            </w:r>
            <w:proofErr w:type="spellEnd"/>
          </w:p>
        </w:tc>
        <w:tc>
          <w:tcPr>
            <w:tcW w:w="3357" w:type="dxa"/>
          </w:tcPr>
          <w:p w14:paraId="789B7D31" w14:textId="1164D24D"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Day of the Week value from </w:t>
            </w:r>
            <w:proofErr w:type="spellStart"/>
            <w:r w:rsidRPr="00E076E8">
              <w:t>AccidentDate</w:t>
            </w:r>
            <w:proofErr w:type="spellEnd"/>
          </w:p>
        </w:tc>
        <w:tc>
          <w:tcPr>
            <w:tcW w:w="3357" w:type="dxa"/>
          </w:tcPr>
          <w:p w14:paraId="001EA68F" w14:textId="72902A4A" w:rsidR="003C7E3F" w:rsidRDefault="00E076E8" w:rsidP="003C7E3F">
            <w:pPr>
              <w:cnfStyle w:val="000000000000" w:firstRow="0" w:lastRow="0" w:firstColumn="0" w:lastColumn="0" w:oddVBand="0" w:evenVBand="0" w:oddHBand="0" w:evenHBand="0" w:firstRowFirstColumn="0" w:firstRowLastColumn="0" w:lastRowFirstColumn="0" w:lastRowLastColumn="0"/>
            </w:pPr>
            <w:r>
              <w:t>Day of the Week when the Accident occurred (Sunday, Monday, …)</w:t>
            </w:r>
          </w:p>
        </w:tc>
      </w:tr>
      <w:tr w:rsidR="003C7E3F" w14:paraId="6C4E36B3"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8249000" w14:textId="71874DBF" w:rsidR="003C7E3F" w:rsidRDefault="00E076E8" w:rsidP="003C7E3F">
            <w:proofErr w:type="spellStart"/>
            <w:r w:rsidRPr="00E076E8">
              <w:t>AccidentWeekOfYear</w:t>
            </w:r>
            <w:proofErr w:type="spellEnd"/>
          </w:p>
        </w:tc>
        <w:tc>
          <w:tcPr>
            <w:tcW w:w="3357" w:type="dxa"/>
          </w:tcPr>
          <w:p w14:paraId="4DB51336" w14:textId="44C72033"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Week Number of the Year from </w:t>
            </w:r>
            <w:proofErr w:type="spellStart"/>
            <w:r w:rsidRPr="00E076E8">
              <w:t>AccidentDate</w:t>
            </w:r>
            <w:proofErr w:type="spellEnd"/>
          </w:p>
        </w:tc>
        <w:tc>
          <w:tcPr>
            <w:tcW w:w="3357" w:type="dxa"/>
          </w:tcPr>
          <w:p w14:paraId="36AED5D6" w14:textId="75B0DF70" w:rsidR="003C7E3F" w:rsidRDefault="00E076E8" w:rsidP="003C7E3F">
            <w:pPr>
              <w:cnfStyle w:val="000000100000" w:firstRow="0" w:lastRow="0" w:firstColumn="0" w:lastColumn="0" w:oddVBand="0" w:evenVBand="0" w:oddHBand="1" w:evenHBand="0" w:firstRowFirstColumn="0" w:firstRowLastColumn="0" w:lastRowFirstColumn="0" w:lastRowLastColumn="0"/>
            </w:pPr>
            <w:r>
              <w:t>Week Number of the Year when the Accident occurred – a numeric value in the range of (1, 2, …, 53)</w:t>
            </w:r>
          </w:p>
        </w:tc>
      </w:tr>
      <w:tr w:rsidR="003C7E3F" w14:paraId="2F47F38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0F956791" w14:textId="19AFE28C" w:rsidR="003C7E3F" w:rsidRDefault="00800F57" w:rsidP="003C7E3F">
            <w:r>
              <w:t>Season</w:t>
            </w:r>
          </w:p>
        </w:tc>
        <w:tc>
          <w:tcPr>
            <w:tcW w:w="3357" w:type="dxa"/>
          </w:tcPr>
          <w:p w14:paraId="6CD84006" w14:textId="04310D45" w:rsidR="003C7E3F" w:rsidRDefault="00800F57" w:rsidP="003C7E3F">
            <w:pPr>
              <w:cnfStyle w:val="000000000000" w:firstRow="0" w:lastRow="0" w:firstColumn="0" w:lastColumn="0" w:oddVBand="0" w:evenVBand="0" w:oddHBand="0" w:evenHBand="0" w:firstRowFirstColumn="0" w:firstRowLastColumn="0" w:lastRowFirstColumn="0" w:lastRowLastColumn="0"/>
            </w:pPr>
            <w:r>
              <w:t>Computed based on the Month of the Year</w:t>
            </w:r>
            <w:r w:rsidR="00AE7E1C">
              <w:t xml:space="preserve"> and seasons of Brazil.</w:t>
            </w:r>
          </w:p>
          <w:p w14:paraId="6947D2AB"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9, 10, 11 =&gt; Spring</w:t>
            </w:r>
          </w:p>
          <w:p w14:paraId="0E9B67BA"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12, 1, 2 =&gt; Summer</w:t>
            </w:r>
          </w:p>
          <w:p w14:paraId="7DA9288D"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3, 4, 5 =&gt; Autumn</w:t>
            </w:r>
          </w:p>
          <w:p w14:paraId="71B2E6F0" w14:textId="546210B9"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6, 7, 8 =&gt; Winter</w:t>
            </w:r>
          </w:p>
        </w:tc>
        <w:tc>
          <w:tcPr>
            <w:tcW w:w="3357" w:type="dxa"/>
          </w:tcPr>
          <w:p w14:paraId="7752670A" w14:textId="3EBBB6B5" w:rsidR="003C7E3F" w:rsidRDefault="00800F57" w:rsidP="003C7E3F">
            <w:pPr>
              <w:cnfStyle w:val="000000000000" w:firstRow="0" w:lastRow="0" w:firstColumn="0" w:lastColumn="0" w:oddVBand="0" w:evenVBand="0" w:oddHBand="0" w:evenHBand="0" w:firstRowFirstColumn="0" w:firstRowLastColumn="0" w:lastRowFirstColumn="0" w:lastRowLastColumn="0"/>
            </w:pPr>
            <w:r>
              <w:t>The season of the Year. The intent was to understand if the season, and consequently the weather patterns, have any impact on the frequency and severity of Accidents.</w:t>
            </w:r>
          </w:p>
        </w:tc>
      </w:tr>
      <w:tr w:rsidR="00AE7E1C" w14:paraId="30E9D036" w14:textId="77777777" w:rsidTr="00AE7E1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bottom w:val="none" w:sz="0" w:space="0" w:color="auto"/>
            </w:tcBorders>
          </w:tcPr>
          <w:p w14:paraId="28893B36" w14:textId="5CD8A700" w:rsidR="00AE7E1C" w:rsidRDefault="00AE7E1C" w:rsidP="003C7E3F">
            <w:proofErr w:type="spellStart"/>
            <w:r w:rsidRPr="00AE7E1C">
              <w:t>IsHoliday</w:t>
            </w:r>
            <w:proofErr w:type="spellEnd"/>
          </w:p>
        </w:tc>
        <w:tc>
          <w:tcPr>
            <w:tcW w:w="3357" w:type="dxa"/>
          </w:tcPr>
          <w:p w14:paraId="33B14A34" w14:textId="12C7D548" w:rsidR="00AE7E1C" w:rsidRDefault="00AE7E1C" w:rsidP="003C7E3F">
            <w:pPr>
              <w:cnfStyle w:val="000000100000" w:firstRow="0" w:lastRow="0" w:firstColumn="0" w:lastColumn="0" w:oddVBand="0" w:evenVBand="0" w:oddHBand="1" w:evenHBand="0" w:firstRowFirstColumn="0" w:firstRowLastColumn="0" w:lastRowFirstColumn="0" w:lastRowLastColumn="0"/>
            </w:pPr>
            <w:r>
              <w:t>Computed by looking up the List of National Holidays in Brazil</w:t>
            </w:r>
          </w:p>
        </w:tc>
        <w:tc>
          <w:tcPr>
            <w:tcW w:w="3357" w:type="dxa"/>
          </w:tcPr>
          <w:p w14:paraId="33788096" w14:textId="3FEF2067" w:rsidR="00AE7E1C" w:rsidRDefault="00AE7E1C" w:rsidP="003C7E3F">
            <w:pPr>
              <w:cnfStyle w:val="000000100000" w:firstRow="0" w:lastRow="0" w:firstColumn="0" w:lastColumn="0" w:oddVBand="0" w:evenVBand="0" w:oddHBand="1" w:evenHBand="0" w:firstRowFirstColumn="0" w:firstRowLastColumn="0" w:lastRowFirstColumn="0" w:lastRowLastColumn="0"/>
            </w:pPr>
            <w:r>
              <w:t>Whether the Date of Accident was a Holiday or not.</w:t>
            </w:r>
          </w:p>
        </w:tc>
      </w:tr>
    </w:tbl>
    <w:p w14:paraId="558862F6" w14:textId="391CF319" w:rsidR="00702B0B" w:rsidRDefault="00691757" w:rsidP="00702B0B">
      <w:pPr>
        <w:pStyle w:val="Heading3"/>
      </w:pPr>
      <w:bookmarkStart w:id="49" w:name="_Toc90234305"/>
      <w:r>
        <w:lastRenderedPageBreak/>
        <w:t>Variable Identification</w:t>
      </w:r>
      <w:bookmarkEnd w:id="49"/>
    </w:p>
    <w:p w14:paraId="26A6D4E9" w14:textId="3D097AF0" w:rsidR="00691757" w:rsidRDefault="00691757" w:rsidP="00691757">
      <w:pPr>
        <w:pStyle w:val="ListParagraph"/>
        <w:numPr>
          <w:ilvl w:val="0"/>
          <w:numId w:val="34"/>
        </w:numPr>
      </w:pPr>
      <w:r>
        <w:t xml:space="preserve">Target Variable(s): </w:t>
      </w:r>
      <w:r w:rsidR="00252DF2">
        <w:t xml:space="preserve">Combine </w:t>
      </w:r>
      <w:proofErr w:type="spellStart"/>
      <w:r>
        <w:t>AccidentLevel</w:t>
      </w:r>
      <w:proofErr w:type="spellEnd"/>
      <w:r w:rsidR="00252DF2">
        <w:t xml:space="preserve"> and</w:t>
      </w:r>
      <w:r>
        <w:t xml:space="preserve"> </w:t>
      </w:r>
      <w:proofErr w:type="spellStart"/>
      <w:r>
        <w:t>PotentialAccidentLevel</w:t>
      </w:r>
      <w:proofErr w:type="spellEnd"/>
      <w:r w:rsidR="00252DF2">
        <w:t xml:space="preserve"> to create a new Target Variable (</w:t>
      </w:r>
      <w:proofErr w:type="spellStart"/>
      <w:r w:rsidR="00252DF2">
        <w:t>AccidentLevel</w:t>
      </w:r>
      <w:proofErr w:type="spellEnd"/>
      <w:r w:rsidR="00252DF2">
        <w:t>)</w:t>
      </w:r>
    </w:p>
    <w:p w14:paraId="56EBFA18" w14:textId="33461101" w:rsidR="003B2862" w:rsidRDefault="003B2862" w:rsidP="00691757">
      <w:pPr>
        <w:pStyle w:val="ListParagraph"/>
        <w:numPr>
          <w:ilvl w:val="0"/>
          <w:numId w:val="34"/>
        </w:numPr>
      </w:pPr>
      <w:r>
        <w:t xml:space="preserve">Input Variable(s): </w:t>
      </w:r>
      <w:proofErr w:type="spellStart"/>
      <w:r w:rsidR="00766653">
        <w:t>AccidentDate</w:t>
      </w:r>
      <w:proofErr w:type="spellEnd"/>
      <w:r w:rsidR="00766653">
        <w:t xml:space="preserve">, Country, Local, </w:t>
      </w:r>
      <w:proofErr w:type="spellStart"/>
      <w:r w:rsidR="00766653">
        <w:t>IndustrySector</w:t>
      </w:r>
      <w:proofErr w:type="spellEnd"/>
      <w:r w:rsidR="00766653">
        <w:t xml:space="preserve">, Gender, </w:t>
      </w:r>
      <w:proofErr w:type="spellStart"/>
      <w:r w:rsidR="00766653">
        <w:t>EmployeType</w:t>
      </w:r>
      <w:proofErr w:type="spellEnd"/>
      <w:r w:rsidR="00766653">
        <w:t xml:space="preserve">, </w:t>
      </w:r>
      <w:proofErr w:type="spellStart"/>
      <w:r w:rsidR="00766653">
        <w:t>CriticalRisk</w:t>
      </w:r>
      <w:proofErr w:type="spellEnd"/>
      <w:r w:rsidR="00766653">
        <w:t>, Description</w:t>
      </w:r>
    </w:p>
    <w:p w14:paraId="2A6C9C74" w14:textId="591AF2F9" w:rsidR="00691757" w:rsidRDefault="00A81F78" w:rsidP="00702B0B">
      <w:pPr>
        <w:pStyle w:val="Heading3"/>
      </w:pPr>
      <w:bookmarkStart w:id="50" w:name="_Toc90234306"/>
      <w:r>
        <w:t>Univariate</w:t>
      </w:r>
      <w:r w:rsidR="00691757">
        <w:t xml:space="preserve"> Analysis</w:t>
      </w:r>
      <w:bookmarkEnd w:id="50"/>
    </w:p>
    <w:p w14:paraId="79E82800" w14:textId="2F67E88B" w:rsidR="00691757" w:rsidRDefault="00691757" w:rsidP="00691757">
      <w:pPr>
        <w:pStyle w:val="Heading4"/>
      </w:pPr>
      <w:r>
        <w:t>Country</w:t>
      </w:r>
    </w:p>
    <w:p w14:paraId="6134A869" w14:textId="277CD963" w:rsidR="00A34251" w:rsidRDefault="00A34251" w:rsidP="00A34251">
      <w:pPr>
        <w:pStyle w:val="Caption"/>
        <w:keepNext/>
      </w:pPr>
      <w:bookmarkStart w:id="51" w:name="_Toc90234376"/>
      <w:r>
        <w:t xml:space="preserve">Table </w:t>
      </w:r>
      <w:r w:rsidR="00E4280B">
        <w:fldChar w:fldCharType="begin"/>
      </w:r>
      <w:r w:rsidR="00E4280B">
        <w:instrText xml:space="preserve"> SEQ Table \* ARABIC </w:instrText>
      </w:r>
      <w:r w:rsidR="00E4280B">
        <w:fldChar w:fldCharType="separate"/>
      </w:r>
      <w:r w:rsidR="006556DC">
        <w:rPr>
          <w:noProof/>
        </w:rPr>
        <w:t>5</w:t>
      </w:r>
      <w:r w:rsidR="00E4280B">
        <w:rPr>
          <w:noProof/>
        </w:rPr>
        <w:fldChar w:fldCharType="end"/>
      </w:r>
      <w:r>
        <w:t>: Accidents reported by Country</w:t>
      </w:r>
      <w:bookmarkEnd w:id="51"/>
      <w:r>
        <w:t xml:space="preserve"> </w:t>
      </w: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600"/>
      </w:tblGrid>
      <w:tr w:rsidR="00A34251" w14:paraId="2C021E7E" w14:textId="77777777" w:rsidTr="0009605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top w:val="none" w:sz="0" w:space="0" w:color="auto"/>
              <w:left w:val="none" w:sz="0" w:space="0" w:color="auto"/>
              <w:right w:val="none" w:sz="0" w:space="0" w:color="auto"/>
            </w:tcBorders>
          </w:tcPr>
          <w:p w14:paraId="0DBE24C5" w14:textId="125F5B71" w:rsidR="00A34251" w:rsidRDefault="00A34251" w:rsidP="00691757">
            <w:r>
              <w:t>Country</w:t>
            </w:r>
          </w:p>
        </w:tc>
        <w:tc>
          <w:tcPr>
            <w:tcW w:w="1600" w:type="dxa"/>
            <w:tcBorders>
              <w:top w:val="none" w:sz="0" w:space="0" w:color="auto"/>
              <w:left w:val="none" w:sz="0" w:space="0" w:color="auto"/>
              <w:right w:val="none" w:sz="0" w:space="0" w:color="auto"/>
            </w:tcBorders>
          </w:tcPr>
          <w:p w14:paraId="52953EE1" w14:textId="108D6E6B" w:rsidR="00A34251" w:rsidRDefault="00A34251" w:rsidP="00691757">
            <w:pPr>
              <w:cnfStyle w:val="100000000000" w:firstRow="1" w:lastRow="0" w:firstColumn="0" w:lastColumn="0" w:oddVBand="0" w:evenVBand="0" w:oddHBand="0" w:evenHBand="0" w:firstRowFirstColumn="0" w:firstRowLastColumn="0" w:lastRowFirstColumn="0" w:lastRowLastColumn="0"/>
            </w:pPr>
            <w:r>
              <w:t>Count</w:t>
            </w:r>
          </w:p>
        </w:tc>
        <w:tc>
          <w:tcPr>
            <w:tcW w:w="1600" w:type="dxa"/>
            <w:tcBorders>
              <w:top w:val="none" w:sz="0" w:space="0" w:color="auto"/>
              <w:left w:val="none" w:sz="0" w:space="0" w:color="auto"/>
              <w:right w:val="none" w:sz="0" w:space="0" w:color="auto"/>
            </w:tcBorders>
          </w:tcPr>
          <w:p w14:paraId="429A291C" w14:textId="1CD1B6B2" w:rsidR="00A34251" w:rsidRDefault="00A34251" w:rsidP="00691757">
            <w:pPr>
              <w:cnfStyle w:val="100000000000" w:firstRow="1" w:lastRow="0" w:firstColumn="0" w:lastColumn="0" w:oddVBand="0" w:evenVBand="0" w:oddHBand="0" w:evenHBand="0" w:firstRowFirstColumn="0" w:firstRowLastColumn="0" w:lastRowFirstColumn="0" w:lastRowLastColumn="0"/>
            </w:pPr>
            <w:r>
              <w:t>%</w:t>
            </w:r>
          </w:p>
        </w:tc>
      </w:tr>
      <w:tr w:rsidR="00A34251" w14:paraId="782ED8A0"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6858A0F0" w14:textId="279A082D" w:rsidR="00A34251" w:rsidRDefault="00A34251" w:rsidP="00691757">
            <w:r w:rsidRPr="00A34251">
              <w:t>Country_01</w:t>
            </w:r>
          </w:p>
        </w:tc>
        <w:tc>
          <w:tcPr>
            <w:tcW w:w="1600" w:type="dxa"/>
          </w:tcPr>
          <w:p w14:paraId="2B22F6DF" w14:textId="0C05C7CE" w:rsidR="00A34251" w:rsidRDefault="00C851DF" w:rsidP="00691757">
            <w:pPr>
              <w:cnfStyle w:val="000000100000" w:firstRow="0" w:lastRow="0" w:firstColumn="0" w:lastColumn="0" w:oddVBand="0" w:evenVBand="0" w:oddHBand="1" w:evenHBand="0" w:firstRowFirstColumn="0" w:firstRowLastColumn="0" w:lastRowFirstColumn="0" w:lastRowLastColumn="0"/>
            </w:pPr>
            <w:r>
              <w:t>248</w:t>
            </w:r>
          </w:p>
        </w:tc>
        <w:tc>
          <w:tcPr>
            <w:tcW w:w="1600" w:type="dxa"/>
          </w:tcPr>
          <w:p w14:paraId="7765A120" w14:textId="5B3A8ED6" w:rsidR="00A34251" w:rsidRDefault="00A34251" w:rsidP="00691757">
            <w:pPr>
              <w:cnfStyle w:val="000000100000" w:firstRow="0" w:lastRow="0" w:firstColumn="0" w:lastColumn="0" w:oddVBand="0" w:evenVBand="0" w:oddHBand="1" w:evenHBand="0" w:firstRowFirstColumn="0" w:firstRowLastColumn="0" w:lastRowFirstColumn="0" w:lastRowLastColumn="0"/>
            </w:pPr>
            <w:r>
              <w:t>59%</w:t>
            </w:r>
          </w:p>
        </w:tc>
      </w:tr>
      <w:tr w:rsidR="00A34251" w14:paraId="6A1E295E" w14:textId="77777777" w:rsidTr="00096054">
        <w:trPr>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38396511" w14:textId="668ECADD" w:rsidR="00A34251" w:rsidRDefault="00A34251" w:rsidP="00691757">
            <w:r w:rsidRPr="00A34251">
              <w:t>Country_02</w:t>
            </w:r>
          </w:p>
        </w:tc>
        <w:tc>
          <w:tcPr>
            <w:tcW w:w="1600" w:type="dxa"/>
          </w:tcPr>
          <w:p w14:paraId="0CE7093B" w14:textId="3CD535DA" w:rsidR="00A34251" w:rsidRDefault="00C851DF" w:rsidP="00691757">
            <w:pPr>
              <w:cnfStyle w:val="000000000000" w:firstRow="0" w:lastRow="0" w:firstColumn="0" w:lastColumn="0" w:oddVBand="0" w:evenVBand="0" w:oddHBand="0" w:evenHBand="0" w:firstRowFirstColumn="0" w:firstRowLastColumn="0" w:lastRowFirstColumn="0" w:lastRowLastColumn="0"/>
            </w:pPr>
            <w:r>
              <w:t>129</w:t>
            </w:r>
          </w:p>
        </w:tc>
        <w:tc>
          <w:tcPr>
            <w:tcW w:w="1600" w:type="dxa"/>
          </w:tcPr>
          <w:p w14:paraId="1659DDEC" w14:textId="06799B24" w:rsidR="00A34251" w:rsidRDefault="00A34251" w:rsidP="00691757">
            <w:pPr>
              <w:cnfStyle w:val="000000000000" w:firstRow="0" w:lastRow="0" w:firstColumn="0" w:lastColumn="0" w:oddVBand="0" w:evenVBand="0" w:oddHBand="0" w:evenHBand="0" w:firstRowFirstColumn="0" w:firstRowLastColumn="0" w:lastRowFirstColumn="0" w:lastRowLastColumn="0"/>
            </w:pPr>
            <w:r>
              <w:t>31%</w:t>
            </w:r>
          </w:p>
        </w:tc>
      </w:tr>
      <w:tr w:rsidR="00A34251" w14:paraId="006A7325"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bottom w:val="none" w:sz="0" w:space="0" w:color="auto"/>
            </w:tcBorders>
          </w:tcPr>
          <w:p w14:paraId="2225E912" w14:textId="032C78D1" w:rsidR="00A34251" w:rsidRDefault="00A34251" w:rsidP="00691757">
            <w:r w:rsidRPr="00A34251">
              <w:t>Country_03</w:t>
            </w:r>
          </w:p>
        </w:tc>
        <w:tc>
          <w:tcPr>
            <w:tcW w:w="1600" w:type="dxa"/>
          </w:tcPr>
          <w:p w14:paraId="236B1CED" w14:textId="0C14DEBB" w:rsidR="00A34251" w:rsidRDefault="00C851DF" w:rsidP="00691757">
            <w:pPr>
              <w:cnfStyle w:val="000000100000" w:firstRow="0" w:lastRow="0" w:firstColumn="0" w:lastColumn="0" w:oddVBand="0" w:evenVBand="0" w:oddHBand="1" w:evenHBand="0" w:firstRowFirstColumn="0" w:firstRowLastColumn="0" w:lastRowFirstColumn="0" w:lastRowLastColumn="0"/>
            </w:pPr>
            <w:r>
              <w:t>41</w:t>
            </w:r>
          </w:p>
        </w:tc>
        <w:tc>
          <w:tcPr>
            <w:tcW w:w="1600" w:type="dxa"/>
          </w:tcPr>
          <w:p w14:paraId="5F416B37" w14:textId="7162797E" w:rsidR="00A34251" w:rsidRDefault="00A34251" w:rsidP="00691757">
            <w:pPr>
              <w:cnfStyle w:val="000000100000" w:firstRow="0" w:lastRow="0" w:firstColumn="0" w:lastColumn="0" w:oddVBand="0" w:evenVBand="0" w:oddHBand="1" w:evenHBand="0" w:firstRowFirstColumn="0" w:firstRowLastColumn="0" w:lastRowFirstColumn="0" w:lastRowLastColumn="0"/>
            </w:pPr>
            <w:r>
              <w:t>10%</w:t>
            </w:r>
          </w:p>
        </w:tc>
      </w:tr>
    </w:tbl>
    <w:p w14:paraId="31D30691" w14:textId="6F893A6F" w:rsidR="00A34251" w:rsidRDefault="00A34251" w:rsidP="00691757"/>
    <w:p w14:paraId="2A4519C9" w14:textId="77777777" w:rsidR="006E753E" w:rsidRDefault="006E753E" w:rsidP="006E753E">
      <w:pPr>
        <w:keepNext/>
      </w:pPr>
      <w:r>
        <w:rPr>
          <w:noProof/>
        </w:rPr>
        <w:drawing>
          <wp:inline distT="0" distB="0" distL="0" distR="0" wp14:anchorId="6E4024B6" wp14:editId="576DC1E7">
            <wp:extent cx="2304288" cy="171907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304288" cy="1719072"/>
                    </a:xfrm>
                    <a:prstGeom prst="rect">
                      <a:avLst/>
                    </a:prstGeom>
                  </pic:spPr>
                </pic:pic>
              </a:graphicData>
            </a:graphic>
          </wp:inline>
        </w:drawing>
      </w:r>
    </w:p>
    <w:p w14:paraId="52E0CA34" w14:textId="7EA41DEF" w:rsidR="006E753E" w:rsidRDefault="006E753E" w:rsidP="006E753E">
      <w:pPr>
        <w:pStyle w:val="Caption"/>
      </w:pPr>
      <w:bookmarkStart w:id="52" w:name="_Toc90234322"/>
      <w:r>
        <w:t xml:space="preserve">Figure </w:t>
      </w:r>
      <w:r w:rsidR="00E4280B">
        <w:fldChar w:fldCharType="begin"/>
      </w:r>
      <w:r w:rsidR="00E4280B">
        <w:instrText xml:space="preserve"> SEQ Figure \* ARABIC </w:instrText>
      </w:r>
      <w:r w:rsidR="00E4280B">
        <w:fldChar w:fldCharType="separate"/>
      </w:r>
      <w:r w:rsidR="006556DC">
        <w:rPr>
          <w:noProof/>
        </w:rPr>
        <w:t>5</w:t>
      </w:r>
      <w:r w:rsidR="00E4280B">
        <w:rPr>
          <w:noProof/>
        </w:rPr>
        <w:fldChar w:fldCharType="end"/>
      </w:r>
      <w:r>
        <w:t>: Accidents reported by Country</w:t>
      </w:r>
      <w:bookmarkEnd w:id="52"/>
    </w:p>
    <w:p w14:paraId="4E88FA33" w14:textId="37EB246A" w:rsidR="00096054" w:rsidRPr="00096054" w:rsidRDefault="00096054" w:rsidP="00096054">
      <w:r>
        <w:t>Country_01 has the most instances of Accidents reported. Country_03 has the least instances of Accidents reported.</w:t>
      </w:r>
    </w:p>
    <w:p w14:paraId="5B08420E" w14:textId="2C76CC64" w:rsidR="00096054" w:rsidRDefault="00096054" w:rsidP="00096054">
      <w:pPr>
        <w:pStyle w:val="Heading4"/>
      </w:pPr>
      <w:r>
        <w:t>Local</w:t>
      </w:r>
    </w:p>
    <w:p w14:paraId="7E5F81E5" w14:textId="6CC97C85" w:rsidR="00096054" w:rsidRDefault="00096054" w:rsidP="00096054">
      <w:pPr>
        <w:pStyle w:val="Caption"/>
        <w:keepNext/>
      </w:pPr>
      <w:bookmarkStart w:id="53" w:name="_Toc90234377"/>
      <w:r>
        <w:t xml:space="preserve">Table </w:t>
      </w:r>
      <w:r w:rsidR="00E4280B">
        <w:fldChar w:fldCharType="begin"/>
      </w:r>
      <w:r w:rsidR="00E4280B">
        <w:instrText xml:space="preserve"> SEQ Table \* ARABIC </w:instrText>
      </w:r>
      <w:r w:rsidR="00E4280B">
        <w:fldChar w:fldCharType="separate"/>
      </w:r>
      <w:r w:rsidR="006556DC">
        <w:rPr>
          <w:noProof/>
        </w:rPr>
        <w:t>6</w:t>
      </w:r>
      <w:r w:rsidR="00E4280B">
        <w:rPr>
          <w:noProof/>
        </w:rPr>
        <w:fldChar w:fldCharType="end"/>
      </w:r>
      <w:r>
        <w:t xml:space="preserve">: Accidents </w:t>
      </w:r>
      <w:r w:rsidR="00F757C8">
        <w:t xml:space="preserve">reported </w:t>
      </w:r>
      <w:r>
        <w:t>by Local</w:t>
      </w:r>
      <w:bookmarkEnd w:id="5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65"/>
        <w:gridCol w:w="1765"/>
        <w:gridCol w:w="1765"/>
      </w:tblGrid>
      <w:tr w:rsidR="00261325" w14:paraId="6D7926E4" w14:textId="2157A052" w:rsidTr="00261325">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top w:val="none" w:sz="0" w:space="0" w:color="auto"/>
              <w:left w:val="none" w:sz="0" w:space="0" w:color="auto"/>
              <w:right w:val="none" w:sz="0" w:space="0" w:color="auto"/>
            </w:tcBorders>
          </w:tcPr>
          <w:p w14:paraId="28AC9D1A" w14:textId="60B70964" w:rsidR="00261325" w:rsidRDefault="00261325" w:rsidP="00096054">
            <w:r>
              <w:t>Local</w:t>
            </w:r>
          </w:p>
        </w:tc>
        <w:tc>
          <w:tcPr>
            <w:tcW w:w="1765" w:type="dxa"/>
            <w:tcBorders>
              <w:top w:val="none" w:sz="0" w:space="0" w:color="auto"/>
              <w:left w:val="none" w:sz="0" w:space="0" w:color="auto"/>
              <w:right w:val="none" w:sz="0" w:space="0" w:color="auto"/>
            </w:tcBorders>
          </w:tcPr>
          <w:p w14:paraId="0113BE53" w14:textId="237381C1" w:rsidR="00261325" w:rsidRDefault="00261325" w:rsidP="00096054">
            <w:pPr>
              <w:cnfStyle w:val="100000000000" w:firstRow="1" w:lastRow="0" w:firstColumn="0" w:lastColumn="0" w:oddVBand="0" w:evenVBand="0" w:oddHBand="0" w:evenHBand="0" w:firstRowFirstColumn="0" w:firstRowLastColumn="0" w:lastRowFirstColumn="0" w:lastRowLastColumn="0"/>
            </w:pPr>
            <w:r>
              <w:t>Count</w:t>
            </w:r>
          </w:p>
        </w:tc>
        <w:tc>
          <w:tcPr>
            <w:tcW w:w="1765" w:type="dxa"/>
            <w:tcBorders>
              <w:top w:val="none" w:sz="0" w:space="0" w:color="auto"/>
              <w:left w:val="none" w:sz="0" w:space="0" w:color="auto"/>
              <w:right w:val="none" w:sz="0" w:space="0" w:color="auto"/>
            </w:tcBorders>
          </w:tcPr>
          <w:p w14:paraId="66DABC10" w14:textId="21459ADD" w:rsidR="00261325" w:rsidRDefault="00261325" w:rsidP="00096054">
            <w:pPr>
              <w:cnfStyle w:val="100000000000" w:firstRow="1" w:lastRow="0" w:firstColumn="0" w:lastColumn="0" w:oddVBand="0" w:evenVBand="0" w:oddHBand="0" w:evenHBand="0" w:firstRowFirstColumn="0" w:firstRowLastColumn="0" w:lastRowFirstColumn="0" w:lastRowLastColumn="0"/>
            </w:pPr>
            <w:r>
              <w:t>%</w:t>
            </w:r>
          </w:p>
        </w:tc>
        <w:tc>
          <w:tcPr>
            <w:tcW w:w="1765" w:type="dxa"/>
            <w:tcBorders>
              <w:top w:val="none" w:sz="0" w:space="0" w:color="auto"/>
              <w:left w:val="none" w:sz="0" w:space="0" w:color="auto"/>
              <w:right w:val="none" w:sz="0" w:space="0" w:color="auto"/>
            </w:tcBorders>
          </w:tcPr>
          <w:p w14:paraId="39AE1F5D" w14:textId="238E8035" w:rsidR="00261325" w:rsidRDefault="00261325" w:rsidP="00096054">
            <w:pPr>
              <w:cnfStyle w:val="100000000000" w:firstRow="1" w:lastRow="0" w:firstColumn="0" w:lastColumn="0" w:oddVBand="0" w:evenVBand="0" w:oddHBand="0" w:evenHBand="0" w:firstRowFirstColumn="0" w:firstRowLastColumn="0" w:lastRowFirstColumn="0" w:lastRowLastColumn="0"/>
            </w:pPr>
            <w:r>
              <w:t>Cumulative %</w:t>
            </w:r>
          </w:p>
        </w:tc>
      </w:tr>
      <w:tr w:rsidR="00E6077A" w14:paraId="471E805D" w14:textId="67F607C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BD5EBE1" w14:textId="2FA7388D" w:rsidR="00E6077A" w:rsidRPr="007531CA" w:rsidRDefault="00E6077A" w:rsidP="00E6077A">
            <w:r w:rsidRPr="00630177">
              <w:t>Local_03</w:t>
            </w:r>
          </w:p>
        </w:tc>
        <w:tc>
          <w:tcPr>
            <w:tcW w:w="1765" w:type="dxa"/>
          </w:tcPr>
          <w:p w14:paraId="38C70BDA" w14:textId="242A8E14"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89</w:t>
            </w:r>
          </w:p>
        </w:tc>
        <w:tc>
          <w:tcPr>
            <w:tcW w:w="1765" w:type="dxa"/>
          </w:tcPr>
          <w:p w14:paraId="3739E454" w14:textId="0985104C"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21.3%</w:t>
            </w:r>
          </w:p>
        </w:tc>
        <w:tc>
          <w:tcPr>
            <w:tcW w:w="1765" w:type="dxa"/>
          </w:tcPr>
          <w:p w14:paraId="64945033" w14:textId="2EE56D4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21.3%</w:t>
            </w:r>
          </w:p>
        </w:tc>
      </w:tr>
      <w:tr w:rsidR="00E6077A" w14:paraId="2EBC7DD7" w14:textId="28D5B39C"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782F4546" w14:textId="49155A04" w:rsidR="00E6077A" w:rsidRPr="007531CA" w:rsidRDefault="00E6077A" w:rsidP="00E6077A">
            <w:r w:rsidRPr="00630177">
              <w:t>Local_05</w:t>
            </w:r>
          </w:p>
        </w:tc>
        <w:tc>
          <w:tcPr>
            <w:tcW w:w="1765" w:type="dxa"/>
          </w:tcPr>
          <w:p w14:paraId="4881984C" w14:textId="3A3F748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59</w:t>
            </w:r>
          </w:p>
        </w:tc>
        <w:tc>
          <w:tcPr>
            <w:tcW w:w="1765" w:type="dxa"/>
          </w:tcPr>
          <w:p w14:paraId="70E55B89" w14:textId="0E341F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14.1%</w:t>
            </w:r>
          </w:p>
        </w:tc>
        <w:tc>
          <w:tcPr>
            <w:tcW w:w="1765" w:type="dxa"/>
          </w:tcPr>
          <w:p w14:paraId="29581D8C" w14:textId="52D18F34"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35.4%</w:t>
            </w:r>
          </w:p>
        </w:tc>
      </w:tr>
      <w:tr w:rsidR="00E6077A" w14:paraId="1EC9758F" w14:textId="34724E57"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10347FF8" w14:textId="72DFDE41" w:rsidR="00E6077A" w:rsidRPr="007531CA" w:rsidRDefault="00E6077A" w:rsidP="00E6077A">
            <w:r w:rsidRPr="00630177">
              <w:t>Local_01</w:t>
            </w:r>
          </w:p>
        </w:tc>
        <w:tc>
          <w:tcPr>
            <w:tcW w:w="1765" w:type="dxa"/>
          </w:tcPr>
          <w:p w14:paraId="491DFEEC" w14:textId="6970A567"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56</w:t>
            </w:r>
          </w:p>
        </w:tc>
        <w:tc>
          <w:tcPr>
            <w:tcW w:w="1765" w:type="dxa"/>
          </w:tcPr>
          <w:p w14:paraId="4DDB9E22" w14:textId="3897C39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13.4%</w:t>
            </w:r>
          </w:p>
        </w:tc>
        <w:tc>
          <w:tcPr>
            <w:tcW w:w="1765" w:type="dxa"/>
          </w:tcPr>
          <w:p w14:paraId="20342837" w14:textId="0FE15777"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48.8%</w:t>
            </w:r>
          </w:p>
        </w:tc>
      </w:tr>
      <w:tr w:rsidR="00E6077A" w14:paraId="5D7B01C6" w14:textId="0BF779D6"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31AFAFEA" w14:textId="3BB74701" w:rsidR="00E6077A" w:rsidRPr="007531CA" w:rsidRDefault="00E6077A" w:rsidP="00E6077A">
            <w:r w:rsidRPr="00630177">
              <w:t>Local_04</w:t>
            </w:r>
          </w:p>
        </w:tc>
        <w:tc>
          <w:tcPr>
            <w:tcW w:w="1765" w:type="dxa"/>
          </w:tcPr>
          <w:p w14:paraId="3BFC69FE" w14:textId="0702C85F"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4322399" w14:textId="3821DB0B"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13.2%</w:t>
            </w:r>
          </w:p>
        </w:tc>
        <w:tc>
          <w:tcPr>
            <w:tcW w:w="1765" w:type="dxa"/>
          </w:tcPr>
          <w:p w14:paraId="3009AE88" w14:textId="0D25E297"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62.0%</w:t>
            </w:r>
          </w:p>
        </w:tc>
      </w:tr>
      <w:tr w:rsidR="00E6077A" w14:paraId="533A6B13" w14:textId="7E795C3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2FFF43A" w14:textId="1F7AF37B" w:rsidR="00E6077A" w:rsidRPr="007531CA" w:rsidRDefault="00E6077A" w:rsidP="00E6077A">
            <w:r w:rsidRPr="00630177">
              <w:t>Local_06</w:t>
            </w:r>
          </w:p>
        </w:tc>
        <w:tc>
          <w:tcPr>
            <w:tcW w:w="1765" w:type="dxa"/>
          </w:tcPr>
          <w:p w14:paraId="4049331B" w14:textId="63043186"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46</w:t>
            </w:r>
          </w:p>
        </w:tc>
        <w:tc>
          <w:tcPr>
            <w:tcW w:w="1765" w:type="dxa"/>
          </w:tcPr>
          <w:p w14:paraId="73DD7B44" w14:textId="440A13A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11.0%</w:t>
            </w:r>
          </w:p>
        </w:tc>
        <w:tc>
          <w:tcPr>
            <w:tcW w:w="1765" w:type="dxa"/>
          </w:tcPr>
          <w:p w14:paraId="10D293E7" w14:textId="7BBF9A44"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73.0%</w:t>
            </w:r>
          </w:p>
        </w:tc>
      </w:tr>
      <w:tr w:rsidR="00E6077A" w14:paraId="2AC27697" w14:textId="7980BF22"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32A90B2" w14:textId="64FB3156" w:rsidR="00E6077A" w:rsidRPr="007531CA" w:rsidRDefault="00E6077A" w:rsidP="00E6077A">
            <w:r w:rsidRPr="00630177">
              <w:t>Local_10</w:t>
            </w:r>
          </w:p>
        </w:tc>
        <w:tc>
          <w:tcPr>
            <w:tcW w:w="1765" w:type="dxa"/>
          </w:tcPr>
          <w:p w14:paraId="12FDB982" w14:textId="16618545"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41</w:t>
            </w:r>
          </w:p>
        </w:tc>
        <w:tc>
          <w:tcPr>
            <w:tcW w:w="1765" w:type="dxa"/>
          </w:tcPr>
          <w:p w14:paraId="21884609" w14:textId="2AF272D7"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9.8%</w:t>
            </w:r>
          </w:p>
        </w:tc>
        <w:tc>
          <w:tcPr>
            <w:tcW w:w="1765" w:type="dxa"/>
          </w:tcPr>
          <w:p w14:paraId="5B3180B9" w14:textId="6FEC40F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82.8%</w:t>
            </w:r>
          </w:p>
        </w:tc>
      </w:tr>
      <w:tr w:rsidR="00E6077A" w14:paraId="16FDFB4B" w14:textId="15241F56"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4AF7981F" w14:textId="6EAF7D14" w:rsidR="00E6077A" w:rsidRPr="007531CA" w:rsidRDefault="00E6077A" w:rsidP="00E6077A">
            <w:r w:rsidRPr="00630177">
              <w:t>Local_08</w:t>
            </w:r>
          </w:p>
        </w:tc>
        <w:tc>
          <w:tcPr>
            <w:tcW w:w="1765" w:type="dxa"/>
          </w:tcPr>
          <w:p w14:paraId="1793BBE6" w14:textId="05822752"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27</w:t>
            </w:r>
          </w:p>
        </w:tc>
        <w:tc>
          <w:tcPr>
            <w:tcW w:w="1765" w:type="dxa"/>
          </w:tcPr>
          <w:p w14:paraId="199C29D8" w14:textId="292DC77A"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6.5%</w:t>
            </w:r>
          </w:p>
        </w:tc>
        <w:tc>
          <w:tcPr>
            <w:tcW w:w="1765" w:type="dxa"/>
          </w:tcPr>
          <w:p w14:paraId="25D2EFD3" w14:textId="2976872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89.2%</w:t>
            </w:r>
          </w:p>
        </w:tc>
      </w:tr>
      <w:tr w:rsidR="00E6077A" w14:paraId="1BB713AC" w14:textId="2847335E"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89E2C16" w14:textId="2385AE37" w:rsidR="00E6077A" w:rsidRPr="007531CA" w:rsidRDefault="00E6077A" w:rsidP="00E6077A">
            <w:r w:rsidRPr="00630177">
              <w:t>Local_02</w:t>
            </w:r>
          </w:p>
        </w:tc>
        <w:tc>
          <w:tcPr>
            <w:tcW w:w="1765" w:type="dxa"/>
          </w:tcPr>
          <w:p w14:paraId="570E188A" w14:textId="7586BE30"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23</w:t>
            </w:r>
          </w:p>
        </w:tc>
        <w:tc>
          <w:tcPr>
            <w:tcW w:w="1765" w:type="dxa"/>
          </w:tcPr>
          <w:p w14:paraId="52D04A16" w14:textId="74E653E8"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E8A5C16" w14:textId="52DDEF4F"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94.7%</w:t>
            </w:r>
          </w:p>
        </w:tc>
      </w:tr>
      <w:tr w:rsidR="00E6077A" w14:paraId="594D52E4" w14:textId="2CFBA803"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97A739E" w14:textId="5909AA00" w:rsidR="00E6077A" w:rsidRPr="007531CA" w:rsidRDefault="00E6077A" w:rsidP="00E6077A">
            <w:r w:rsidRPr="00630177">
              <w:t>Local_07</w:t>
            </w:r>
          </w:p>
        </w:tc>
        <w:tc>
          <w:tcPr>
            <w:tcW w:w="1765" w:type="dxa"/>
          </w:tcPr>
          <w:p w14:paraId="49B24ED6" w14:textId="3A2EA15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14</w:t>
            </w:r>
          </w:p>
        </w:tc>
        <w:tc>
          <w:tcPr>
            <w:tcW w:w="1765" w:type="dxa"/>
          </w:tcPr>
          <w:p w14:paraId="58874ACC" w14:textId="3110F380"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3.3%</w:t>
            </w:r>
          </w:p>
        </w:tc>
        <w:tc>
          <w:tcPr>
            <w:tcW w:w="1765" w:type="dxa"/>
          </w:tcPr>
          <w:p w14:paraId="4D6943C5" w14:textId="0DBC6D1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98.1%</w:t>
            </w:r>
          </w:p>
        </w:tc>
      </w:tr>
      <w:tr w:rsidR="00E6077A" w14:paraId="58253D70" w14:textId="5A59BDBF"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671EC6B" w14:textId="365371FF" w:rsidR="00E6077A" w:rsidRPr="007531CA" w:rsidRDefault="00E6077A" w:rsidP="00E6077A">
            <w:r w:rsidRPr="00630177">
              <w:t>Local_12</w:t>
            </w:r>
          </w:p>
        </w:tc>
        <w:tc>
          <w:tcPr>
            <w:tcW w:w="1765" w:type="dxa"/>
          </w:tcPr>
          <w:p w14:paraId="5B877473" w14:textId="2041F6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w:t>
            </w:r>
          </w:p>
        </w:tc>
        <w:tc>
          <w:tcPr>
            <w:tcW w:w="1765" w:type="dxa"/>
          </w:tcPr>
          <w:p w14:paraId="768B46BA" w14:textId="2047DFC2"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1.0%</w:t>
            </w:r>
          </w:p>
        </w:tc>
        <w:tc>
          <w:tcPr>
            <w:tcW w:w="1765" w:type="dxa"/>
          </w:tcPr>
          <w:p w14:paraId="3FD138C8" w14:textId="7A19975B"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99.0%</w:t>
            </w:r>
          </w:p>
        </w:tc>
      </w:tr>
      <w:tr w:rsidR="00E6077A" w14:paraId="2328611C" w14:textId="587C15D0"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7B2D2DF" w14:textId="519A46B7" w:rsidR="00E6077A" w:rsidRPr="007531CA" w:rsidRDefault="00E6077A" w:rsidP="00E6077A">
            <w:r w:rsidRPr="00630177">
              <w:t>Local_09</w:t>
            </w:r>
          </w:p>
        </w:tc>
        <w:tc>
          <w:tcPr>
            <w:tcW w:w="1765" w:type="dxa"/>
          </w:tcPr>
          <w:p w14:paraId="12507F0B" w14:textId="27ECFCE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w:t>
            </w:r>
          </w:p>
        </w:tc>
        <w:tc>
          <w:tcPr>
            <w:tcW w:w="1765" w:type="dxa"/>
          </w:tcPr>
          <w:p w14:paraId="35268E28" w14:textId="04317758"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0.5%</w:t>
            </w:r>
          </w:p>
        </w:tc>
        <w:tc>
          <w:tcPr>
            <w:tcW w:w="1765" w:type="dxa"/>
          </w:tcPr>
          <w:p w14:paraId="2B5DBF81" w14:textId="649DE4F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99.5%</w:t>
            </w:r>
          </w:p>
        </w:tc>
      </w:tr>
      <w:tr w:rsidR="00E6077A" w14:paraId="24C9BDA6" w14:textId="468883C4"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bottom w:val="none" w:sz="0" w:space="0" w:color="auto"/>
            </w:tcBorders>
          </w:tcPr>
          <w:p w14:paraId="014C387B" w14:textId="69638078" w:rsidR="00E6077A" w:rsidRPr="007531CA" w:rsidRDefault="00E6077A" w:rsidP="00E6077A">
            <w:r w:rsidRPr="00630177">
              <w:t>Local_11</w:t>
            </w:r>
          </w:p>
        </w:tc>
        <w:tc>
          <w:tcPr>
            <w:tcW w:w="1765" w:type="dxa"/>
          </w:tcPr>
          <w:p w14:paraId="641F6DF2" w14:textId="41D2A3D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w:t>
            </w:r>
          </w:p>
        </w:tc>
        <w:tc>
          <w:tcPr>
            <w:tcW w:w="1765" w:type="dxa"/>
          </w:tcPr>
          <w:p w14:paraId="31E63E76" w14:textId="0B05ABD3"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0.5%</w:t>
            </w:r>
          </w:p>
        </w:tc>
        <w:tc>
          <w:tcPr>
            <w:tcW w:w="1765" w:type="dxa"/>
          </w:tcPr>
          <w:p w14:paraId="7E33D01D" w14:textId="7899E13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100.0%</w:t>
            </w:r>
          </w:p>
        </w:tc>
      </w:tr>
    </w:tbl>
    <w:p w14:paraId="5951FF84" w14:textId="77777777" w:rsidR="009B0C49" w:rsidRDefault="009B0C49" w:rsidP="009B0C49">
      <w:pPr>
        <w:keepNext/>
      </w:pPr>
      <w:r>
        <w:rPr>
          <w:noProof/>
        </w:rPr>
        <w:lastRenderedPageBreak/>
        <w:drawing>
          <wp:inline distT="0" distB="0" distL="0" distR="0" wp14:anchorId="6AB8BF78" wp14:editId="40F112AC">
            <wp:extent cx="5815584"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815584" cy="3035808"/>
                    </a:xfrm>
                    <a:prstGeom prst="rect">
                      <a:avLst/>
                    </a:prstGeom>
                  </pic:spPr>
                </pic:pic>
              </a:graphicData>
            </a:graphic>
          </wp:inline>
        </w:drawing>
      </w:r>
    </w:p>
    <w:p w14:paraId="248C7351" w14:textId="58DA75D7" w:rsidR="00E57C77" w:rsidRDefault="009B0C49" w:rsidP="009B0C49">
      <w:pPr>
        <w:pStyle w:val="Caption"/>
      </w:pPr>
      <w:bookmarkStart w:id="54" w:name="_Toc90234323"/>
      <w:r>
        <w:t xml:space="preserve">Figure </w:t>
      </w:r>
      <w:r w:rsidR="00E4280B">
        <w:fldChar w:fldCharType="begin"/>
      </w:r>
      <w:r w:rsidR="00E4280B">
        <w:instrText xml:space="preserve"> SEQ Figure \* ARABIC </w:instrText>
      </w:r>
      <w:r w:rsidR="00E4280B">
        <w:fldChar w:fldCharType="separate"/>
      </w:r>
      <w:r w:rsidR="006556DC">
        <w:rPr>
          <w:noProof/>
        </w:rPr>
        <w:t>6</w:t>
      </w:r>
      <w:r w:rsidR="00E4280B">
        <w:rPr>
          <w:noProof/>
        </w:rPr>
        <w:fldChar w:fldCharType="end"/>
      </w:r>
      <w:r>
        <w:t>: Accidents reported by Local</w:t>
      </w:r>
      <w:bookmarkEnd w:id="54"/>
    </w:p>
    <w:p w14:paraId="555DDE16" w14:textId="0D1DC8FD" w:rsidR="005B3DC0" w:rsidRDefault="00E925D0" w:rsidP="00E925D0">
      <w:r>
        <w:t>Local_03 has the most instances of Accidents reported, while Local_09 and Local_11 have the least instances of Accidents reported.</w:t>
      </w:r>
      <w:r w:rsidR="00C13828">
        <w:t xml:space="preserve"> </w:t>
      </w:r>
    </w:p>
    <w:p w14:paraId="06C07552" w14:textId="0815615A" w:rsidR="00E925D0" w:rsidRDefault="00C13828" w:rsidP="00E925D0">
      <w:r>
        <w:t>The Top 3 Locals (25% of all Locals) accounted for approximately 50% of Accidents reported. The Top 6 Locals (50% of all Locals) accounted for over 80% of Accidents reported.</w:t>
      </w:r>
    </w:p>
    <w:p w14:paraId="0EA988CA" w14:textId="75FED681" w:rsidR="006A3FAB" w:rsidRDefault="006A3FAB" w:rsidP="006A3FAB">
      <w:pPr>
        <w:pStyle w:val="Heading4"/>
      </w:pPr>
      <w:r>
        <w:t>Gender</w:t>
      </w:r>
    </w:p>
    <w:p w14:paraId="6B7B8463" w14:textId="68D595C6" w:rsidR="006F74CA" w:rsidRDefault="006F74CA" w:rsidP="006F74CA">
      <w:pPr>
        <w:pStyle w:val="Caption"/>
        <w:keepNext/>
      </w:pPr>
      <w:bookmarkStart w:id="55" w:name="_Toc90234378"/>
      <w:r>
        <w:t xml:space="preserve">Table </w:t>
      </w:r>
      <w:r w:rsidR="00E4280B">
        <w:fldChar w:fldCharType="begin"/>
      </w:r>
      <w:r w:rsidR="00E4280B">
        <w:instrText xml:space="preserve"> SEQ Table \* ARABIC </w:instrText>
      </w:r>
      <w:r w:rsidR="00E4280B">
        <w:fldChar w:fldCharType="separate"/>
      </w:r>
      <w:r w:rsidR="006556DC">
        <w:rPr>
          <w:noProof/>
        </w:rPr>
        <w:t>7</w:t>
      </w:r>
      <w:r w:rsidR="00E4280B">
        <w:rPr>
          <w:noProof/>
        </w:rPr>
        <w:fldChar w:fldCharType="end"/>
      </w:r>
      <w:r>
        <w:t xml:space="preserve">: Accidents reported </w:t>
      </w:r>
      <w:r w:rsidR="001E00FA">
        <w:t>based on</w:t>
      </w:r>
      <w:r>
        <w:t xml:space="preserve"> Gender</w:t>
      </w:r>
      <w:r>
        <w:rPr>
          <w:noProof/>
        </w:rPr>
        <w:t xml:space="preserve"> of Person injured</w:t>
      </w:r>
      <w:bookmarkEnd w:id="5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04"/>
        <w:gridCol w:w="1104"/>
      </w:tblGrid>
      <w:tr w:rsidR="006F74CA" w14:paraId="16BBD0AD" w14:textId="77777777" w:rsidTr="006F74C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top w:val="none" w:sz="0" w:space="0" w:color="auto"/>
              <w:left w:val="none" w:sz="0" w:space="0" w:color="auto"/>
              <w:right w:val="none" w:sz="0" w:space="0" w:color="auto"/>
            </w:tcBorders>
          </w:tcPr>
          <w:p w14:paraId="76184764" w14:textId="700ED4EF" w:rsidR="006F74CA" w:rsidRDefault="006F74CA" w:rsidP="006A3FAB">
            <w:r>
              <w:t>Gender</w:t>
            </w:r>
          </w:p>
        </w:tc>
        <w:tc>
          <w:tcPr>
            <w:tcW w:w="1104" w:type="dxa"/>
            <w:tcBorders>
              <w:top w:val="none" w:sz="0" w:space="0" w:color="auto"/>
              <w:left w:val="none" w:sz="0" w:space="0" w:color="auto"/>
              <w:right w:val="none" w:sz="0" w:space="0" w:color="auto"/>
            </w:tcBorders>
          </w:tcPr>
          <w:p w14:paraId="1C77CD01" w14:textId="70E9B2DE" w:rsidR="006F74CA" w:rsidRDefault="006F74CA" w:rsidP="006A3FAB">
            <w:pPr>
              <w:cnfStyle w:val="100000000000" w:firstRow="1" w:lastRow="0" w:firstColumn="0" w:lastColumn="0" w:oddVBand="0" w:evenVBand="0" w:oddHBand="0" w:evenHBand="0" w:firstRowFirstColumn="0" w:firstRowLastColumn="0" w:lastRowFirstColumn="0" w:lastRowLastColumn="0"/>
            </w:pPr>
            <w:r>
              <w:t>Count</w:t>
            </w:r>
          </w:p>
        </w:tc>
        <w:tc>
          <w:tcPr>
            <w:tcW w:w="1104" w:type="dxa"/>
            <w:tcBorders>
              <w:top w:val="none" w:sz="0" w:space="0" w:color="auto"/>
              <w:left w:val="none" w:sz="0" w:space="0" w:color="auto"/>
              <w:right w:val="none" w:sz="0" w:space="0" w:color="auto"/>
            </w:tcBorders>
          </w:tcPr>
          <w:p w14:paraId="3B0054A3" w14:textId="555C3275" w:rsidR="006F74CA" w:rsidRDefault="006F74CA" w:rsidP="006A3FAB">
            <w:pPr>
              <w:cnfStyle w:val="100000000000" w:firstRow="1" w:lastRow="0" w:firstColumn="0" w:lastColumn="0" w:oddVBand="0" w:evenVBand="0" w:oddHBand="0" w:evenHBand="0" w:firstRowFirstColumn="0" w:firstRowLastColumn="0" w:lastRowFirstColumn="0" w:lastRowLastColumn="0"/>
            </w:pPr>
            <w:r>
              <w:t>%</w:t>
            </w:r>
          </w:p>
        </w:tc>
      </w:tr>
      <w:tr w:rsidR="006F74CA" w14:paraId="6836CFCD" w14:textId="77777777" w:rsidTr="006F74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tcBorders>
          </w:tcPr>
          <w:p w14:paraId="3E41400F" w14:textId="246D8DA2" w:rsidR="006F74CA" w:rsidRDefault="006F74CA" w:rsidP="006A3FAB">
            <w:r>
              <w:t>Male</w:t>
            </w:r>
          </w:p>
        </w:tc>
        <w:tc>
          <w:tcPr>
            <w:tcW w:w="1104" w:type="dxa"/>
          </w:tcPr>
          <w:p w14:paraId="684356AA" w14:textId="4B492DFF" w:rsidR="006F74CA" w:rsidRDefault="006F74CA" w:rsidP="006A3FAB">
            <w:pPr>
              <w:cnfStyle w:val="000000100000" w:firstRow="0" w:lastRow="0" w:firstColumn="0" w:lastColumn="0" w:oddVBand="0" w:evenVBand="0" w:oddHBand="1" w:evenHBand="0" w:firstRowFirstColumn="0" w:firstRowLastColumn="0" w:lastRowFirstColumn="0" w:lastRowLastColumn="0"/>
            </w:pPr>
            <w:r>
              <w:t>396</w:t>
            </w:r>
          </w:p>
        </w:tc>
        <w:tc>
          <w:tcPr>
            <w:tcW w:w="1104" w:type="dxa"/>
          </w:tcPr>
          <w:p w14:paraId="7A60A214" w14:textId="33A80A7A" w:rsidR="006F74CA" w:rsidRDefault="006F74CA" w:rsidP="006A3FAB">
            <w:pPr>
              <w:cnfStyle w:val="000000100000" w:firstRow="0" w:lastRow="0" w:firstColumn="0" w:lastColumn="0" w:oddVBand="0" w:evenVBand="0" w:oddHBand="1" w:evenHBand="0" w:firstRowFirstColumn="0" w:firstRowLastColumn="0" w:lastRowFirstColumn="0" w:lastRowLastColumn="0"/>
            </w:pPr>
            <w:r>
              <w:t>94.7%</w:t>
            </w:r>
          </w:p>
        </w:tc>
      </w:tr>
      <w:tr w:rsidR="006F74CA" w14:paraId="21273B79" w14:textId="77777777" w:rsidTr="006F74CA">
        <w:trPr>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bottom w:val="none" w:sz="0" w:space="0" w:color="auto"/>
            </w:tcBorders>
          </w:tcPr>
          <w:p w14:paraId="19CED31A" w14:textId="63EB2E4C" w:rsidR="006F74CA" w:rsidRDefault="006F74CA" w:rsidP="006A3FAB">
            <w:r>
              <w:t>Female</w:t>
            </w:r>
          </w:p>
        </w:tc>
        <w:tc>
          <w:tcPr>
            <w:tcW w:w="1104" w:type="dxa"/>
          </w:tcPr>
          <w:p w14:paraId="2E8547F1" w14:textId="4845ED25" w:rsidR="006F74CA" w:rsidRDefault="006F74CA" w:rsidP="006A3FAB">
            <w:pPr>
              <w:cnfStyle w:val="000000000000" w:firstRow="0" w:lastRow="0" w:firstColumn="0" w:lastColumn="0" w:oddVBand="0" w:evenVBand="0" w:oddHBand="0" w:evenHBand="0" w:firstRowFirstColumn="0" w:firstRowLastColumn="0" w:lastRowFirstColumn="0" w:lastRowLastColumn="0"/>
            </w:pPr>
            <w:r>
              <w:t>22</w:t>
            </w:r>
          </w:p>
        </w:tc>
        <w:tc>
          <w:tcPr>
            <w:tcW w:w="1104" w:type="dxa"/>
          </w:tcPr>
          <w:p w14:paraId="4A25A491" w14:textId="27BDA6ED" w:rsidR="006F74CA" w:rsidRDefault="006F74CA" w:rsidP="006A3FAB">
            <w:pPr>
              <w:cnfStyle w:val="000000000000" w:firstRow="0" w:lastRow="0" w:firstColumn="0" w:lastColumn="0" w:oddVBand="0" w:evenVBand="0" w:oddHBand="0" w:evenHBand="0" w:firstRowFirstColumn="0" w:firstRowLastColumn="0" w:lastRowFirstColumn="0" w:lastRowLastColumn="0"/>
            </w:pPr>
            <w:r>
              <w:t>5.3%</w:t>
            </w:r>
          </w:p>
        </w:tc>
      </w:tr>
    </w:tbl>
    <w:p w14:paraId="7B55556A" w14:textId="77777777" w:rsidR="0047388F" w:rsidRDefault="0047388F" w:rsidP="006A3FAB"/>
    <w:p w14:paraId="140890B3" w14:textId="37D1812C" w:rsidR="006F74CA" w:rsidRDefault="00795D70" w:rsidP="006A3FAB">
      <w:r>
        <w:t>The data is highly skewed on the Gender values. Most of the Accidents reported (</w:t>
      </w:r>
      <w:r w:rsidR="00E600B6">
        <w:t>~</w:t>
      </w:r>
      <w:r>
        <w:t xml:space="preserve">95%) involve Males. Since the Gender ratio of the Total Workforce is unknown, there can be no meaningful conclusions drawn on whether Gender plays a role in the </w:t>
      </w:r>
      <w:r w:rsidR="00015071">
        <w:t>proportion</w:t>
      </w:r>
      <w:r>
        <w:t xml:space="preserve"> of</w:t>
      </w:r>
      <w:r w:rsidR="00E600B6">
        <w:t xml:space="preserve"> Accidents being reported</w:t>
      </w:r>
      <w:r>
        <w:t>.</w:t>
      </w:r>
    </w:p>
    <w:p w14:paraId="53676A5D" w14:textId="77777777" w:rsidR="0047388F" w:rsidRDefault="0047388F" w:rsidP="0047388F">
      <w:pPr>
        <w:keepNext/>
      </w:pPr>
      <w:r>
        <w:rPr>
          <w:noProof/>
        </w:rPr>
        <w:drawing>
          <wp:inline distT="0" distB="0" distL="0" distR="0" wp14:anchorId="616436F3" wp14:editId="7CA3ED3F">
            <wp:extent cx="2112264" cy="1371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2112264" cy="1371600"/>
                    </a:xfrm>
                    <a:prstGeom prst="rect">
                      <a:avLst/>
                    </a:prstGeom>
                  </pic:spPr>
                </pic:pic>
              </a:graphicData>
            </a:graphic>
          </wp:inline>
        </w:drawing>
      </w:r>
    </w:p>
    <w:p w14:paraId="2E280FCD" w14:textId="102A04D9" w:rsidR="009B0C49" w:rsidRDefault="0047388F" w:rsidP="0047388F">
      <w:pPr>
        <w:pStyle w:val="Caption"/>
      </w:pPr>
      <w:bookmarkStart w:id="56" w:name="_Toc90234324"/>
      <w:r>
        <w:t xml:space="preserve">Figure </w:t>
      </w:r>
      <w:r w:rsidR="00E4280B">
        <w:fldChar w:fldCharType="begin"/>
      </w:r>
      <w:r w:rsidR="00E4280B">
        <w:instrText xml:space="preserve"> SEQ Figure \* ARABIC </w:instrText>
      </w:r>
      <w:r w:rsidR="00E4280B">
        <w:fldChar w:fldCharType="separate"/>
      </w:r>
      <w:r w:rsidR="006556DC">
        <w:rPr>
          <w:noProof/>
        </w:rPr>
        <w:t>7</w:t>
      </w:r>
      <w:r w:rsidR="00E4280B">
        <w:rPr>
          <w:noProof/>
        </w:rPr>
        <w:fldChar w:fldCharType="end"/>
      </w:r>
      <w:r>
        <w:t>: Accidents reported by Gender of Person injured</w:t>
      </w:r>
      <w:bookmarkEnd w:id="56"/>
    </w:p>
    <w:p w14:paraId="5C650162" w14:textId="3D5551A0" w:rsidR="002D1328" w:rsidRDefault="002D1328" w:rsidP="002D1328">
      <w:pPr>
        <w:pStyle w:val="Heading4"/>
      </w:pPr>
      <w:r>
        <w:lastRenderedPageBreak/>
        <w:t>Industry Sector</w:t>
      </w:r>
    </w:p>
    <w:p w14:paraId="55CEFCFA" w14:textId="7CD8D692" w:rsidR="002D1328" w:rsidRDefault="002D1328" w:rsidP="002D1328">
      <w:pPr>
        <w:pStyle w:val="Caption"/>
        <w:keepNext/>
      </w:pPr>
      <w:bookmarkStart w:id="57" w:name="_Toc90234379"/>
      <w:r>
        <w:t xml:space="preserve">Table </w:t>
      </w:r>
      <w:r w:rsidR="00E4280B">
        <w:fldChar w:fldCharType="begin"/>
      </w:r>
      <w:r w:rsidR="00E4280B">
        <w:instrText xml:space="preserve"> SEQ Table \* ARABIC </w:instrText>
      </w:r>
      <w:r w:rsidR="00E4280B">
        <w:fldChar w:fldCharType="separate"/>
      </w:r>
      <w:r w:rsidR="006556DC">
        <w:rPr>
          <w:noProof/>
        </w:rPr>
        <w:t>8</w:t>
      </w:r>
      <w:r w:rsidR="00E4280B">
        <w:rPr>
          <w:noProof/>
        </w:rPr>
        <w:fldChar w:fldCharType="end"/>
      </w:r>
      <w:r>
        <w:t>: Accidents reported by Industry Sector</w:t>
      </w:r>
      <w:bookmarkEnd w:id="57"/>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2D1328" w14:paraId="5F990744" w14:textId="77777777" w:rsidTr="002D132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6D2D677C" w14:textId="08CA2C26" w:rsidR="002D1328" w:rsidRDefault="002D1328" w:rsidP="00213F40">
            <w:r>
              <w:t>Industry Sector</w:t>
            </w:r>
          </w:p>
        </w:tc>
        <w:tc>
          <w:tcPr>
            <w:tcW w:w="1355" w:type="dxa"/>
            <w:tcBorders>
              <w:top w:val="none" w:sz="0" w:space="0" w:color="auto"/>
              <w:left w:val="none" w:sz="0" w:space="0" w:color="auto"/>
              <w:right w:val="none" w:sz="0" w:space="0" w:color="auto"/>
            </w:tcBorders>
          </w:tcPr>
          <w:p w14:paraId="01E80187"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C8F46B9"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w:t>
            </w:r>
          </w:p>
        </w:tc>
      </w:tr>
      <w:tr w:rsidR="002D1328" w14:paraId="1DD3FF5F"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0CB8A74E" w14:textId="05336361" w:rsidR="002D1328" w:rsidRDefault="002D1328" w:rsidP="00213F40">
            <w:r w:rsidRPr="002D1328">
              <w:t>Mining</w:t>
            </w:r>
          </w:p>
        </w:tc>
        <w:tc>
          <w:tcPr>
            <w:tcW w:w="1355" w:type="dxa"/>
          </w:tcPr>
          <w:p w14:paraId="22F70885" w14:textId="5B0D94F9" w:rsidR="002D1328" w:rsidRDefault="002D1328" w:rsidP="00213F40">
            <w:pPr>
              <w:cnfStyle w:val="000000100000" w:firstRow="0" w:lastRow="0" w:firstColumn="0" w:lastColumn="0" w:oddVBand="0" w:evenVBand="0" w:oddHBand="1" w:evenHBand="0" w:firstRowFirstColumn="0" w:firstRowLastColumn="0" w:lastRowFirstColumn="0" w:lastRowLastColumn="0"/>
            </w:pPr>
            <w:r>
              <w:t>237</w:t>
            </w:r>
          </w:p>
        </w:tc>
        <w:tc>
          <w:tcPr>
            <w:tcW w:w="1356" w:type="dxa"/>
          </w:tcPr>
          <w:p w14:paraId="7A0E9E18" w14:textId="184C70DA" w:rsidR="002D1328" w:rsidRDefault="002D1328" w:rsidP="00213F40">
            <w:pPr>
              <w:cnfStyle w:val="000000100000" w:firstRow="0" w:lastRow="0" w:firstColumn="0" w:lastColumn="0" w:oddVBand="0" w:evenVBand="0" w:oddHBand="1" w:evenHBand="0" w:firstRowFirstColumn="0" w:firstRowLastColumn="0" w:lastRowFirstColumn="0" w:lastRowLastColumn="0"/>
            </w:pPr>
            <w:r>
              <w:t>57.0%</w:t>
            </w:r>
          </w:p>
        </w:tc>
      </w:tr>
      <w:tr w:rsidR="002D1328" w14:paraId="6489BDC9" w14:textId="77777777" w:rsidTr="002D1328">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68F8B4B4" w14:textId="27DE40B9" w:rsidR="002D1328" w:rsidRDefault="002D1328" w:rsidP="00213F40">
            <w:r w:rsidRPr="002D1328">
              <w:t>Metals</w:t>
            </w:r>
          </w:p>
        </w:tc>
        <w:tc>
          <w:tcPr>
            <w:tcW w:w="1355" w:type="dxa"/>
          </w:tcPr>
          <w:p w14:paraId="28394B63" w14:textId="3AB63F10" w:rsidR="002D1328" w:rsidRDefault="002D1328" w:rsidP="00213F40">
            <w:pPr>
              <w:cnfStyle w:val="000000000000" w:firstRow="0" w:lastRow="0" w:firstColumn="0" w:lastColumn="0" w:oddVBand="0" w:evenVBand="0" w:oddHBand="0" w:evenHBand="0" w:firstRowFirstColumn="0" w:firstRowLastColumn="0" w:lastRowFirstColumn="0" w:lastRowLastColumn="0"/>
            </w:pPr>
            <w:r>
              <w:t>134</w:t>
            </w:r>
          </w:p>
        </w:tc>
        <w:tc>
          <w:tcPr>
            <w:tcW w:w="1356" w:type="dxa"/>
          </w:tcPr>
          <w:p w14:paraId="390DE151" w14:textId="13CD5E32" w:rsidR="002D1328" w:rsidRDefault="002D1328" w:rsidP="00213F40">
            <w:pPr>
              <w:cnfStyle w:val="000000000000" w:firstRow="0" w:lastRow="0" w:firstColumn="0" w:lastColumn="0" w:oddVBand="0" w:evenVBand="0" w:oddHBand="0" w:evenHBand="0" w:firstRowFirstColumn="0" w:firstRowLastColumn="0" w:lastRowFirstColumn="0" w:lastRowLastColumn="0"/>
            </w:pPr>
            <w:r>
              <w:t>32.0%</w:t>
            </w:r>
          </w:p>
        </w:tc>
      </w:tr>
      <w:tr w:rsidR="002D1328" w14:paraId="734F385C"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50BC53FD" w14:textId="2BAE7EFF" w:rsidR="002D1328" w:rsidRDefault="002D1328" w:rsidP="00213F40">
            <w:r w:rsidRPr="002D1328">
              <w:t>Others</w:t>
            </w:r>
          </w:p>
        </w:tc>
        <w:tc>
          <w:tcPr>
            <w:tcW w:w="1355" w:type="dxa"/>
          </w:tcPr>
          <w:p w14:paraId="63EEF277" w14:textId="569C1542" w:rsidR="002D1328" w:rsidRDefault="002D1328" w:rsidP="00213F40">
            <w:pPr>
              <w:cnfStyle w:val="000000100000" w:firstRow="0" w:lastRow="0" w:firstColumn="0" w:lastColumn="0" w:oddVBand="0" w:evenVBand="0" w:oddHBand="1" w:evenHBand="0" w:firstRowFirstColumn="0" w:firstRowLastColumn="0" w:lastRowFirstColumn="0" w:lastRowLastColumn="0"/>
            </w:pPr>
            <w:r>
              <w:t>47</w:t>
            </w:r>
          </w:p>
        </w:tc>
        <w:tc>
          <w:tcPr>
            <w:tcW w:w="1356" w:type="dxa"/>
          </w:tcPr>
          <w:p w14:paraId="60D8AC19" w14:textId="5E684EB9" w:rsidR="002D1328" w:rsidRDefault="002D1328" w:rsidP="00213F40">
            <w:pPr>
              <w:cnfStyle w:val="000000100000" w:firstRow="0" w:lastRow="0" w:firstColumn="0" w:lastColumn="0" w:oddVBand="0" w:evenVBand="0" w:oddHBand="1" w:evenHBand="0" w:firstRowFirstColumn="0" w:firstRowLastColumn="0" w:lastRowFirstColumn="0" w:lastRowLastColumn="0"/>
            </w:pPr>
            <w:r>
              <w:t>11.0%</w:t>
            </w:r>
          </w:p>
        </w:tc>
      </w:tr>
    </w:tbl>
    <w:p w14:paraId="1F3F44D0" w14:textId="77777777" w:rsidR="00BD6760" w:rsidRDefault="00BD6760" w:rsidP="002D1328"/>
    <w:p w14:paraId="0D0E39DF" w14:textId="77777777" w:rsidR="00B12E96" w:rsidRDefault="00B12E96" w:rsidP="00B12E96">
      <w:pPr>
        <w:keepNext/>
      </w:pPr>
      <w:r>
        <w:rPr>
          <w:noProof/>
        </w:rPr>
        <w:drawing>
          <wp:inline distT="0" distB="0" distL="0" distR="0" wp14:anchorId="511B7605" wp14:editId="50A9263B">
            <wp:extent cx="2596896" cy="167335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2596896" cy="1673352"/>
                    </a:xfrm>
                    <a:prstGeom prst="rect">
                      <a:avLst/>
                    </a:prstGeom>
                  </pic:spPr>
                </pic:pic>
              </a:graphicData>
            </a:graphic>
          </wp:inline>
        </w:drawing>
      </w:r>
    </w:p>
    <w:p w14:paraId="6B4DA2D9" w14:textId="62B231E9" w:rsidR="00536A06" w:rsidRDefault="00B12E96" w:rsidP="00B12E96">
      <w:pPr>
        <w:pStyle w:val="Caption"/>
      </w:pPr>
      <w:bookmarkStart w:id="58" w:name="_Toc90234325"/>
      <w:r>
        <w:t xml:space="preserve">Figure </w:t>
      </w:r>
      <w:r w:rsidR="00E4280B">
        <w:fldChar w:fldCharType="begin"/>
      </w:r>
      <w:r w:rsidR="00E4280B">
        <w:instrText xml:space="preserve"> SEQ Figure \* ARABIC </w:instrText>
      </w:r>
      <w:r w:rsidR="00E4280B">
        <w:fldChar w:fldCharType="separate"/>
      </w:r>
      <w:r w:rsidR="006556DC">
        <w:rPr>
          <w:noProof/>
        </w:rPr>
        <w:t>8</w:t>
      </w:r>
      <w:r w:rsidR="00E4280B">
        <w:rPr>
          <w:noProof/>
        </w:rPr>
        <w:fldChar w:fldCharType="end"/>
      </w:r>
      <w:r>
        <w:t>: Accidents reported by Industry Sector</w:t>
      </w:r>
      <w:bookmarkEnd w:id="58"/>
    </w:p>
    <w:p w14:paraId="20518655" w14:textId="43F6BA15" w:rsidR="00536A06" w:rsidRDefault="002D1328" w:rsidP="002D1328">
      <w:r>
        <w:t>Mining sector contributes to highest number of Accidents reported, followed by Metals sector, which together make up 89</w:t>
      </w:r>
      <w:r w:rsidR="00BD6760">
        <w:t>% of all Industrial accidents reported in the Dataset.</w:t>
      </w:r>
    </w:p>
    <w:p w14:paraId="286CB19F" w14:textId="37DBBBFC" w:rsidR="0080459D" w:rsidRDefault="0080459D" w:rsidP="0080459D">
      <w:pPr>
        <w:pStyle w:val="Heading4"/>
      </w:pPr>
      <w:r>
        <w:t>Safety Risk Classification</w:t>
      </w:r>
    </w:p>
    <w:p w14:paraId="2B935B21" w14:textId="77777777" w:rsidR="00A12DAE" w:rsidRDefault="00A12DAE" w:rsidP="0080459D"/>
    <w:p w14:paraId="28206C42" w14:textId="1D78F549" w:rsidR="00D63690" w:rsidRDefault="0080459D" w:rsidP="0080459D">
      <w:r>
        <w:t xml:space="preserve">The Dataset revolves around the </w:t>
      </w:r>
      <w:r w:rsidR="00AD3E48">
        <w:t xml:space="preserve">Industrial </w:t>
      </w:r>
      <w:r>
        <w:t>Safety Risk Classification expressed in terms of two Target Variables, namely, “Accident Level” and “Potential Accident Level”</w:t>
      </w:r>
      <w:r w:rsidR="00D63690">
        <w:t xml:space="preserve"> with values ranging from I (lowest risk) to VI (highest risk).</w:t>
      </w:r>
    </w:p>
    <w:p w14:paraId="17E66819" w14:textId="3BFB05F5" w:rsidR="009E0349" w:rsidRDefault="0080459D" w:rsidP="0080459D">
      <w:r>
        <w:t xml:space="preserve">In the Dataset, the general pattern was that the value for Potential Accident Level was typically greater than the value for Accident Level. </w:t>
      </w:r>
      <w:r w:rsidR="009E0349">
        <w:t>Only 1 Accident was classified as having the highest level of VI on the Potential Accident Level, while 0 Accidents were reported with having a level of VI on Accident Level.</w:t>
      </w:r>
    </w:p>
    <w:p w14:paraId="355DED50" w14:textId="6B3E9A8F" w:rsidR="004404AB" w:rsidRDefault="004404AB" w:rsidP="004404AB">
      <w:pPr>
        <w:pStyle w:val="Caption"/>
        <w:keepNext/>
      </w:pPr>
      <w:bookmarkStart w:id="59" w:name="_Toc90234380"/>
      <w:r>
        <w:t xml:space="preserve">Table </w:t>
      </w:r>
      <w:r w:rsidR="00E4280B">
        <w:fldChar w:fldCharType="begin"/>
      </w:r>
      <w:r w:rsidR="00E4280B">
        <w:instrText xml:space="preserve"> SEQ Table \* ARABIC </w:instrText>
      </w:r>
      <w:r w:rsidR="00E4280B">
        <w:fldChar w:fldCharType="separate"/>
      </w:r>
      <w:r w:rsidR="006556DC">
        <w:rPr>
          <w:noProof/>
        </w:rPr>
        <w:t>9</w:t>
      </w:r>
      <w:r w:rsidR="00E4280B">
        <w:rPr>
          <w:noProof/>
        </w:rPr>
        <w:fldChar w:fldCharType="end"/>
      </w:r>
      <w:r>
        <w:t>: Accidents reported by Accident Level (Lowest to Highest)</w:t>
      </w:r>
      <w:bookmarkEnd w:id="5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1443"/>
        <w:gridCol w:w="1444"/>
      </w:tblGrid>
      <w:tr w:rsidR="004404AB" w14:paraId="2886D913" w14:textId="77777777" w:rsidTr="004404AB">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right w:val="none" w:sz="0" w:space="0" w:color="auto"/>
            </w:tcBorders>
          </w:tcPr>
          <w:p w14:paraId="287AD46C" w14:textId="1E8A110C" w:rsidR="00A12DAE" w:rsidRDefault="00A12DAE" w:rsidP="00213F40">
            <w:r>
              <w:t>Accident Level (Low</w:t>
            </w:r>
            <w:r w:rsidR="004404AB">
              <w:t>est</w:t>
            </w:r>
            <w:r>
              <w:t xml:space="preserve"> to High</w:t>
            </w:r>
            <w:r w:rsidR="004404AB">
              <w:t>est</w:t>
            </w:r>
            <w:r>
              <w:t>)</w:t>
            </w:r>
          </w:p>
        </w:tc>
        <w:tc>
          <w:tcPr>
            <w:tcW w:w="1443" w:type="dxa"/>
            <w:tcBorders>
              <w:top w:val="none" w:sz="0" w:space="0" w:color="auto"/>
              <w:left w:val="none" w:sz="0" w:space="0" w:color="auto"/>
              <w:right w:val="none" w:sz="0" w:space="0" w:color="auto"/>
            </w:tcBorders>
          </w:tcPr>
          <w:p w14:paraId="0B33E9F0"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Count</w:t>
            </w:r>
          </w:p>
        </w:tc>
        <w:tc>
          <w:tcPr>
            <w:tcW w:w="1444" w:type="dxa"/>
            <w:tcBorders>
              <w:top w:val="none" w:sz="0" w:space="0" w:color="auto"/>
              <w:left w:val="none" w:sz="0" w:space="0" w:color="auto"/>
              <w:right w:val="none" w:sz="0" w:space="0" w:color="auto"/>
            </w:tcBorders>
          </w:tcPr>
          <w:p w14:paraId="61A2403A"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0062B6AA"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584265DF" w14:textId="0E871BA2" w:rsidR="00A12DAE" w:rsidRPr="00A12DAE" w:rsidRDefault="00A12DAE" w:rsidP="00213F40">
            <w:pPr>
              <w:rPr>
                <w:b w:val="0"/>
                <w:bCs w:val="0"/>
              </w:rPr>
            </w:pPr>
            <w:r w:rsidRPr="00A12DAE">
              <w:t xml:space="preserve">Accident Level </w:t>
            </w:r>
            <w:r>
              <w:t>–</w:t>
            </w:r>
            <w:r w:rsidRPr="00A12DAE">
              <w:t xml:space="preserve"> I</w:t>
            </w:r>
            <w:r>
              <w:t xml:space="preserve"> </w:t>
            </w:r>
          </w:p>
        </w:tc>
        <w:tc>
          <w:tcPr>
            <w:tcW w:w="1443" w:type="dxa"/>
          </w:tcPr>
          <w:p w14:paraId="064B1028" w14:textId="4BFEB6AC" w:rsidR="00A12DAE" w:rsidRDefault="00A12DAE" w:rsidP="00213F40">
            <w:pPr>
              <w:cnfStyle w:val="000000100000" w:firstRow="0" w:lastRow="0" w:firstColumn="0" w:lastColumn="0" w:oddVBand="0" w:evenVBand="0" w:oddHBand="1" w:evenHBand="0" w:firstRowFirstColumn="0" w:firstRowLastColumn="0" w:lastRowFirstColumn="0" w:lastRowLastColumn="0"/>
            </w:pPr>
            <w:r>
              <w:t>309</w:t>
            </w:r>
          </w:p>
        </w:tc>
        <w:tc>
          <w:tcPr>
            <w:tcW w:w="1444" w:type="dxa"/>
          </w:tcPr>
          <w:p w14:paraId="08B7707A" w14:textId="04ECA61F" w:rsidR="00A12DAE" w:rsidRDefault="00A12DAE" w:rsidP="00213F40">
            <w:pPr>
              <w:cnfStyle w:val="000000100000" w:firstRow="0" w:lastRow="0" w:firstColumn="0" w:lastColumn="0" w:oddVBand="0" w:evenVBand="0" w:oddHBand="1" w:evenHBand="0" w:firstRowFirstColumn="0" w:firstRowLastColumn="0" w:lastRowFirstColumn="0" w:lastRowLastColumn="0"/>
            </w:pPr>
            <w:r>
              <w:t>74%</w:t>
            </w:r>
          </w:p>
        </w:tc>
      </w:tr>
      <w:tr w:rsidR="004404AB" w14:paraId="66C387EB"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66065007" w14:textId="4E4A6713" w:rsidR="00A12DAE" w:rsidRDefault="00A12DAE" w:rsidP="00213F40">
            <w:r w:rsidRPr="00A12DAE">
              <w:t>Accident Level - II</w:t>
            </w:r>
          </w:p>
        </w:tc>
        <w:tc>
          <w:tcPr>
            <w:tcW w:w="1443" w:type="dxa"/>
          </w:tcPr>
          <w:p w14:paraId="1B390632" w14:textId="70362599" w:rsidR="00A12DAE" w:rsidRDefault="00A12DAE" w:rsidP="00213F40">
            <w:pPr>
              <w:cnfStyle w:val="000000000000" w:firstRow="0" w:lastRow="0" w:firstColumn="0" w:lastColumn="0" w:oddVBand="0" w:evenVBand="0" w:oddHBand="0" w:evenHBand="0" w:firstRowFirstColumn="0" w:firstRowLastColumn="0" w:lastRowFirstColumn="0" w:lastRowLastColumn="0"/>
            </w:pPr>
            <w:r>
              <w:t>40</w:t>
            </w:r>
          </w:p>
        </w:tc>
        <w:tc>
          <w:tcPr>
            <w:tcW w:w="1444" w:type="dxa"/>
          </w:tcPr>
          <w:p w14:paraId="75AF725E" w14:textId="33B22005" w:rsidR="00A12DAE" w:rsidRDefault="00A12DAE" w:rsidP="00213F40">
            <w:pPr>
              <w:cnfStyle w:val="000000000000" w:firstRow="0" w:lastRow="0" w:firstColumn="0" w:lastColumn="0" w:oddVBand="0" w:evenVBand="0" w:oddHBand="0" w:evenHBand="0" w:firstRowFirstColumn="0" w:firstRowLastColumn="0" w:lastRowFirstColumn="0" w:lastRowLastColumn="0"/>
            </w:pPr>
            <w:r>
              <w:t>10%</w:t>
            </w:r>
          </w:p>
        </w:tc>
      </w:tr>
      <w:tr w:rsidR="004404AB" w14:paraId="744F062E"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7642214D" w14:textId="05B8A53A" w:rsidR="00A12DAE" w:rsidRDefault="00A12DAE" w:rsidP="00213F40">
            <w:r w:rsidRPr="00A12DAE">
              <w:t>Accident Level - III</w:t>
            </w:r>
          </w:p>
        </w:tc>
        <w:tc>
          <w:tcPr>
            <w:tcW w:w="1443" w:type="dxa"/>
          </w:tcPr>
          <w:p w14:paraId="62048C7E" w14:textId="0BD13348" w:rsidR="00A12DAE" w:rsidRDefault="00A12DAE" w:rsidP="00213F40">
            <w:pPr>
              <w:cnfStyle w:val="000000100000" w:firstRow="0" w:lastRow="0" w:firstColumn="0" w:lastColumn="0" w:oddVBand="0" w:evenVBand="0" w:oddHBand="1" w:evenHBand="0" w:firstRowFirstColumn="0" w:firstRowLastColumn="0" w:lastRowFirstColumn="0" w:lastRowLastColumn="0"/>
            </w:pPr>
            <w:r>
              <w:t>31</w:t>
            </w:r>
          </w:p>
        </w:tc>
        <w:tc>
          <w:tcPr>
            <w:tcW w:w="1444" w:type="dxa"/>
          </w:tcPr>
          <w:p w14:paraId="638EB1FC" w14:textId="372EE07F" w:rsidR="00A12DAE" w:rsidRDefault="00A12DAE" w:rsidP="00213F40">
            <w:pPr>
              <w:cnfStyle w:val="000000100000" w:firstRow="0" w:lastRow="0" w:firstColumn="0" w:lastColumn="0" w:oddVBand="0" w:evenVBand="0" w:oddHBand="1" w:evenHBand="0" w:firstRowFirstColumn="0" w:firstRowLastColumn="0" w:lastRowFirstColumn="0" w:lastRowLastColumn="0"/>
            </w:pPr>
            <w:r>
              <w:t>7%</w:t>
            </w:r>
          </w:p>
        </w:tc>
      </w:tr>
      <w:tr w:rsidR="00A12DAE" w14:paraId="6D958E30"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3F887395" w14:textId="48C3D096" w:rsidR="00A12DAE" w:rsidRDefault="004404AB" w:rsidP="00213F40">
            <w:r w:rsidRPr="004404AB">
              <w:t>Accident Level - IV</w:t>
            </w:r>
          </w:p>
        </w:tc>
        <w:tc>
          <w:tcPr>
            <w:tcW w:w="1443" w:type="dxa"/>
          </w:tcPr>
          <w:p w14:paraId="70C6FB69" w14:textId="1A5EA3E7" w:rsidR="00A12DAE" w:rsidRDefault="004404AB" w:rsidP="00213F40">
            <w:pPr>
              <w:cnfStyle w:val="000000000000" w:firstRow="0" w:lastRow="0" w:firstColumn="0" w:lastColumn="0" w:oddVBand="0" w:evenVBand="0" w:oddHBand="0" w:evenHBand="0" w:firstRowFirstColumn="0" w:firstRowLastColumn="0" w:lastRowFirstColumn="0" w:lastRowLastColumn="0"/>
            </w:pPr>
            <w:r>
              <w:t>30</w:t>
            </w:r>
          </w:p>
        </w:tc>
        <w:tc>
          <w:tcPr>
            <w:tcW w:w="1444" w:type="dxa"/>
          </w:tcPr>
          <w:p w14:paraId="1CA7D4A5" w14:textId="34025951" w:rsidR="00A12DAE" w:rsidRDefault="004404AB" w:rsidP="00213F40">
            <w:pPr>
              <w:cnfStyle w:val="000000000000" w:firstRow="0" w:lastRow="0" w:firstColumn="0" w:lastColumn="0" w:oddVBand="0" w:evenVBand="0" w:oddHBand="0" w:evenHBand="0" w:firstRowFirstColumn="0" w:firstRowLastColumn="0" w:lastRowFirstColumn="0" w:lastRowLastColumn="0"/>
            </w:pPr>
            <w:r>
              <w:t>7%</w:t>
            </w:r>
          </w:p>
        </w:tc>
      </w:tr>
      <w:tr w:rsidR="00A12DAE" w14:paraId="70A7D587"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1D7CB5E2" w14:textId="76D25710" w:rsidR="00A12DAE" w:rsidRDefault="004404AB" w:rsidP="00213F40">
            <w:r w:rsidRPr="004404AB">
              <w:t>Accident Level - V</w:t>
            </w:r>
          </w:p>
        </w:tc>
        <w:tc>
          <w:tcPr>
            <w:tcW w:w="1443" w:type="dxa"/>
          </w:tcPr>
          <w:p w14:paraId="545A6F0D" w14:textId="7E6306EF" w:rsidR="00A12DAE" w:rsidRDefault="004404AB" w:rsidP="00213F40">
            <w:pPr>
              <w:cnfStyle w:val="000000100000" w:firstRow="0" w:lastRow="0" w:firstColumn="0" w:lastColumn="0" w:oddVBand="0" w:evenVBand="0" w:oddHBand="1" w:evenHBand="0" w:firstRowFirstColumn="0" w:firstRowLastColumn="0" w:lastRowFirstColumn="0" w:lastRowLastColumn="0"/>
            </w:pPr>
            <w:r>
              <w:t>8</w:t>
            </w:r>
          </w:p>
        </w:tc>
        <w:tc>
          <w:tcPr>
            <w:tcW w:w="1444" w:type="dxa"/>
          </w:tcPr>
          <w:p w14:paraId="2C63184C" w14:textId="0A7C529F" w:rsidR="00A12DAE" w:rsidRDefault="004404AB" w:rsidP="00213F40">
            <w:pPr>
              <w:cnfStyle w:val="000000100000" w:firstRow="0" w:lastRow="0" w:firstColumn="0" w:lastColumn="0" w:oddVBand="0" w:evenVBand="0" w:oddHBand="1" w:evenHBand="0" w:firstRowFirstColumn="0" w:firstRowLastColumn="0" w:lastRowFirstColumn="0" w:lastRowLastColumn="0"/>
            </w:pPr>
            <w:r>
              <w:t>2%</w:t>
            </w:r>
          </w:p>
        </w:tc>
      </w:tr>
      <w:tr w:rsidR="00A12DAE" w14:paraId="55717343"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bottom w:val="none" w:sz="0" w:space="0" w:color="auto"/>
            </w:tcBorders>
          </w:tcPr>
          <w:p w14:paraId="71B7858A" w14:textId="793FC10E" w:rsidR="00A12DAE" w:rsidRDefault="004404AB" w:rsidP="00213F40">
            <w:r w:rsidRPr="004404AB">
              <w:t>Accident Level - VI</w:t>
            </w:r>
          </w:p>
        </w:tc>
        <w:tc>
          <w:tcPr>
            <w:tcW w:w="1443" w:type="dxa"/>
          </w:tcPr>
          <w:p w14:paraId="288AF5BF" w14:textId="1DDE2941"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c>
          <w:tcPr>
            <w:tcW w:w="1444" w:type="dxa"/>
          </w:tcPr>
          <w:p w14:paraId="7602688A" w14:textId="56BEB5DF"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r>
    </w:tbl>
    <w:p w14:paraId="7B199384" w14:textId="77777777" w:rsidR="009E0349" w:rsidRDefault="009E0349" w:rsidP="004404AB">
      <w:pPr>
        <w:pStyle w:val="Caption"/>
        <w:keepNext/>
      </w:pPr>
    </w:p>
    <w:p w14:paraId="3C4DA9E7" w14:textId="02417A70" w:rsidR="004404AB" w:rsidRDefault="004404AB" w:rsidP="004404AB">
      <w:pPr>
        <w:pStyle w:val="Caption"/>
        <w:keepNext/>
      </w:pPr>
      <w:bookmarkStart w:id="60" w:name="_Toc90234381"/>
      <w:r>
        <w:t xml:space="preserve">Table </w:t>
      </w:r>
      <w:r w:rsidR="00E4280B">
        <w:fldChar w:fldCharType="begin"/>
      </w:r>
      <w:r w:rsidR="00E4280B">
        <w:instrText xml:space="preserve"> SEQ Table \* ARABIC </w:instrText>
      </w:r>
      <w:r w:rsidR="00E4280B">
        <w:fldChar w:fldCharType="separate"/>
      </w:r>
      <w:r w:rsidR="006556DC">
        <w:rPr>
          <w:noProof/>
        </w:rPr>
        <w:t>10</w:t>
      </w:r>
      <w:r w:rsidR="00E4280B">
        <w:rPr>
          <w:noProof/>
        </w:rPr>
        <w:fldChar w:fldCharType="end"/>
      </w:r>
      <w:r>
        <w:t xml:space="preserve">: </w:t>
      </w:r>
      <w:r w:rsidRPr="00213AF3">
        <w:t xml:space="preserve">Accidents reported by </w:t>
      </w:r>
      <w:r>
        <w:t xml:space="preserve">Potential </w:t>
      </w:r>
      <w:r w:rsidRPr="00213AF3">
        <w:t>Accident Level (Lowest to Highest)</w:t>
      </w:r>
      <w:bookmarkEnd w:id="6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4"/>
        <w:gridCol w:w="1445"/>
        <w:gridCol w:w="1446"/>
      </w:tblGrid>
      <w:tr w:rsidR="004404AB" w14:paraId="173F0B5F" w14:textId="77777777" w:rsidTr="004404A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top w:val="none" w:sz="0" w:space="0" w:color="auto"/>
              <w:left w:val="none" w:sz="0" w:space="0" w:color="auto"/>
              <w:right w:val="none" w:sz="0" w:space="0" w:color="auto"/>
            </w:tcBorders>
          </w:tcPr>
          <w:p w14:paraId="20FEE197" w14:textId="01E66157" w:rsidR="004404AB" w:rsidRDefault="004404AB" w:rsidP="00213F40">
            <w:r>
              <w:t>Potential Accident Level (Lowest to Highest)</w:t>
            </w:r>
          </w:p>
        </w:tc>
        <w:tc>
          <w:tcPr>
            <w:tcW w:w="1445" w:type="dxa"/>
            <w:tcBorders>
              <w:top w:val="none" w:sz="0" w:space="0" w:color="auto"/>
              <w:left w:val="none" w:sz="0" w:space="0" w:color="auto"/>
              <w:right w:val="none" w:sz="0" w:space="0" w:color="auto"/>
            </w:tcBorders>
          </w:tcPr>
          <w:p w14:paraId="6D2124BC"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Count</w:t>
            </w:r>
          </w:p>
        </w:tc>
        <w:tc>
          <w:tcPr>
            <w:tcW w:w="1446" w:type="dxa"/>
            <w:tcBorders>
              <w:top w:val="none" w:sz="0" w:space="0" w:color="auto"/>
              <w:left w:val="none" w:sz="0" w:space="0" w:color="auto"/>
              <w:right w:val="none" w:sz="0" w:space="0" w:color="auto"/>
            </w:tcBorders>
          </w:tcPr>
          <w:p w14:paraId="2B8B3A0F"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7BEB0911"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68A3FEA5" w14:textId="1826CB57" w:rsidR="004404AB" w:rsidRPr="00A12DAE" w:rsidRDefault="004404AB" w:rsidP="00213F40">
            <w:pPr>
              <w:rPr>
                <w:b w:val="0"/>
                <w:bCs w:val="0"/>
              </w:rPr>
            </w:pPr>
            <w:r>
              <w:t xml:space="preserve">Potential </w:t>
            </w:r>
            <w:r w:rsidRPr="00A12DAE">
              <w:t xml:space="preserve">Accident Level </w:t>
            </w:r>
            <w:r>
              <w:t>–</w:t>
            </w:r>
            <w:r w:rsidRPr="00A12DAE">
              <w:t xml:space="preserve"> I</w:t>
            </w:r>
            <w:r>
              <w:t xml:space="preserve"> </w:t>
            </w:r>
          </w:p>
        </w:tc>
        <w:tc>
          <w:tcPr>
            <w:tcW w:w="1445" w:type="dxa"/>
          </w:tcPr>
          <w:p w14:paraId="766CF68D" w14:textId="08C868F9" w:rsidR="004404AB" w:rsidRDefault="009E0349" w:rsidP="00213F40">
            <w:pPr>
              <w:cnfStyle w:val="000000100000" w:firstRow="0" w:lastRow="0" w:firstColumn="0" w:lastColumn="0" w:oddVBand="0" w:evenVBand="0" w:oddHBand="1" w:evenHBand="0" w:firstRowFirstColumn="0" w:firstRowLastColumn="0" w:lastRowFirstColumn="0" w:lastRowLastColumn="0"/>
            </w:pPr>
            <w:r>
              <w:t>45</w:t>
            </w:r>
          </w:p>
        </w:tc>
        <w:tc>
          <w:tcPr>
            <w:tcW w:w="1446" w:type="dxa"/>
          </w:tcPr>
          <w:p w14:paraId="4D3B6DAB" w14:textId="57E83252" w:rsidR="004404AB" w:rsidRDefault="009E0349" w:rsidP="00213F40">
            <w:pPr>
              <w:cnfStyle w:val="000000100000" w:firstRow="0" w:lastRow="0" w:firstColumn="0" w:lastColumn="0" w:oddVBand="0" w:evenVBand="0" w:oddHBand="1" w:evenHBand="0" w:firstRowFirstColumn="0" w:firstRowLastColumn="0" w:lastRowFirstColumn="0" w:lastRowLastColumn="0"/>
            </w:pPr>
            <w:r>
              <w:t>11%</w:t>
            </w:r>
          </w:p>
        </w:tc>
      </w:tr>
      <w:tr w:rsidR="004404AB" w14:paraId="3B3DA19C"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02C7CA1D" w14:textId="68DA3DDC" w:rsidR="004404AB" w:rsidRDefault="004404AB" w:rsidP="00213F40">
            <w:r>
              <w:t xml:space="preserve">Potential </w:t>
            </w:r>
            <w:r w:rsidRPr="00A12DAE">
              <w:t>Accident Level - II</w:t>
            </w:r>
          </w:p>
        </w:tc>
        <w:tc>
          <w:tcPr>
            <w:tcW w:w="1445" w:type="dxa"/>
          </w:tcPr>
          <w:p w14:paraId="45A1749B" w14:textId="6FBA5F42" w:rsidR="004404AB" w:rsidRDefault="009E0349" w:rsidP="00213F40">
            <w:pPr>
              <w:cnfStyle w:val="000000000000" w:firstRow="0" w:lastRow="0" w:firstColumn="0" w:lastColumn="0" w:oddVBand="0" w:evenVBand="0" w:oddHBand="0" w:evenHBand="0" w:firstRowFirstColumn="0" w:firstRowLastColumn="0" w:lastRowFirstColumn="0" w:lastRowLastColumn="0"/>
            </w:pPr>
            <w:r>
              <w:t>95</w:t>
            </w:r>
          </w:p>
        </w:tc>
        <w:tc>
          <w:tcPr>
            <w:tcW w:w="1446" w:type="dxa"/>
          </w:tcPr>
          <w:p w14:paraId="5E032F62" w14:textId="01BE5463" w:rsidR="004404AB" w:rsidRDefault="009E0349" w:rsidP="00213F40">
            <w:pPr>
              <w:cnfStyle w:val="000000000000" w:firstRow="0" w:lastRow="0" w:firstColumn="0" w:lastColumn="0" w:oddVBand="0" w:evenVBand="0" w:oddHBand="0" w:evenHBand="0" w:firstRowFirstColumn="0" w:firstRowLastColumn="0" w:lastRowFirstColumn="0" w:lastRowLastColumn="0"/>
            </w:pPr>
            <w:r>
              <w:t>23%</w:t>
            </w:r>
          </w:p>
        </w:tc>
      </w:tr>
      <w:tr w:rsidR="004404AB" w14:paraId="6F8C8A7C"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66DC3CD" w14:textId="7F42E370" w:rsidR="004404AB" w:rsidRDefault="004404AB" w:rsidP="00213F40">
            <w:r>
              <w:t xml:space="preserve">Potential </w:t>
            </w:r>
            <w:r w:rsidRPr="00A12DAE">
              <w:t>Accident Level - III</w:t>
            </w:r>
          </w:p>
        </w:tc>
        <w:tc>
          <w:tcPr>
            <w:tcW w:w="1445" w:type="dxa"/>
          </w:tcPr>
          <w:p w14:paraId="7BFD590D" w14:textId="703ABCE5" w:rsidR="004404AB" w:rsidRDefault="009E0349" w:rsidP="00213F40">
            <w:pPr>
              <w:cnfStyle w:val="000000100000" w:firstRow="0" w:lastRow="0" w:firstColumn="0" w:lastColumn="0" w:oddVBand="0" w:evenVBand="0" w:oddHBand="1" w:evenHBand="0" w:firstRowFirstColumn="0" w:firstRowLastColumn="0" w:lastRowFirstColumn="0" w:lastRowLastColumn="0"/>
            </w:pPr>
            <w:r>
              <w:t>106</w:t>
            </w:r>
          </w:p>
        </w:tc>
        <w:tc>
          <w:tcPr>
            <w:tcW w:w="1446" w:type="dxa"/>
          </w:tcPr>
          <w:p w14:paraId="414E2FCC" w14:textId="58988F06" w:rsidR="004404AB" w:rsidRDefault="009E0349" w:rsidP="00213F40">
            <w:pPr>
              <w:cnfStyle w:val="000000100000" w:firstRow="0" w:lastRow="0" w:firstColumn="0" w:lastColumn="0" w:oddVBand="0" w:evenVBand="0" w:oddHBand="1" w:evenHBand="0" w:firstRowFirstColumn="0" w:firstRowLastColumn="0" w:lastRowFirstColumn="0" w:lastRowLastColumn="0"/>
            </w:pPr>
            <w:r>
              <w:t>25%</w:t>
            </w:r>
          </w:p>
        </w:tc>
      </w:tr>
      <w:tr w:rsidR="004404AB" w14:paraId="55C026DB"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7DA9AE08" w14:textId="38F0ABF9" w:rsidR="004404AB" w:rsidRDefault="004404AB" w:rsidP="00213F40">
            <w:r>
              <w:t xml:space="preserve">Potential </w:t>
            </w:r>
            <w:r w:rsidRPr="004404AB">
              <w:t>Accident Level - IV</w:t>
            </w:r>
          </w:p>
        </w:tc>
        <w:tc>
          <w:tcPr>
            <w:tcW w:w="1445" w:type="dxa"/>
          </w:tcPr>
          <w:p w14:paraId="718653D4" w14:textId="455D8954" w:rsidR="004404AB" w:rsidRDefault="009E0349" w:rsidP="00213F40">
            <w:pPr>
              <w:cnfStyle w:val="000000000000" w:firstRow="0" w:lastRow="0" w:firstColumn="0" w:lastColumn="0" w:oddVBand="0" w:evenVBand="0" w:oddHBand="0" w:evenHBand="0" w:firstRowFirstColumn="0" w:firstRowLastColumn="0" w:lastRowFirstColumn="0" w:lastRowLastColumn="0"/>
            </w:pPr>
            <w:r>
              <w:t>141</w:t>
            </w:r>
          </w:p>
        </w:tc>
        <w:tc>
          <w:tcPr>
            <w:tcW w:w="1446" w:type="dxa"/>
          </w:tcPr>
          <w:p w14:paraId="494ACDA6" w14:textId="216DF9EF" w:rsidR="004404AB" w:rsidRDefault="009E0349" w:rsidP="00213F40">
            <w:pPr>
              <w:cnfStyle w:val="000000000000" w:firstRow="0" w:lastRow="0" w:firstColumn="0" w:lastColumn="0" w:oddVBand="0" w:evenVBand="0" w:oddHBand="0" w:evenHBand="0" w:firstRowFirstColumn="0" w:firstRowLastColumn="0" w:lastRowFirstColumn="0" w:lastRowLastColumn="0"/>
            </w:pPr>
            <w:r>
              <w:t>34%</w:t>
            </w:r>
          </w:p>
        </w:tc>
      </w:tr>
      <w:tr w:rsidR="004404AB" w14:paraId="26E7FA64"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79F7953" w14:textId="2488AE9B" w:rsidR="004404AB" w:rsidRDefault="004404AB" w:rsidP="00213F40">
            <w:r>
              <w:t xml:space="preserve">Potential </w:t>
            </w:r>
            <w:r w:rsidRPr="004404AB">
              <w:t>Accident Level - V</w:t>
            </w:r>
          </w:p>
        </w:tc>
        <w:tc>
          <w:tcPr>
            <w:tcW w:w="1445" w:type="dxa"/>
          </w:tcPr>
          <w:p w14:paraId="4BFE2FDB" w14:textId="68A5B7D0" w:rsidR="004404AB" w:rsidRDefault="009E0349" w:rsidP="00213F40">
            <w:pPr>
              <w:cnfStyle w:val="000000100000" w:firstRow="0" w:lastRow="0" w:firstColumn="0" w:lastColumn="0" w:oddVBand="0" w:evenVBand="0" w:oddHBand="1" w:evenHBand="0" w:firstRowFirstColumn="0" w:firstRowLastColumn="0" w:lastRowFirstColumn="0" w:lastRowLastColumn="0"/>
            </w:pPr>
            <w:r>
              <w:t>30</w:t>
            </w:r>
          </w:p>
        </w:tc>
        <w:tc>
          <w:tcPr>
            <w:tcW w:w="1446" w:type="dxa"/>
          </w:tcPr>
          <w:p w14:paraId="717EC211" w14:textId="1026690A" w:rsidR="004404AB" w:rsidRDefault="009E0349" w:rsidP="00213F40">
            <w:pPr>
              <w:cnfStyle w:val="000000100000" w:firstRow="0" w:lastRow="0" w:firstColumn="0" w:lastColumn="0" w:oddVBand="0" w:evenVBand="0" w:oddHBand="1" w:evenHBand="0" w:firstRowFirstColumn="0" w:firstRowLastColumn="0" w:lastRowFirstColumn="0" w:lastRowLastColumn="0"/>
            </w:pPr>
            <w:r>
              <w:t>7%</w:t>
            </w:r>
          </w:p>
        </w:tc>
      </w:tr>
      <w:tr w:rsidR="004404AB" w14:paraId="31B8400E"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bottom w:val="none" w:sz="0" w:space="0" w:color="auto"/>
            </w:tcBorders>
          </w:tcPr>
          <w:p w14:paraId="2C7D9DAE" w14:textId="40A4DAF6" w:rsidR="004404AB" w:rsidRDefault="004404AB" w:rsidP="00213F40">
            <w:r>
              <w:t xml:space="preserve">Potential </w:t>
            </w:r>
            <w:r w:rsidRPr="004404AB">
              <w:t>Accident Level - VI</w:t>
            </w:r>
          </w:p>
        </w:tc>
        <w:tc>
          <w:tcPr>
            <w:tcW w:w="1445" w:type="dxa"/>
          </w:tcPr>
          <w:p w14:paraId="6A16DD65" w14:textId="2C985869" w:rsidR="004404AB" w:rsidRDefault="009E0349" w:rsidP="00213F40">
            <w:pPr>
              <w:cnfStyle w:val="000000000000" w:firstRow="0" w:lastRow="0" w:firstColumn="0" w:lastColumn="0" w:oddVBand="0" w:evenVBand="0" w:oddHBand="0" w:evenHBand="0" w:firstRowFirstColumn="0" w:firstRowLastColumn="0" w:lastRowFirstColumn="0" w:lastRowLastColumn="0"/>
            </w:pPr>
            <w:r>
              <w:t>1</w:t>
            </w:r>
          </w:p>
        </w:tc>
        <w:tc>
          <w:tcPr>
            <w:tcW w:w="1446" w:type="dxa"/>
          </w:tcPr>
          <w:p w14:paraId="0A386CF2" w14:textId="202DBEE8" w:rsidR="004404AB" w:rsidRDefault="009E0349" w:rsidP="00213F40">
            <w:pPr>
              <w:cnfStyle w:val="000000000000" w:firstRow="0" w:lastRow="0" w:firstColumn="0" w:lastColumn="0" w:oddVBand="0" w:evenVBand="0" w:oddHBand="0" w:evenHBand="0" w:firstRowFirstColumn="0" w:firstRowLastColumn="0" w:lastRowFirstColumn="0" w:lastRowLastColumn="0"/>
            </w:pPr>
            <w:r>
              <w:t>~ 0%</w:t>
            </w:r>
          </w:p>
        </w:tc>
      </w:tr>
    </w:tbl>
    <w:p w14:paraId="697AA453" w14:textId="15C2B44F" w:rsidR="004404AB" w:rsidRDefault="004404AB" w:rsidP="0080459D"/>
    <w:p w14:paraId="782FCDFC" w14:textId="77777777" w:rsidR="00052BBD" w:rsidRDefault="00052BBD" w:rsidP="00052BBD">
      <w:pPr>
        <w:keepNext/>
      </w:pPr>
      <w:r>
        <w:rPr>
          <w:noProof/>
        </w:rPr>
        <w:drawing>
          <wp:inline distT="0" distB="0" distL="0" distR="0" wp14:anchorId="7BF44749" wp14:editId="28D8E80C">
            <wp:extent cx="4562856" cy="22402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4562856" cy="2240280"/>
                    </a:xfrm>
                    <a:prstGeom prst="rect">
                      <a:avLst/>
                    </a:prstGeom>
                  </pic:spPr>
                </pic:pic>
              </a:graphicData>
            </a:graphic>
          </wp:inline>
        </w:drawing>
      </w:r>
    </w:p>
    <w:p w14:paraId="698BFEBB" w14:textId="06742F18" w:rsidR="00052BBD" w:rsidRDefault="00052BBD" w:rsidP="00052BBD">
      <w:pPr>
        <w:pStyle w:val="Caption"/>
      </w:pPr>
      <w:bookmarkStart w:id="61" w:name="_Toc90234326"/>
      <w:r>
        <w:t xml:space="preserve">Figure </w:t>
      </w:r>
      <w:r w:rsidR="00E4280B">
        <w:fldChar w:fldCharType="begin"/>
      </w:r>
      <w:r w:rsidR="00E4280B">
        <w:instrText xml:space="preserve"> SEQ Figure \* ARABIC </w:instrText>
      </w:r>
      <w:r w:rsidR="00E4280B">
        <w:fldChar w:fldCharType="separate"/>
      </w:r>
      <w:r w:rsidR="006556DC">
        <w:rPr>
          <w:noProof/>
        </w:rPr>
        <w:t>9</w:t>
      </w:r>
      <w:r w:rsidR="00E4280B">
        <w:rPr>
          <w:noProof/>
        </w:rPr>
        <w:fldChar w:fldCharType="end"/>
      </w:r>
      <w:r>
        <w:t>: Accidents by Level - Reported and Potential</w:t>
      </w:r>
      <w:bookmarkEnd w:id="61"/>
    </w:p>
    <w:p w14:paraId="0B0D0659" w14:textId="2555906D" w:rsidR="00AD3E48" w:rsidRDefault="00AD3E48" w:rsidP="00AD3E48">
      <w:r>
        <w:t xml:space="preserve">Our interpretation is that either some precautionary controls, or safety gear, or timely reaction, or fortune would have played a role in toning down the severity of the injury </w:t>
      </w:r>
      <w:r w:rsidR="001B6772">
        <w:t xml:space="preserve">that could have been </w:t>
      </w:r>
      <w:r>
        <w:t xml:space="preserve">caused by the accident. However, it could also be a case of people underreporting the severity of the </w:t>
      </w:r>
      <w:r w:rsidR="001B6772">
        <w:t>a</w:t>
      </w:r>
      <w:r>
        <w:t xml:space="preserve">ccident to avoid panic or </w:t>
      </w:r>
      <w:r w:rsidR="00174EA5">
        <w:t>penalties</w:t>
      </w:r>
      <w:r>
        <w:t xml:space="preserve">. It is recommended to pay attention to the Potential Accident Level rating of </w:t>
      </w:r>
      <w:r w:rsidR="001B6772">
        <w:t>a</w:t>
      </w:r>
      <w:r>
        <w:t xml:space="preserve">ccidents and </w:t>
      </w:r>
      <w:r w:rsidR="001B6772">
        <w:t>a</w:t>
      </w:r>
      <w:r>
        <w:t>ctivities that carry a similar risk profile to prevent or prepare for the worst-case scenario.</w:t>
      </w:r>
    </w:p>
    <w:p w14:paraId="65A79162" w14:textId="5119B676" w:rsidR="00AD3E48" w:rsidRDefault="00AD3E48" w:rsidP="00AD3E48">
      <w:r>
        <w:t xml:space="preserve">Gathering more data over a longer period of time, benchmarking the trend against other Brazilian </w:t>
      </w:r>
      <w:r w:rsidR="00174EA5">
        <w:t>c</w:t>
      </w:r>
      <w:r>
        <w:t xml:space="preserve">ompanies in similar Industry Sectors, or against other Countries in </w:t>
      </w:r>
      <w:r w:rsidR="00804AF6">
        <w:t>similar</w:t>
      </w:r>
      <w:r>
        <w:t xml:space="preserve"> Industry Sector can help validate the assumptions </w:t>
      </w:r>
      <w:r w:rsidR="00804AF6">
        <w:t>and</w:t>
      </w:r>
      <w:r>
        <w:t xml:space="preserve"> guidelines for the assignment of Accident Level and Potential Accident Level.</w:t>
      </w:r>
    </w:p>
    <w:p w14:paraId="4584E7D7" w14:textId="505A3C43" w:rsidR="007B235A" w:rsidRDefault="007B235A" w:rsidP="007B235A">
      <w:pPr>
        <w:pStyle w:val="Heading4"/>
      </w:pPr>
      <w:r>
        <w:t>Employee Type</w:t>
      </w:r>
    </w:p>
    <w:p w14:paraId="7CCA2956" w14:textId="1D55364C" w:rsidR="00C662E4" w:rsidRDefault="00C662E4" w:rsidP="00C662E4">
      <w:pPr>
        <w:pStyle w:val="Caption"/>
        <w:keepNext/>
      </w:pPr>
      <w:bookmarkStart w:id="62" w:name="_Toc90234382"/>
      <w:r>
        <w:t xml:space="preserve">Table </w:t>
      </w:r>
      <w:r w:rsidR="00E4280B">
        <w:fldChar w:fldCharType="begin"/>
      </w:r>
      <w:r w:rsidR="00E4280B">
        <w:instrText xml:space="preserve"> SEQ Table \* ARABIC </w:instrText>
      </w:r>
      <w:r w:rsidR="00E4280B">
        <w:fldChar w:fldCharType="separate"/>
      </w:r>
      <w:r w:rsidR="006556DC">
        <w:rPr>
          <w:noProof/>
        </w:rPr>
        <w:t>11</w:t>
      </w:r>
      <w:r w:rsidR="00E4280B">
        <w:rPr>
          <w:noProof/>
        </w:rPr>
        <w:fldChar w:fldCharType="end"/>
      </w:r>
      <w:r>
        <w:t>: Accidents reported based on Employee Type of Person injured</w:t>
      </w:r>
      <w:bookmarkEnd w:id="6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C662E4" w14:paraId="1A792C82" w14:textId="77777777" w:rsidTr="00213F4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04745503" w14:textId="261DCBC9" w:rsidR="00C662E4" w:rsidRDefault="00C662E4" w:rsidP="00213F40">
            <w:r>
              <w:t>Employee Type</w:t>
            </w:r>
          </w:p>
        </w:tc>
        <w:tc>
          <w:tcPr>
            <w:tcW w:w="1355" w:type="dxa"/>
            <w:tcBorders>
              <w:top w:val="none" w:sz="0" w:space="0" w:color="auto"/>
              <w:left w:val="none" w:sz="0" w:space="0" w:color="auto"/>
              <w:right w:val="none" w:sz="0" w:space="0" w:color="auto"/>
            </w:tcBorders>
          </w:tcPr>
          <w:p w14:paraId="7DEE12BA"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1516414"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w:t>
            </w:r>
          </w:p>
        </w:tc>
      </w:tr>
      <w:tr w:rsidR="00C662E4" w14:paraId="024143CB"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35AD3784" w14:textId="003C135F" w:rsidR="00C662E4" w:rsidRDefault="00C662E4" w:rsidP="00213F40">
            <w:r w:rsidRPr="00C662E4">
              <w:t>Third Party</w:t>
            </w:r>
          </w:p>
        </w:tc>
        <w:tc>
          <w:tcPr>
            <w:tcW w:w="1355" w:type="dxa"/>
          </w:tcPr>
          <w:p w14:paraId="513796F2" w14:textId="200911A9" w:rsidR="00C662E4" w:rsidRDefault="00C662E4" w:rsidP="00213F40">
            <w:pPr>
              <w:cnfStyle w:val="000000100000" w:firstRow="0" w:lastRow="0" w:firstColumn="0" w:lastColumn="0" w:oddVBand="0" w:evenVBand="0" w:oddHBand="1" w:evenHBand="0" w:firstRowFirstColumn="0" w:firstRowLastColumn="0" w:lastRowFirstColumn="0" w:lastRowLastColumn="0"/>
            </w:pPr>
            <w:r>
              <w:t>185</w:t>
            </w:r>
          </w:p>
        </w:tc>
        <w:tc>
          <w:tcPr>
            <w:tcW w:w="1356" w:type="dxa"/>
          </w:tcPr>
          <w:p w14:paraId="5CA6B381" w14:textId="428A9DDC" w:rsidR="00C662E4" w:rsidRDefault="00C662E4" w:rsidP="00213F40">
            <w:pPr>
              <w:cnfStyle w:val="000000100000" w:firstRow="0" w:lastRow="0" w:firstColumn="0" w:lastColumn="0" w:oddVBand="0" w:evenVBand="0" w:oddHBand="1" w:evenHBand="0" w:firstRowFirstColumn="0" w:firstRowLastColumn="0" w:lastRowFirstColumn="0" w:lastRowLastColumn="0"/>
            </w:pPr>
            <w:r>
              <w:t>44%</w:t>
            </w:r>
          </w:p>
        </w:tc>
      </w:tr>
      <w:tr w:rsidR="00C662E4" w14:paraId="063D3453" w14:textId="77777777" w:rsidTr="00213F40">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1CD273C0" w14:textId="02372A6F" w:rsidR="00C662E4" w:rsidRDefault="00C662E4" w:rsidP="00213F40">
            <w:r w:rsidRPr="00C662E4">
              <w:t>Employee</w:t>
            </w:r>
          </w:p>
        </w:tc>
        <w:tc>
          <w:tcPr>
            <w:tcW w:w="1355" w:type="dxa"/>
          </w:tcPr>
          <w:p w14:paraId="50AF5EA6" w14:textId="10AEBEDD" w:rsidR="00C662E4" w:rsidRDefault="00C662E4" w:rsidP="00213F40">
            <w:pPr>
              <w:cnfStyle w:val="000000000000" w:firstRow="0" w:lastRow="0" w:firstColumn="0" w:lastColumn="0" w:oddVBand="0" w:evenVBand="0" w:oddHBand="0" w:evenHBand="0" w:firstRowFirstColumn="0" w:firstRowLastColumn="0" w:lastRowFirstColumn="0" w:lastRowLastColumn="0"/>
            </w:pPr>
            <w:r>
              <w:t>178</w:t>
            </w:r>
          </w:p>
        </w:tc>
        <w:tc>
          <w:tcPr>
            <w:tcW w:w="1356" w:type="dxa"/>
          </w:tcPr>
          <w:p w14:paraId="72CEE53C" w14:textId="3162587D" w:rsidR="00C662E4" w:rsidRDefault="00C662E4" w:rsidP="00213F40">
            <w:pPr>
              <w:cnfStyle w:val="000000000000" w:firstRow="0" w:lastRow="0" w:firstColumn="0" w:lastColumn="0" w:oddVBand="0" w:evenVBand="0" w:oddHBand="0" w:evenHBand="0" w:firstRowFirstColumn="0" w:firstRowLastColumn="0" w:lastRowFirstColumn="0" w:lastRowLastColumn="0"/>
            </w:pPr>
            <w:r>
              <w:t>43%</w:t>
            </w:r>
          </w:p>
        </w:tc>
      </w:tr>
      <w:tr w:rsidR="00C662E4" w14:paraId="136AC90C"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750CFBA3" w14:textId="41E21228" w:rsidR="00C662E4" w:rsidRDefault="00C662E4" w:rsidP="00213F40">
            <w:r w:rsidRPr="00C662E4">
              <w:t>Third Party (Remote)</w:t>
            </w:r>
          </w:p>
        </w:tc>
        <w:tc>
          <w:tcPr>
            <w:tcW w:w="1355" w:type="dxa"/>
          </w:tcPr>
          <w:p w14:paraId="0E1E91DB" w14:textId="28A6BEF9" w:rsidR="00C662E4" w:rsidRDefault="00C662E4" w:rsidP="00213F40">
            <w:pPr>
              <w:cnfStyle w:val="000000100000" w:firstRow="0" w:lastRow="0" w:firstColumn="0" w:lastColumn="0" w:oddVBand="0" w:evenVBand="0" w:oddHBand="1" w:evenHBand="0" w:firstRowFirstColumn="0" w:firstRowLastColumn="0" w:lastRowFirstColumn="0" w:lastRowLastColumn="0"/>
            </w:pPr>
            <w:r>
              <w:t>55</w:t>
            </w:r>
          </w:p>
        </w:tc>
        <w:tc>
          <w:tcPr>
            <w:tcW w:w="1356" w:type="dxa"/>
          </w:tcPr>
          <w:p w14:paraId="45CE38ED" w14:textId="0120526F" w:rsidR="00C662E4" w:rsidRDefault="00C662E4" w:rsidP="00213F40">
            <w:pPr>
              <w:cnfStyle w:val="000000100000" w:firstRow="0" w:lastRow="0" w:firstColumn="0" w:lastColumn="0" w:oddVBand="0" w:evenVBand="0" w:oddHBand="1" w:evenHBand="0" w:firstRowFirstColumn="0" w:firstRowLastColumn="0" w:lastRowFirstColumn="0" w:lastRowLastColumn="0"/>
            </w:pPr>
            <w:r>
              <w:t>13%</w:t>
            </w:r>
          </w:p>
        </w:tc>
      </w:tr>
    </w:tbl>
    <w:p w14:paraId="30C6BEDE" w14:textId="5007147C" w:rsidR="007B235A" w:rsidRDefault="007B235A" w:rsidP="007B235A"/>
    <w:p w14:paraId="1BDF09D2" w14:textId="77777777" w:rsidR="002D0E0F" w:rsidRDefault="002D0E0F" w:rsidP="002D0E0F">
      <w:pPr>
        <w:keepNext/>
      </w:pPr>
      <w:r>
        <w:rPr>
          <w:noProof/>
        </w:rPr>
        <w:lastRenderedPageBreak/>
        <w:drawing>
          <wp:inline distT="0" distB="0" distL="0" distR="0" wp14:anchorId="3C87A98B" wp14:editId="7561CAB1">
            <wp:extent cx="2560320" cy="16824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2560320" cy="1682496"/>
                    </a:xfrm>
                    <a:prstGeom prst="rect">
                      <a:avLst/>
                    </a:prstGeom>
                  </pic:spPr>
                </pic:pic>
              </a:graphicData>
            </a:graphic>
          </wp:inline>
        </w:drawing>
      </w:r>
    </w:p>
    <w:p w14:paraId="6CA6FED6" w14:textId="2390CDFA" w:rsidR="00AF5C11" w:rsidRDefault="002D0E0F" w:rsidP="002D0E0F">
      <w:pPr>
        <w:pStyle w:val="Caption"/>
      </w:pPr>
      <w:bookmarkStart w:id="63" w:name="_Toc90234327"/>
      <w:r>
        <w:t xml:space="preserve">Figure </w:t>
      </w:r>
      <w:r w:rsidR="00E4280B">
        <w:fldChar w:fldCharType="begin"/>
      </w:r>
      <w:r w:rsidR="00E4280B">
        <w:instrText xml:space="preserve"> SEQ Figure \* ARABIC </w:instrText>
      </w:r>
      <w:r w:rsidR="00E4280B">
        <w:fldChar w:fldCharType="separate"/>
      </w:r>
      <w:r w:rsidR="006556DC">
        <w:rPr>
          <w:noProof/>
        </w:rPr>
        <w:t>10</w:t>
      </w:r>
      <w:r w:rsidR="00E4280B">
        <w:rPr>
          <w:noProof/>
        </w:rPr>
        <w:fldChar w:fldCharType="end"/>
      </w:r>
      <w:r>
        <w:t xml:space="preserve">: Accidents </w:t>
      </w:r>
      <w:r w:rsidR="001C0FBC">
        <w:t xml:space="preserve">reported </w:t>
      </w:r>
      <w:r>
        <w:t>by Employee Type</w:t>
      </w:r>
      <w:r w:rsidR="001C0FBC">
        <w:t xml:space="preserve"> of Person injured</w:t>
      </w:r>
      <w:bookmarkEnd w:id="63"/>
    </w:p>
    <w:p w14:paraId="44EA0D44" w14:textId="64E2D234" w:rsidR="00092DD7" w:rsidRDefault="00092DD7" w:rsidP="00092DD7">
      <w:r>
        <w:t xml:space="preserve">Number of Accidents involving Employee and Third Party are </w:t>
      </w:r>
      <w:r w:rsidR="00483038">
        <w:t xml:space="preserve">almost </w:t>
      </w:r>
      <w:r>
        <w:t xml:space="preserve">on par with each other. Since the overall ratio of number of Employees and </w:t>
      </w:r>
      <w:proofErr w:type="gramStart"/>
      <w:r>
        <w:t>Third Party</w:t>
      </w:r>
      <w:proofErr w:type="gramEnd"/>
      <w:r>
        <w:t xml:space="preserve"> Personnel is unknown, we can’t draw any further conclusions. Third Party Personnel who are in remote location are also prone to Accidents to an extent</w:t>
      </w:r>
      <w:r w:rsidR="002455AC">
        <w:t xml:space="preserve"> (13% of the cases)</w:t>
      </w:r>
      <w:r>
        <w:t xml:space="preserve">. It is not </w:t>
      </w:r>
      <w:r w:rsidR="00483038">
        <w:t>known</w:t>
      </w:r>
      <w:r>
        <w:t xml:space="preserve"> if any of the Employees too are based in remote locations or only work onsite in the plants / company facilities.</w:t>
      </w:r>
    </w:p>
    <w:p w14:paraId="22B03516" w14:textId="4A9457C2" w:rsidR="00C928B6" w:rsidRDefault="00A646F2" w:rsidP="00A646F2">
      <w:pPr>
        <w:pStyle w:val="Heading4"/>
      </w:pPr>
      <w:r>
        <w:t>Critical Risk</w:t>
      </w:r>
    </w:p>
    <w:p w14:paraId="097B26CB" w14:textId="77F44E64" w:rsidR="00A646F2" w:rsidRDefault="00A646F2" w:rsidP="00A646F2">
      <w:pPr>
        <w:pStyle w:val="Caption"/>
        <w:keepNext/>
      </w:pPr>
      <w:bookmarkStart w:id="64" w:name="_Toc90234383"/>
      <w:r>
        <w:t xml:space="preserve">Table </w:t>
      </w:r>
      <w:r w:rsidR="00E4280B">
        <w:fldChar w:fldCharType="begin"/>
      </w:r>
      <w:r w:rsidR="00E4280B">
        <w:instrText xml:space="preserve"> SEQ Table \* ARABIC </w:instrText>
      </w:r>
      <w:r w:rsidR="00E4280B">
        <w:fldChar w:fldCharType="separate"/>
      </w:r>
      <w:r w:rsidR="006556DC">
        <w:rPr>
          <w:noProof/>
        </w:rPr>
        <w:t>12</w:t>
      </w:r>
      <w:r w:rsidR="00E4280B">
        <w:rPr>
          <w:noProof/>
        </w:rPr>
        <w:fldChar w:fldCharType="end"/>
      </w:r>
      <w:r>
        <w:t>: Accidents reported classified by Critical Risk</w:t>
      </w:r>
      <w:bookmarkEnd w:id="6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1490"/>
        <w:gridCol w:w="1491"/>
      </w:tblGrid>
      <w:tr w:rsidR="00A646F2" w14:paraId="7D691FE3" w14:textId="77777777" w:rsidTr="00A646F2">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left w:val="none" w:sz="0" w:space="0" w:color="auto"/>
              <w:right w:val="none" w:sz="0" w:space="0" w:color="auto"/>
            </w:tcBorders>
          </w:tcPr>
          <w:p w14:paraId="0D2CB9D3" w14:textId="4DE5E53E" w:rsidR="00A646F2" w:rsidRDefault="00A646F2" w:rsidP="00213F40">
            <w:r>
              <w:t>Critical Risk</w:t>
            </w:r>
          </w:p>
        </w:tc>
        <w:tc>
          <w:tcPr>
            <w:tcW w:w="1490" w:type="dxa"/>
            <w:tcBorders>
              <w:top w:val="none" w:sz="0" w:space="0" w:color="auto"/>
              <w:left w:val="none" w:sz="0" w:space="0" w:color="auto"/>
              <w:right w:val="none" w:sz="0" w:space="0" w:color="auto"/>
            </w:tcBorders>
          </w:tcPr>
          <w:p w14:paraId="07E18243"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Count</w:t>
            </w:r>
          </w:p>
        </w:tc>
        <w:tc>
          <w:tcPr>
            <w:tcW w:w="1491" w:type="dxa"/>
            <w:tcBorders>
              <w:top w:val="none" w:sz="0" w:space="0" w:color="auto"/>
              <w:left w:val="none" w:sz="0" w:space="0" w:color="auto"/>
              <w:right w:val="none" w:sz="0" w:space="0" w:color="auto"/>
            </w:tcBorders>
          </w:tcPr>
          <w:p w14:paraId="714EF710"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w:t>
            </w:r>
          </w:p>
        </w:tc>
      </w:tr>
      <w:tr w:rsidR="005927B5" w14:paraId="5CCAAA5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4F94A11" w14:textId="1C2302D0" w:rsidR="005927B5" w:rsidRDefault="005927B5" w:rsidP="005927B5">
            <w:r w:rsidRPr="00C018BE">
              <w:t>Others</w:t>
            </w:r>
          </w:p>
        </w:tc>
        <w:tc>
          <w:tcPr>
            <w:tcW w:w="1490" w:type="dxa"/>
          </w:tcPr>
          <w:p w14:paraId="2A9B38BB" w14:textId="062F96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229</w:t>
            </w:r>
          </w:p>
        </w:tc>
        <w:tc>
          <w:tcPr>
            <w:tcW w:w="1491" w:type="dxa"/>
          </w:tcPr>
          <w:p w14:paraId="1FDC2D82" w14:textId="6AAA4AD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55%</w:t>
            </w:r>
          </w:p>
        </w:tc>
      </w:tr>
      <w:tr w:rsidR="005927B5" w14:paraId="050B314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65F4DA50" w14:textId="22059D8E" w:rsidR="005927B5" w:rsidRDefault="005927B5" w:rsidP="005927B5">
            <w:r w:rsidRPr="00C018BE">
              <w:t>Pressed</w:t>
            </w:r>
          </w:p>
        </w:tc>
        <w:tc>
          <w:tcPr>
            <w:tcW w:w="1490" w:type="dxa"/>
          </w:tcPr>
          <w:p w14:paraId="7D6816AF" w14:textId="4C7A11B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24</w:t>
            </w:r>
          </w:p>
        </w:tc>
        <w:tc>
          <w:tcPr>
            <w:tcW w:w="1491" w:type="dxa"/>
          </w:tcPr>
          <w:p w14:paraId="1D3B3FCC" w14:textId="0205D3F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r>
      <w:tr w:rsidR="005927B5" w14:paraId="2A6661F7"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6E452A" w14:textId="34A0D58A" w:rsidR="005927B5" w:rsidRDefault="005927B5" w:rsidP="005927B5">
            <w:r w:rsidRPr="00C018BE">
              <w:t>Manual Tools</w:t>
            </w:r>
          </w:p>
        </w:tc>
        <w:tc>
          <w:tcPr>
            <w:tcW w:w="1490" w:type="dxa"/>
          </w:tcPr>
          <w:p w14:paraId="366023F7" w14:textId="192CD4D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20</w:t>
            </w:r>
          </w:p>
        </w:tc>
        <w:tc>
          <w:tcPr>
            <w:tcW w:w="1491" w:type="dxa"/>
          </w:tcPr>
          <w:p w14:paraId="21508E0E" w14:textId="67ED43E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w:t>
            </w:r>
          </w:p>
        </w:tc>
      </w:tr>
      <w:tr w:rsidR="005927B5" w14:paraId="3BC5A2E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4FF38F0" w14:textId="14538117" w:rsidR="005927B5" w:rsidRDefault="005927B5" w:rsidP="005927B5">
            <w:r w:rsidRPr="00C018BE">
              <w:t>Chemical substances</w:t>
            </w:r>
          </w:p>
        </w:tc>
        <w:tc>
          <w:tcPr>
            <w:tcW w:w="1490" w:type="dxa"/>
          </w:tcPr>
          <w:p w14:paraId="4E37F075" w14:textId="628C065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17</w:t>
            </w:r>
          </w:p>
        </w:tc>
        <w:tc>
          <w:tcPr>
            <w:tcW w:w="1491" w:type="dxa"/>
          </w:tcPr>
          <w:p w14:paraId="531084DB" w14:textId="30DC90F9"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4%</w:t>
            </w:r>
          </w:p>
        </w:tc>
      </w:tr>
      <w:tr w:rsidR="005927B5" w14:paraId="5715055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807F7A6" w14:textId="18B277FA" w:rsidR="005927B5" w:rsidRDefault="005927B5" w:rsidP="005927B5">
            <w:r w:rsidRPr="00C018BE">
              <w:t>Cut</w:t>
            </w:r>
          </w:p>
        </w:tc>
        <w:tc>
          <w:tcPr>
            <w:tcW w:w="1490" w:type="dxa"/>
          </w:tcPr>
          <w:p w14:paraId="54B472D2" w14:textId="11B16B4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14</w:t>
            </w:r>
          </w:p>
        </w:tc>
        <w:tc>
          <w:tcPr>
            <w:tcW w:w="1491" w:type="dxa"/>
          </w:tcPr>
          <w:p w14:paraId="29A5C220" w14:textId="5E6DDB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0156441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C79B709" w14:textId="379B48CD" w:rsidR="005927B5" w:rsidRDefault="005927B5" w:rsidP="005927B5">
            <w:r w:rsidRPr="00C018BE">
              <w:t>Projection</w:t>
            </w:r>
          </w:p>
        </w:tc>
        <w:tc>
          <w:tcPr>
            <w:tcW w:w="1490" w:type="dxa"/>
          </w:tcPr>
          <w:p w14:paraId="446FC077" w14:textId="5B44A64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13</w:t>
            </w:r>
          </w:p>
        </w:tc>
        <w:tc>
          <w:tcPr>
            <w:tcW w:w="1491" w:type="dxa"/>
          </w:tcPr>
          <w:p w14:paraId="0E377A2A" w14:textId="73ACE34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r>
      <w:tr w:rsidR="005927B5" w14:paraId="69FCCA2B"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9517B09" w14:textId="4A9774E1" w:rsidR="005927B5" w:rsidRDefault="005927B5" w:rsidP="005927B5">
            <w:r w:rsidRPr="00C018BE">
              <w:t>Venomous Animals</w:t>
            </w:r>
          </w:p>
        </w:tc>
        <w:tc>
          <w:tcPr>
            <w:tcW w:w="1490" w:type="dxa"/>
          </w:tcPr>
          <w:p w14:paraId="35E9E136" w14:textId="2F6BB92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13</w:t>
            </w:r>
          </w:p>
        </w:tc>
        <w:tc>
          <w:tcPr>
            <w:tcW w:w="1491" w:type="dxa"/>
          </w:tcPr>
          <w:p w14:paraId="68719F65" w14:textId="52ABBA3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7AF3DB2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E4C3B7" w14:textId="21143CD5" w:rsidR="005927B5" w:rsidRDefault="005927B5" w:rsidP="005927B5">
            <w:r w:rsidRPr="00C018BE">
              <w:t>Bees</w:t>
            </w:r>
          </w:p>
        </w:tc>
        <w:tc>
          <w:tcPr>
            <w:tcW w:w="1490" w:type="dxa"/>
          </w:tcPr>
          <w:p w14:paraId="60351321" w14:textId="206E71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10</w:t>
            </w:r>
          </w:p>
        </w:tc>
        <w:tc>
          <w:tcPr>
            <w:tcW w:w="1491" w:type="dxa"/>
          </w:tcPr>
          <w:p w14:paraId="6F2BB60C" w14:textId="47FA7A3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5AFF0A3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782A42B3" w14:textId="6F304A87" w:rsidR="005927B5" w:rsidRDefault="005927B5" w:rsidP="005927B5">
            <w:r w:rsidRPr="00C018BE">
              <w:t>Fall</w:t>
            </w:r>
          </w:p>
        </w:tc>
        <w:tc>
          <w:tcPr>
            <w:tcW w:w="1490" w:type="dxa"/>
          </w:tcPr>
          <w:p w14:paraId="084DB269" w14:textId="2AA80B1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9</w:t>
            </w:r>
          </w:p>
        </w:tc>
        <w:tc>
          <w:tcPr>
            <w:tcW w:w="1491" w:type="dxa"/>
          </w:tcPr>
          <w:p w14:paraId="27C2107B" w14:textId="0BBF2A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348E9D"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537970F" w14:textId="3FDECCAB" w:rsidR="005927B5" w:rsidRDefault="005927B5" w:rsidP="005927B5">
            <w:r w:rsidRPr="00C018BE">
              <w:t>Vehicles and Mobile Equipment</w:t>
            </w:r>
          </w:p>
        </w:tc>
        <w:tc>
          <w:tcPr>
            <w:tcW w:w="1490" w:type="dxa"/>
          </w:tcPr>
          <w:p w14:paraId="40AABAF8" w14:textId="615E9EA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8</w:t>
            </w:r>
          </w:p>
        </w:tc>
        <w:tc>
          <w:tcPr>
            <w:tcW w:w="1491" w:type="dxa"/>
          </w:tcPr>
          <w:p w14:paraId="70D38F7C" w14:textId="05F9410B"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66B7373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E5025EE" w14:textId="4640E457" w:rsidR="005927B5" w:rsidRDefault="005927B5" w:rsidP="005927B5">
            <w:r w:rsidRPr="00C018BE">
              <w:t>Pressurized Systems</w:t>
            </w:r>
          </w:p>
        </w:tc>
        <w:tc>
          <w:tcPr>
            <w:tcW w:w="1490" w:type="dxa"/>
          </w:tcPr>
          <w:p w14:paraId="03CBEFE9" w14:textId="4284B0E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41BF65F5" w14:textId="77844D5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13781C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DCD9F82" w14:textId="2997C2E5" w:rsidR="005927B5" w:rsidRDefault="005927B5" w:rsidP="005927B5">
            <w:r w:rsidRPr="00C018BE">
              <w:t xml:space="preserve">remains of </w:t>
            </w:r>
            <w:proofErr w:type="spellStart"/>
            <w:r w:rsidRPr="00C018BE">
              <w:t>choco</w:t>
            </w:r>
            <w:proofErr w:type="spellEnd"/>
          </w:p>
        </w:tc>
        <w:tc>
          <w:tcPr>
            <w:tcW w:w="1490" w:type="dxa"/>
          </w:tcPr>
          <w:p w14:paraId="746CFAFE" w14:textId="3E1C9F5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7</w:t>
            </w:r>
          </w:p>
        </w:tc>
        <w:tc>
          <w:tcPr>
            <w:tcW w:w="1491" w:type="dxa"/>
          </w:tcPr>
          <w:p w14:paraId="13E5C807" w14:textId="6B197F68"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0092FB8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3B585E" w14:textId="4C399877" w:rsidR="005927B5" w:rsidRDefault="005927B5" w:rsidP="005927B5">
            <w:r w:rsidRPr="00C018BE">
              <w:t>Fall prevention (same level)</w:t>
            </w:r>
          </w:p>
        </w:tc>
        <w:tc>
          <w:tcPr>
            <w:tcW w:w="1490" w:type="dxa"/>
          </w:tcPr>
          <w:p w14:paraId="14B9DFC0" w14:textId="589AE5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39C974CF" w14:textId="4960320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B7EB12"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C8F53D" w14:textId="0A6D2A6A" w:rsidR="005927B5" w:rsidRDefault="005927B5" w:rsidP="005927B5">
            <w:r w:rsidRPr="00C018BE">
              <w:t>Suspended Loads</w:t>
            </w:r>
          </w:p>
        </w:tc>
        <w:tc>
          <w:tcPr>
            <w:tcW w:w="1490" w:type="dxa"/>
          </w:tcPr>
          <w:p w14:paraId="3574F4A9" w14:textId="1900EA7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c>
          <w:tcPr>
            <w:tcW w:w="1491" w:type="dxa"/>
          </w:tcPr>
          <w:p w14:paraId="62DAD205" w14:textId="5330B04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987764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DC208E6" w14:textId="0DE758BB" w:rsidR="005927B5" w:rsidRDefault="005927B5" w:rsidP="005927B5">
            <w:r w:rsidRPr="00C018BE">
              <w:t>Fall prevention</w:t>
            </w:r>
          </w:p>
        </w:tc>
        <w:tc>
          <w:tcPr>
            <w:tcW w:w="1490" w:type="dxa"/>
          </w:tcPr>
          <w:p w14:paraId="27DC4708" w14:textId="7F43B59A"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6</w:t>
            </w:r>
          </w:p>
        </w:tc>
        <w:tc>
          <w:tcPr>
            <w:tcW w:w="1491" w:type="dxa"/>
          </w:tcPr>
          <w:p w14:paraId="489DD1D3" w14:textId="639AD39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4D304F3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CD1477B" w14:textId="45B38758" w:rsidR="005927B5" w:rsidRDefault="005927B5" w:rsidP="005927B5">
            <w:r w:rsidRPr="00C018BE">
              <w:t>Pressurized Systems / Chemical Substances</w:t>
            </w:r>
          </w:p>
        </w:tc>
        <w:tc>
          <w:tcPr>
            <w:tcW w:w="1490" w:type="dxa"/>
          </w:tcPr>
          <w:p w14:paraId="53AFEA50" w14:textId="135C05C0"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1EBCD47C" w14:textId="4C5554D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5EAFB6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15BFDB2" w14:textId="00A59262" w:rsidR="005927B5" w:rsidRDefault="005927B5" w:rsidP="005927B5">
            <w:r w:rsidRPr="00C018BE">
              <w:t>Liquid Metal</w:t>
            </w:r>
          </w:p>
        </w:tc>
        <w:tc>
          <w:tcPr>
            <w:tcW w:w="1490" w:type="dxa"/>
          </w:tcPr>
          <w:p w14:paraId="51207426" w14:textId="6AED62E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514B184" w14:textId="2FF77B8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7BA25C6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2BA9DB2" w14:textId="444ABFFC" w:rsidR="005927B5" w:rsidRDefault="005927B5" w:rsidP="005927B5">
            <w:r w:rsidRPr="00C018BE">
              <w:t xml:space="preserve">Blocking and isolation </w:t>
            </w:r>
            <w:proofErr w:type="spellStart"/>
            <w:r w:rsidRPr="00C018BE">
              <w:t>ofenergies</w:t>
            </w:r>
            <w:proofErr w:type="spellEnd"/>
          </w:p>
        </w:tc>
        <w:tc>
          <w:tcPr>
            <w:tcW w:w="1490" w:type="dxa"/>
          </w:tcPr>
          <w:p w14:paraId="4C4066E4" w14:textId="02B40D8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5DB81FA1" w14:textId="5076B10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7008C59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0CD141C9" w14:textId="74715478" w:rsidR="005927B5" w:rsidRDefault="005927B5" w:rsidP="005927B5">
            <w:r w:rsidRPr="00C018BE">
              <w:t>Power lock</w:t>
            </w:r>
          </w:p>
        </w:tc>
        <w:tc>
          <w:tcPr>
            <w:tcW w:w="1490" w:type="dxa"/>
          </w:tcPr>
          <w:p w14:paraId="52D575A3" w14:textId="3AC2800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20EE234" w14:textId="52B6268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176F7C19"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1B9251B6" w14:textId="30F17D76" w:rsidR="005927B5" w:rsidRDefault="005927B5" w:rsidP="005927B5">
            <w:r w:rsidRPr="00C018BE">
              <w:t>Machine Protection</w:t>
            </w:r>
          </w:p>
        </w:tc>
        <w:tc>
          <w:tcPr>
            <w:tcW w:w="1490" w:type="dxa"/>
          </w:tcPr>
          <w:p w14:paraId="57556ACA" w14:textId="3B66DEF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c>
          <w:tcPr>
            <w:tcW w:w="1491" w:type="dxa"/>
          </w:tcPr>
          <w:p w14:paraId="02EE9FA7" w14:textId="7484DEC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78922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F887EE" w14:textId="28628C53" w:rsidR="005927B5" w:rsidRDefault="005927B5" w:rsidP="005927B5">
            <w:r w:rsidRPr="00C018BE">
              <w:t>Electrical Shock</w:t>
            </w:r>
          </w:p>
        </w:tc>
        <w:tc>
          <w:tcPr>
            <w:tcW w:w="1490" w:type="dxa"/>
          </w:tcPr>
          <w:p w14:paraId="1B836C76" w14:textId="67AE098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c>
          <w:tcPr>
            <w:tcW w:w="1491" w:type="dxa"/>
          </w:tcPr>
          <w:p w14:paraId="1BE4AAC9" w14:textId="1AB0041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7E6A8EF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28C81D1" w14:textId="6D99B8D9" w:rsidR="005927B5" w:rsidRDefault="005927B5" w:rsidP="005927B5">
            <w:r w:rsidRPr="00C018BE">
              <w:t>Poll</w:t>
            </w:r>
          </w:p>
        </w:tc>
        <w:tc>
          <w:tcPr>
            <w:tcW w:w="1490" w:type="dxa"/>
          </w:tcPr>
          <w:p w14:paraId="435D14FA" w14:textId="3D555C8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64FAA3CB" w14:textId="0ECAD4D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6158E674"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58FA987A" w14:textId="165458B5" w:rsidR="005927B5" w:rsidRDefault="005927B5" w:rsidP="005927B5">
            <w:r w:rsidRPr="00C018BE">
              <w:t>\</w:t>
            </w:r>
            <w:proofErr w:type="spellStart"/>
            <w:r w:rsidRPr="00C018BE">
              <w:t>nNot</w:t>
            </w:r>
            <w:proofErr w:type="spellEnd"/>
            <w:r w:rsidRPr="00C018BE">
              <w:t xml:space="preserve"> applicable</w:t>
            </w:r>
          </w:p>
        </w:tc>
        <w:tc>
          <w:tcPr>
            <w:tcW w:w="1490" w:type="dxa"/>
          </w:tcPr>
          <w:p w14:paraId="20B873F0" w14:textId="3CDBE35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5F447C14" w14:textId="5AADFE7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E445B6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8DCC27" w14:textId="6007DDFD" w:rsidR="005927B5" w:rsidRDefault="005927B5" w:rsidP="005927B5">
            <w:r w:rsidRPr="00C018BE">
              <w:lastRenderedPageBreak/>
              <w:t>Confined space</w:t>
            </w:r>
          </w:p>
        </w:tc>
        <w:tc>
          <w:tcPr>
            <w:tcW w:w="1490" w:type="dxa"/>
          </w:tcPr>
          <w:p w14:paraId="1CDDD01C" w14:textId="28DC2D0C"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48570C8" w14:textId="21B8DBAF"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A2FAAA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F729750" w14:textId="4BD09680" w:rsidR="005927B5" w:rsidRDefault="005927B5" w:rsidP="005927B5">
            <w:r w:rsidRPr="00C018BE">
              <w:t>Burn</w:t>
            </w:r>
          </w:p>
        </w:tc>
        <w:tc>
          <w:tcPr>
            <w:tcW w:w="1490" w:type="dxa"/>
          </w:tcPr>
          <w:p w14:paraId="1A23DAAA" w14:textId="1C2A82B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88764F" w14:textId="25E68F7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15F54F25"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1B20576" w14:textId="191B676F" w:rsidR="005927B5" w:rsidRDefault="005927B5" w:rsidP="005927B5">
            <w:r w:rsidRPr="00C018BE">
              <w:t>Individual protection equipment</w:t>
            </w:r>
          </w:p>
        </w:tc>
        <w:tc>
          <w:tcPr>
            <w:tcW w:w="1490" w:type="dxa"/>
          </w:tcPr>
          <w:p w14:paraId="458835F7" w14:textId="4B5BC99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58B241E" w14:textId="1B509B0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06B911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EE9F36A" w14:textId="7E57AC09" w:rsidR="005927B5" w:rsidRDefault="005927B5" w:rsidP="005927B5">
            <w:r w:rsidRPr="00C018BE">
              <w:t>Projection/Burning</w:t>
            </w:r>
          </w:p>
        </w:tc>
        <w:tc>
          <w:tcPr>
            <w:tcW w:w="1490" w:type="dxa"/>
          </w:tcPr>
          <w:p w14:paraId="702C1374" w14:textId="046FCF5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5F34359" w14:textId="50719F4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1F24A34"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9A8E395" w14:textId="31F972B7" w:rsidR="005927B5" w:rsidRDefault="005927B5" w:rsidP="005927B5">
            <w:r w:rsidRPr="00C018BE">
              <w:t>Projection/Choco</w:t>
            </w:r>
          </w:p>
        </w:tc>
        <w:tc>
          <w:tcPr>
            <w:tcW w:w="1490" w:type="dxa"/>
          </w:tcPr>
          <w:p w14:paraId="5F2FC3FD" w14:textId="49B2A8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467E9A4D" w14:textId="65EC996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59C31F9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7155248" w14:textId="40C6DB11" w:rsidR="005927B5" w:rsidRDefault="005927B5" w:rsidP="005927B5">
            <w:r w:rsidRPr="00C018BE">
              <w:t>Plates</w:t>
            </w:r>
          </w:p>
        </w:tc>
        <w:tc>
          <w:tcPr>
            <w:tcW w:w="1490" w:type="dxa"/>
          </w:tcPr>
          <w:p w14:paraId="18026023" w14:textId="27CEE74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E2EF03D" w14:textId="478C63C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378D55DA"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DA0A081" w14:textId="6FDD2F05" w:rsidR="005927B5" w:rsidRDefault="005927B5" w:rsidP="005927B5">
            <w:r w:rsidRPr="00C018BE">
              <w:t>Traffic</w:t>
            </w:r>
          </w:p>
        </w:tc>
        <w:tc>
          <w:tcPr>
            <w:tcW w:w="1490" w:type="dxa"/>
          </w:tcPr>
          <w:p w14:paraId="063A3FDF" w14:textId="1361CF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3B0FAAC" w14:textId="2A64FE8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8EE593E"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4235CF8" w14:textId="7F84C5B2" w:rsidR="005927B5" w:rsidRDefault="005927B5" w:rsidP="005927B5">
            <w:r w:rsidRPr="00C018BE">
              <w:t>Projection of fragments</w:t>
            </w:r>
          </w:p>
        </w:tc>
        <w:tc>
          <w:tcPr>
            <w:tcW w:w="1490" w:type="dxa"/>
          </w:tcPr>
          <w:p w14:paraId="1BB26898" w14:textId="23A1434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663422C" w14:textId="7C9E361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586E7751"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AE26F65" w14:textId="5C8DAE2D" w:rsidR="005927B5" w:rsidRDefault="005927B5" w:rsidP="005927B5">
            <w:r w:rsidRPr="00C018BE">
              <w:t>Electrical installation</w:t>
            </w:r>
          </w:p>
        </w:tc>
        <w:tc>
          <w:tcPr>
            <w:tcW w:w="1490" w:type="dxa"/>
          </w:tcPr>
          <w:p w14:paraId="5BD867A8" w14:textId="425FD9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80D7C83" w14:textId="722AC57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B9413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0E45471" w14:textId="6DE5BFF1" w:rsidR="005927B5" w:rsidRDefault="005927B5" w:rsidP="005927B5">
            <w:r w:rsidRPr="00C018BE">
              <w:t>Projection/Manual Tools</w:t>
            </w:r>
          </w:p>
        </w:tc>
        <w:tc>
          <w:tcPr>
            <w:tcW w:w="1490" w:type="dxa"/>
          </w:tcPr>
          <w:p w14:paraId="728829BF" w14:textId="2201616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B67527" w14:textId="2A03B3EC"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bl>
    <w:p w14:paraId="37F77A5B" w14:textId="2AE2718F" w:rsidR="00A646F2" w:rsidRDefault="00A646F2" w:rsidP="00A646F2"/>
    <w:p w14:paraId="4C2B3E02" w14:textId="75B9DC91" w:rsidR="005927B5" w:rsidRDefault="005927B5" w:rsidP="00A646F2">
      <w:r>
        <w:t>The data captured in Critical Risk column is skewed with majority of them being classified as “Others”. Moreover, there is vagueness</w:t>
      </w:r>
      <w:r w:rsidR="00A47B4D">
        <w:t xml:space="preserve"> and </w:t>
      </w:r>
      <w:r>
        <w:t>overlaps in some of the other categories</w:t>
      </w:r>
      <w:r w:rsidR="00A47B4D">
        <w:t xml:space="preserve"> which is probably causing people to choose “Others” more often</w:t>
      </w:r>
      <w:r>
        <w:t>. There needs to be a better standard for the Critical Risk classification and better discipline in capturing a more meaningful value instead of “Others”.</w:t>
      </w:r>
    </w:p>
    <w:p w14:paraId="59456378" w14:textId="77777777" w:rsidR="002A0199" w:rsidRDefault="002A0199" w:rsidP="002A0199">
      <w:pPr>
        <w:keepNext/>
      </w:pPr>
      <w:r>
        <w:rPr>
          <w:noProof/>
        </w:rPr>
        <w:drawing>
          <wp:inline distT="0" distB="0" distL="0" distR="0" wp14:anchorId="0426997E" wp14:editId="72E3BC3B">
            <wp:extent cx="6400800" cy="2719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6400800" cy="2719705"/>
                    </a:xfrm>
                    <a:prstGeom prst="rect">
                      <a:avLst/>
                    </a:prstGeom>
                  </pic:spPr>
                </pic:pic>
              </a:graphicData>
            </a:graphic>
          </wp:inline>
        </w:drawing>
      </w:r>
    </w:p>
    <w:p w14:paraId="764FAA79" w14:textId="3B05FDF5" w:rsidR="002A0199" w:rsidRDefault="002A0199" w:rsidP="002A0199">
      <w:pPr>
        <w:pStyle w:val="Caption"/>
      </w:pPr>
      <w:bookmarkStart w:id="65" w:name="_Toc90234328"/>
      <w:r>
        <w:t xml:space="preserve">Figure </w:t>
      </w:r>
      <w:r w:rsidR="00E4280B">
        <w:fldChar w:fldCharType="begin"/>
      </w:r>
      <w:r w:rsidR="00E4280B">
        <w:instrText xml:space="preserve"> SEQ Figure \* AR</w:instrText>
      </w:r>
      <w:r w:rsidR="00E4280B">
        <w:instrText xml:space="preserve">ABIC </w:instrText>
      </w:r>
      <w:r w:rsidR="00E4280B">
        <w:fldChar w:fldCharType="separate"/>
      </w:r>
      <w:r w:rsidR="006556DC">
        <w:rPr>
          <w:noProof/>
        </w:rPr>
        <w:t>11</w:t>
      </w:r>
      <w:r w:rsidR="00E4280B">
        <w:rPr>
          <w:noProof/>
        </w:rPr>
        <w:fldChar w:fldCharType="end"/>
      </w:r>
      <w:r>
        <w:t>: Accidents by Critical Risk classification</w:t>
      </w:r>
      <w:bookmarkEnd w:id="65"/>
    </w:p>
    <w:p w14:paraId="6643925D" w14:textId="55468FB8" w:rsidR="00F4397A" w:rsidRDefault="00F4397A" w:rsidP="00F4397A">
      <w:pPr>
        <w:pStyle w:val="Heading4"/>
      </w:pPr>
      <w:r>
        <w:t>Accident Date</w:t>
      </w:r>
    </w:p>
    <w:p w14:paraId="5F9CBB08" w14:textId="3BF51B62" w:rsidR="003C4751" w:rsidRDefault="00F4397A" w:rsidP="00F4397A">
      <w:r>
        <w:t xml:space="preserve">The Accident Dates range from 1-Jan-2016 to 9-Jul-2017. Year 2016 </w:t>
      </w:r>
      <w:r w:rsidR="003C4751">
        <w:t>has accident reported in all the 12 months of the year. Year 2017 has accidents reported only about half of the year. Thus, when we analyze the data at the year level, 2017 has lower counts than 2016.</w:t>
      </w:r>
    </w:p>
    <w:p w14:paraId="45284735" w14:textId="7717C867" w:rsidR="00322F56" w:rsidRDefault="00322F56" w:rsidP="00F4397A">
      <w:r>
        <w:t>In Year 2016, a total of 283 Accidents were reported, which is ~68% of all the Accidents recorded in the Dataset. The rest of the Accidents were reported in Year 2017 (only until July) with 135 Accidents that is the balance 32% of the Accidents. Thus, overall volume for full year 2016 is almost on par with volume for the half year 2017.</w:t>
      </w:r>
    </w:p>
    <w:p w14:paraId="6D1D24BE" w14:textId="77777777" w:rsidR="00322F56" w:rsidRDefault="00322F56" w:rsidP="00322F56">
      <w:pPr>
        <w:keepNext/>
      </w:pPr>
      <w:r>
        <w:rPr>
          <w:noProof/>
        </w:rPr>
        <w:lastRenderedPageBreak/>
        <w:drawing>
          <wp:inline distT="0" distB="0" distL="0" distR="0" wp14:anchorId="0492DE9D" wp14:editId="4CB74E6D">
            <wp:extent cx="3758184" cy="161848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758184" cy="1618488"/>
                    </a:xfrm>
                    <a:prstGeom prst="rect">
                      <a:avLst/>
                    </a:prstGeom>
                  </pic:spPr>
                </pic:pic>
              </a:graphicData>
            </a:graphic>
          </wp:inline>
        </w:drawing>
      </w:r>
    </w:p>
    <w:p w14:paraId="4B6B5A1F" w14:textId="38BD7489" w:rsidR="002A0199" w:rsidRDefault="00322F56" w:rsidP="00322F56">
      <w:pPr>
        <w:pStyle w:val="Caption"/>
      </w:pPr>
      <w:bookmarkStart w:id="66" w:name="_Toc90234329"/>
      <w:r>
        <w:t xml:space="preserve">Figure </w:t>
      </w:r>
      <w:r w:rsidR="00E4280B">
        <w:fldChar w:fldCharType="begin"/>
      </w:r>
      <w:r w:rsidR="00E4280B">
        <w:instrText xml:space="preserve"> SEQ Figure \* ARABIC </w:instrText>
      </w:r>
      <w:r w:rsidR="00E4280B">
        <w:fldChar w:fldCharType="separate"/>
      </w:r>
      <w:r w:rsidR="006556DC">
        <w:rPr>
          <w:noProof/>
        </w:rPr>
        <w:t>12</w:t>
      </w:r>
      <w:r w:rsidR="00E4280B">
        <w:rPr>
          <w:noProof/>
        </w:rPr>
        <w:fldChar w:fldCharType="end"/>
      </w:r>
      <w:r>
        <w:t>: Accidents by Year</w:t>
      </w:r>
      <w:bookmarkEnd w:id="66"/>
    </w:p>
    <w:p w14:paraId="69C34C07" w14:textId="77777777" w:rsidR="000261A1" w:rsidRDefault="000261A1" w:rsidP="000261A1">
      <w:pPr>
        <w:keepNext/>
      </w:pPr>
      <w:r>
        <w:rPr>
          <w:noProof/>
        </w:rPr>
        <w:drawing>
          <wp:inline distT="0" distB="0" distL="0" distR="0" wp14:anchorId="31F2F6EB" wp14:editId="4E0E689D">
            <wp:extent cx="4581144" cy="317296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4581144" cy="3172968"/>
                    </a:xfrm>
                    <a:prstGeom prst="rect">
                      <a:avLst/>
                    </a:prstGeom>
                  </pic:spPr>
                </pic:pic>
              </a:graphicData>
            </a:graphic>
          </wp:inline>
        </w:drawing>
      </w:r>
    </w:p>
    <w:p w14:paraId="2A4852FD" w14:textId="74B0E80E" w:rsidR="000261A1" w:rsidRDefault="000261A1" w:rsidP="000261A1">
      <w:pPr>
        <w:pStyle w:val="Caption"/>
      </w:pPr>
      <w:bookmarkStart w:id="67" w:name="_Toc90234330"/>
      <w:r>
        <w:t xml:space="preserve">Figure </w:t>
      </w:r>
      <w:r w:rsidR="00E4280B">
        <w:fldChar w:fldCharType="begin"/>
      </w:r>
      <w:r w:rsidR="00E4280B">
        <w:instrText xml:space="preserve"> SEQ Figure \* ARABIC </w:instrText>
      </w:r>
      <w:r w:rsidR="00E4280B">
        <w:fldChar w:fldCharType="separate"/>
      </w:r>
      <w:r w:rsidR="006556DC">
        <w:rPr>
          <w:noProof/>
        </w:rPr>
        <w:t>13</w:t>
      </w:r>
      <w:r w:rsidR="00E4280B">
        <w:rPr>
          <w:noProof/>
        </w:rPr>
        <w:fldChar w:fldCharType="end"/>
      </w:r>
      <w:r>
        <w:t>: Accidents by Month with Year</w:t>
      </w:r>
      <w:r w:rsidR="001C0FBC">
        <w:t>-wise</w:t>
      </w:r>
      <w:r>
        <w:t xml:space="preserve"> split</w:t>
      </w:r>
      <w:bookmarkEnd w:id="67"/>
    </w:p>
    <w:p w14:paraId="78A2A20A" w14:textId="6DCF7B12" w:rsidR="00CD1970" w:rsidRDefault="000261A1" w:rsidP="00756477">
      <w:r>
        <w:t xml:space="preserve">Accidents reported in January 2017 is alarmingly more than twice of what was reported in January 2016. February 2016 and February 2017 has similar high count of ~30. March 2017 is showing </w:t>
      </w:r>
      <w:r w:rsidR="00CD1970">
        <w:t>excellent improvement as compared to March 2016 with less than half the number of Accidents reported.</w:t>
      </w:r>
      <w:r w:rsidR="00DD2622">
        <w:t xml:space="preserve"> </w:t>
      </w:r>
      <w:r w:rsidR="00CD1970">
        <w:t xml:space="preserve">The Accident trend of April, May, June 2017 is consistently lower </w:t>
      </w:r>
      <w:proofErr w:type="gramStart"/>
      <w:r w:rsidR="00CD1970">
        <w:t>that corresponding months</w:t>
      </w:r>
      <w:proofErr w:type="gramEnd"/>
      <w:r w:rsidR="00CD1970">
        <w:t xml:space="preserve"> in 2016.</w:t>
      </w:r>
    </w:p>
    <w:p w14:paraId="6A61B610" w14:textId="0C0C6C41" w:rsidR="00756477" w:rsidRDefault="009B71B9" w:rsidP="00756477">
      <w:r>
        <w:t>Overall,</w:t>
      </w:r>
      <w:r w:rsidR="00756477">
        <w:t xml:space="preserve"> in 2016, Number of Accidents reported in the Months of February (2</w:t>
      </w:r>
      <w:r w:rsidR="00756477" w:rsidRPr="00756477">
        <w:rPr>
          <w:vertAlign w:val="superscript"/>
        </w:rPr>
        <w:t>nd</w:t>
      </w:r>
      <w:r w:rsidR="00756477">
        <w:t xml:space="preserve"> Month) through June (6</w:t>
      </w:r>
      <w:r w:rsidR="00756477" w:rsidRPr="00756477">
        <w:rPr>
          <w:vertAlign w:val="superscript"/>
        </w:rPr>
        <w:t>th</w:t>
      </w:r>
      <w:r w:rsidR="00756477">
        <w:t xml:space="preserve"> Month) is higher than the other months of the Year. </w:t>
      </w:r>
      <w:r>
        <w:t>Overall,</w:t>
      </w:r>
      <w:r w:rsidR="00756477">
        <w:t xml:space="preserve"> in 2017, among the first 7 months where Accidents were reported, January (1</w:t>
      </w:r>
      <w:r w:rsidR="00756477" w:rsidRPr="00756477">
        <w:rPr>
          <w:vertAlign w:val="superscript"/>
        </w:rPr>
        <w:t>st</w:t>
      </w:r>
      <w:r w:rsidR="00756477">
        <w:t xml:space="preserve"> Month) and February (2</w:t>
      </w:r>
      <w:r w:rsidR="00756477" w:rsidRPr="00756477">
        <w:rPr>
          <w:vertAlign w:val="superscript"/>
        </w:rPr>
        <w:t>nd</w:t>
      </w:r>
      <w:r w:rsidR="00756477">
        <w:t xml:space="preserve"> Month) have a higher proportion of Accidents reported.</w:t>
      </w:r>
    </w:p>
    <w:p w14:paraId="463E76D6" w14:textId="77777777" w:rsidR="006702A5" w:rsidRDefault="00487E18" w:rsidP="00200ACF">
      <w:r>
        <w:t>Among the Months where Accidents were reported in both years, number of Accidents in 2017 were lesser than those in 2016. Particularly, in the Month of March, there were much lesser Accidents reported in 2017 when compared to 2016.</w:t>
      </w:r>
    </w:p>
    <w:p w14:paraId="2EE2DC11" w14:textId="116C674D" w:rsidR="006A3A4C" w:rsidRDefault="00200ACF" w:rsidP="00200ACF">
      <w:r>
        <w:t>Across the Months in 2016 and 2017, when we analyze the Number of Accidents reported by Day of the Month, the following observations are evident:</w:t>
      </w:r>
    </w:p>
    <w:p w14:paraId="12235AB7" w14:textId="77777777" w:rsidR="00DD2622" w:rsidRDefault="00DD2622" w:rsidP="00DD2622">
      <w:pPr>
        <w:keepNext/>
      </w:pPr>
      <w:r>
        <w:rPr>
          <w:noProof/>
        </w:rPr>
        <w:lastRenderedPageBreak/>
        <w:drawing>
          <wp:inline distT="0" distB="0" distL="0" distR="0" wp14:anchorId="18D869DD" wp14:editId="748D4DF6">
            <wp:extent cx="5760720" cy="25420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5760720" cy="2542032"/>
                    </a:xfrm>
                    <a:prstGeom prst="rect">
                      <a:avLst/>
                    </a:prstGeom>
                  </pic:spPr>
                </pic:pic>
              </a:graphicData>
            </a:graphic>
          </wp:inline>
        </w:drawing>
      </w:r>
    </w:p>
    <w:p w14:paraId="06C3B0C5" w14:textId="2D29AAC2" w:rsidR="006702A5" w:rsidRDefault="00DD2622" w:rsidP="00DD2622">
      <w:pPr>
        <w:pStyle w:val="Caption"/>
      </w:pPr>
      <w:bookmarkStart w:id="68" w:name="_Toc90234331"/>
      <w:r>
        <w:t xml:space="preserve">Figure </w:t>
      </w:r>
      <w:r w:rsidR="00E4280B">
        <w:fldChar w:fldCharType="begin"/>
      </w:r>
      <w:r w:rsidR="00E4280B">
        <w:instrText xml:space="preserve"> SEQ Figure \* ARABIC </w:instrText>
      </w:r>
      <w:r w:rsidR="00E4280B">
        <w:fldChar w:fldCharType="separate"/>
      </w:r>
      <w:r w:rsidR="006556DC">
        <w:rPr>
          <w:noProof/>
        </w:rPr>
        <w:t>14</w:t>
      </w:r>
      <w:r w:rsidR="00E4280B">
        <w:rPr>
          <w:noProof/>
        </w:rPr>
        <w:fldChar w:fldCharType="end"/>
      </w:r>
      <w:r>
        <w:t>: Accidents reported by Day of the Month</w:t>
      </w:r>
      <w:bookmarkEnd w:id="68"/>
    </w:p>
    <w:p w14:paraId="40ECCA1B" w14:textId="10C5DDAD" w:rsidR="00B60C2A" w:rsidRDefault="00B60C2A" w:rsidP="00B60C2A">
      <w:pPr>
        <w:pStyle w:val="Caption"/>
        <w:keepNext/>
      </w:pPr>
      <w:bookmarkStart w:id="69" w:name="_Toc90234384"/>
      <w:r>
        <w:t xml:space="preserve">Table </w:t>
      </w:r>
      <w:r w:rsidR="00E4280B">
        <w:fldChar w:fldCharType="begin"/>
      </w:r>
      <w:r w:rsidR="00E4280B">
        <w:instrText xml:space="preserve"> SEQ Table \* ARABIC </w:instrText>
      </w:r>
      <w:r w:rsidR="00E4280B">
        <w:fldChar w:fldCharType="separate"/>
      </w:r>
      <w:r w:rsidR="006556DC">
        <w:rPr>
          <w:noProof/>
        </w:rPr>
        <w:t>13</w:t>
      </w:r>
      <w:r w:rsidR="00E4280B">
        <w:rPr>
          <w:noProof/>
        </w:rPr>
        <w:fldChar w:fldCharType="end"/>
      </w:r>
      <w:r>
        <w:t>: Accidents reported distribution by Day of the Month</w:t>
      </w:r>
      <w:bookmarkEnd w:id="6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7"/>
        <w:gridCol w:w="824"/>
        <w:gridCol w:w="1639"/>
      </w:tblGrid>
      <w:tr w:rsidR="00FC6F63" w14:paraId="0CFC2EBA" w14:textId="2AE61580" w:rsidTr="0075642A">
        <w:trPr>
          <w:cnfStyle w:val="100000000000" w:firstRow="1" w:lastRow="0" w:firstColumn="0" w:lastColumn="0" w:oddVBand="0" w:evenVBand="0" w:oddHBand="0" w:evenHBand="0" w:firstRowFirstColumn="0" w:firstRowLastColumn="0" w:lastRowFirstColumn="0" w:lastRowLastColumn="0"/>
          <w:trHeight w:val="244"/>
          <w:tblHeader/>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right w:val="none" w:sz="0" w:space="0" w:color="auto"/>
            </w:tcBorders>
          </w:tcPr>
          <w:p w14:paraId="3DC4A2BA" w14:textId="2335D6F9" w:rsidR="00FC6F63" w:rsidRDefault="00FC6F63" w:rsidP="00200ACF">
            <w:r>
              <w:t>Day of Month</w:t>
            </w:r>
          </w:p>
        </w:tc>
        <w:tc>
          <w:tcPr>
            <w:tcW w:w="777" w:type="dxa"/>
            <w:tcBorders>
              <w:top w:val="none" w:sz="0" w:space="0" w:color="auto"/>
              <w:left w:val="none" w:sz="0" w:space="0" w:color="auto"/>
              <w:right w:val="none" w:sz="0" w:space="0" w:color="auto"/>
            </w:tcBorders>
          </w:tcPr>
          <w:p w14:paraId="3BA3968F" w14:textId="5CF48CC3" w:rsidR="00FC6F63" w:rsidRDefault="00FC6F63" w:rsidP="00200ACF">
            <w:pPr>
              <w:cnfStyle w:val="100000000000" w:firstRow="1" w:lastRow="0" w:firstColumn="0" w:lastColumn="0" w:oddVBand="0" w:evenVBand="0" w:oddHBand="0" w:evenHBand="0" w:firstRowFirstColumn="0" w:firstRowLastColumn="0" w:lastRowFirstColumn="0" w:lastRowLastColumn="0"/>
            </w:pPr>
            <w:r>
              <w:t>Count</w:t>
            </w:r>
          </w:p>
        </w:tc>
        <w:tc>
          <w:tcPr>
            <w:tcW w:w="824" w:type="dxa"/>
            <w:tcBorders>
              <w:top w:val="none" w:sz="0" w:space="0" w:color="auto"/>
              <w:left w:val="none" w:sz="0" w:space="0" w:color="auto"/>
              <w:right w:val="none" w:sz="0" w:space="0" w:color="auto"/>
            </w:tcBorders>
          </w:tcPr>
          <w:p w14:paraId="0DD3AF63" w14:textId="4C8515CF" w:rsidR="00FC6F63" w:rsidRDefault="00FC6F63" w:rsidP="00200ACF">
            <w:pPr>
              <w:cnfStyle w:val="100000000000" w:firstRow="1" w:lastRow="0" w:firstColumn="0" w:lastColumn="0" w:oddVBand="0" w:evenVBand="0" w:oddHBand="0" w:evenHBand="0" w:firstRowFirstColumn="0" w:firstRowLastColumn="0" w:lastRowFirstColumn="0" w:lastRowLastColumn="0"/>
            </w:pPr>
            <w:r>
              <w:t>%</w:t>
            </w:r>
          </w:p>
        </w:tc>
        <w:tc>
          <w:tcPr>
            <w:tcW w:w="1639" w:type="dxa"/>
            <w:tcBorders>
              <w:top w:val="none" w:sz="0" w:space="0" w:color="auto"/>
              <w:left w:val="none" w:sz="0" w:space="0" w:color="auto"/>
              <w:right w:val="none" w:sz="0" w:space="0" w:color="auto"/>
            </w:tcBorders>
          </w:tcPr>
          <w:p w14:paraId="57D3A8E3" w14:textId="67DBBFA7" w:rsidR="00FC6F63" w:rsidRDefault="00FC6F63" w:rsidP="00200ACF">
            <w:pPr>
              <w:cnfStyle w:val="100000000000" w:firstRow="1" w:lastRow="0" w:firstColumn="0" w:lastColumn="0" w:oddVBand="0" w:evenVBand="0" w:oddHBand="0" w:evenHBand="0" w:firstRowFirstColumn="0" w:firstRowLastColumn="0" w:lastRowFirstColumn="0" w:lastRowLastColumn="0"/>
            </w:pPr>
            <w:r>
              <w:t>Cumulative %</w:t>
            </w:r>
          </w:p>
        </w:tc>
      </w:tr>
      <w:tr w:rsidR="006702A5" w14:paraId="598643FC" w14:textId="6E0301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1994D2B" w14:textId="407E2FCB" w:rsidR="006702A5" w:rsidRDefault="006702A5" w:rsidP="006702A5">
            <w:r>
              <w:rPr>
                <w:rFonts w:ascii="Calibri" w:hAnsi="Calibri" w:cs="Calibri"/>
                <w:color w:val="000000"/>
                <w:sz w:val="22"/>
                <w:szCs w:val="22"/>
              </w:rPr>
              <w:t>8</w:t>
            </w:r>
          </w:p>
        </w:tc>
        <w:tc>
          <w:tcPr>
            <w:tcW w:w="777" w:type="dxa"/>
            <w:vAlign w:val="bottom"/>
          </w:tcPr>
          <w:p w14:paraId="31323BEB" w14:textId="44D92D6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25</w:t>
            </w:r>
          </w:p>
        </w:tc>
        <w:tc>
          <w:tcPr>
            <w:tcW w:w="824" w:type="dxa"/>
            <w:vAlign w:val="bottom"/>
          </w:tcPr>
          <w:p w14:paraId="6F318348" w14:textId="1F694A3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6.0%</w:t>
            </w:r>
          </w:p>
        </w:tc>
        <w:tc>
          <w:tcPr>
            <w:tcW w:w="1639" w:type="dxa"/>
            <w:vAlign w:val="bottom"/>
          </w:tcPr>
          <w:p w14:paraId="044C41D8" w14:textId="314A1F6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r>
      <w:tr w:rsidR="006702A5" w14:paraId="1EB8565E" w14:textId="7C86A128"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EEB0ADE" w14:textId="38C09E2D" w:rsidR="006702A5" w:rsidRDefault="006702A5" w:rsidP="006702A5">
            <w:r>
              <w:rPr>
                <w:rFonts w:ascii="Calibri" w:hAnsi="Calibri" w:cs="Calibri"/>
                <w:color w:val="000000"/>
                <w:sz w:val="22"/>
                <w:szCs w:val="22"/>
              </w:rPr>
              <w:t>4</w:t>
            </w:r>
          </w:p>
        </w:tc>
        <w:tc>
          <w:tcPr>
            <w:tcW w:w="777" w:type="dxa"/>
            <w:vAlign w:val="bottom"/>
          </w:tcPr>
          <w:p w14:paraId="6A0CA4D6" w14:textId="00FD399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824" w:type="dxa"/>
            <w:vAlign w:val="bottom"/>
          </w:tcPr>
          <w:p w14:paraId="021C9CCF" w14:textId="7C9D4AD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5.3%</w:t>
            </w:r>
          </w:p>
        </w:tc>
        <w:tc>
          <w:tcPr>
            <w:tcW w:w="1639" w:type="dxa"/>
            <w:vAlign w:val="bottom"/>
          </w:tcPr>
          <w:p w14:paraId="53E16362" w14:textId="05BB207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11.2%</w:t>
            </w:r>
          </w:p>
        </w:tc>
      </w:tr>
      <w:tr w:rsidR="006702A5" w14:paraId="55F067E4" w14:textId="08AE7727"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0D60B3A" w14:textId="19FA9C14" w:rsidR="006702A5" w:rsidRDefault="006702A5" w:rsidP="006702A5">
            <w:r>
              <w:rPr>
                <w:rFonts w:ascii="Calibri" w:hAnsi="Calibri" w:cs="Calibri"/>
                <w:color w:val="000000"/>
                <w:sz w:val="22"/>
                <w:szCs w:val="22"/>
              </w:rPr>
              <w:t>16</w:t>
            </w:r>
          </w:p>
        </w:tc>
        <w:tc>
          <w:tcPr>
            <w:tcW w:w="777" w:type="dxa"/>
            <w:vAlign w:val="bottom"/>
          </w:tcPr>
          <w:p w14:paraId="4E796797" w14:textId="16640C3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19</w:t>
            </w:r>
          </w:p>
        </w:tc>
        <w:tc>
          <w:tcPr>
            <w:tcW w:w="824" w:type="dxa"/>
            <w:vAlign w:val="bottom"/>
          </w:tcPr>
          <w:p w14:paraId="2287FC8D" w14:textId="0827DE7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4.5%</w:t>
            </w:r>
          </w:p>
        </w:tc>
        <w:tc>
          <w:tcPr>
            <w:tcW w:w="1639" w:type="dxa"/>
            <w:vAlign w:val="bottom"/>
          </w:tcPr>
          <w:p w14:paraId="281DD0C3" w14:textId="222AE6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15.8%</w:t>
            </w:r>
          </w:p>
        </w:tc>
      </w:tr>
      <w:tr w:rsidR="006702A5" w14:paraId="34AC2043" w14:textId="1ADE882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2CE784A" w14:textId="6CE3114E" w:rsidR="006702A5" w:rsidRDefault="006702A5" w:rsidP="006702A5">
            <w:r>
              <w:rPr>
                <w:rFonts w:ascii="Calibri" w:hAnsi="Calibri" w:cs="Calibri"/>
                <w:color w:val="000000"/>
                <w:sz w:val="22"/>
                <w:szCs w:val="22"/>
              </w:rPr>
              <w:t>11</w:t>
            </w:r>
          </w:p>
        </w:tc>
        <w:tc>
          <w:tcPr>
            <w:tcW w:w="777" w:type="dxa"/>
            <w:vAlign w:val="bottom"/>
          </w:tcPr>
          <w:p w14:paraId="45E955EC" w14:textId="6B90A5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18</w:t>
            </w:r>
          </w:p>
        </w:tc>
        <w:tc>
          <w:tcPr>
            <w:tcW w:w="824" w:type="dxa"/>
            <w:vAlign w:val="bottom"/>
          </w:tcPr>
          <w:p w14:paraId="23920A91" w14:textId="14A33C2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4.3%</w:t>
            </w:r>
          </w:p>
        </w:tc>
        <w:tc>
          <w:tcPr>
            <w:tcW w:w="1639" w:type="dxa"/>
            <w:vAlign w:val="bottom"/>
          </w:tcPr>
          <w:p w14:paraId="661A2CAA" w14:textId="4F9837E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20.1%</w:t>
            </w:r>
          </w:p>
        </w:tc>
      </w:tr>
      <w:tr w:rsidR="006702A5" w14:paraId="2CC20FE0" w14:textId="15305033"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5E7E09" w14:textId="6E13BAF3" w:rsidR="006702A5" w:rsidRDefault="006702A5" w:rsidP="006702A5">
            <w:r>
              <w:rPr>
                <w:rFonts w:ascii="Calibri" w:hAnsi="Calibri" w:cs="Calibri"/>
                <w:color w:val="000000"/>
                <w:sz w:val="22"/>
                <w:szCs w:val="22"/>
              </w:rPr>
              <w:t>22</w:t>
            </w:r>
          </w:p>
        </w:tc>
        <w:tc>
          <w:tcPr>
            <w:tcW w:w="777" w:type="dxa"/>
            <w:vAlign w:val="bottom"/>
          </w:tcPr>
          <w:p w14:paraId="2615F4FD" w14:textId="1373057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17</w:t>
            </w:r>
          </w:p>
        </w:tc>
        <w:tc>
          <w:tcPr>
            <w:tcW w:w="824" w:type="dxa"/>
            <w:vAlign w:val="bottom"/>
          </w:tcPr>
          <w:p w14:paraId="33645FF5" w14:textId="6EAA9EA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4.1%</w:t>
            </w:r>
          </w:p>
        </w:tc>
        <w:tc>
          <w:tcPr>
            <w:tcW w:w="1639" w:type="dxa"/>
            <w:vAlign w:val="bottom"/>
          </w:tcPr>
          <w:p w14:paraId="79817137" w14:textId="501E44AC"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24.2%</w:t>
            </w:r>
          </w:p>
        </w:tc>
      </w:tr>
      <w:tr w:rsidR="006702A5" w14:paraId="0875D390" w14:textId="75E15020"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E7BDFF" w14:textId="2E09FAA6" w:rsidR="006702A5" w:rsidRDefault="006702A5" w:rsidP="006702A5">
            <w:r>
              <w:rPr>
                <w:rFonts w:ascii="Calibri" w:hAnsi="Calibri" w:cs="Calibri"/>
                <w:color w:val="000000"/>
                <w:sz w:val="22"/>
                <w:szCs w:val="22"/>
              </w:rPr>
              <w:t>23</w:t>
            </w:r>
          </w:p>
        </w:tc>
        <w:tc>
          <w:tcPr>
            <w:tcW w:w="777" w:type="dxa"/>
            <w:vAlign w:val="bottom"/>
          </w:tcPr>
          <w:p w14:paraId="7470AD42" w14:textId="16AB489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21B3C413" w14:textId="1F29E5E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5FCBD349" w14:textId="4FA1F49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28.0%</w:t>
            </w:r>
          </w:p>
        </w:tc>
      </w:tr>
      <w:tr w:rsidR="006702A5" w14:paraId="5E54C35A" w14:textId="297574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41F9CE" w14:textId="65B730A9" w:rsidR="006702A5" w:rsidRDefault="006702A5" w:rsidP="006702A5">
            <w:r>
              <w:rPr>
                <w:rFonts w:ascii="Calibri" w:hAnsi="Calibri" w:cs="Calibri"/>
                <w:color w:val="000000"/>
                <w:sz w:val="22"/>
                <w:szCs w:val="22"/>
              </w:rPr>
              <w:t>24</w:t>
            </w:r>
          </w:p>
        </w:tc>
        <w:tc>
          <w:tcPr>
            <w:tcW w:w="777" w:type="dxa"/>
            <w:vAlign w:val="bottom"/>
          </w:tcPr>
          <w:p w14:paraId="1D191A0C" w14:textId="10B2984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6708F967" w14:textId="3DCF3043"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1A0362AA" w14:textId="250EA94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31.8%</w:t>
            </w:r>
          </w:p>
        </w:tc>
      </w:tr>
      <w:tr w:rsidR="006702A5" w14:paraId="0D8FF640" w14:textId="0EECD98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AE8D978" w14:textId="50FBC92E" w:rsidR="006702A5" w:rsidRDefault="006702A5" w:rsidP="006702A5">
            <w:r>
              <w:rPr>
                <w:rFonts w:ascii="Calibri" w:hAnsi="Calibri" w:cs="Calibri"/>
                <w:color w:val="000000"/>
                <w:sz w:val="22"/>
                <w:szCs w:val="22"/>
              </w:rPr>
              <w:t>13</w:t>
            </w:r>
          </w:p>
        </w:tc>
        <w:tc>
          <w:tcPr>
            <w:tcW w:w="777" w:type="dxa"/>
            <w:vAlign w:val="bottom"/>
          </w:tcPr>
          <w:p w14:paraId="31EBAF14" w14:textId="50AE9D5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9A86DFB" w14:textId="3FFD990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2F617AEA" w14:textId="170EE47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35.4%</w:t>
            </w:r>
          </w:p>
        </w:tc>
      </w:tr>
      <w:tr w:rsidR="006702A5" w14:paraId="550266A9" w14:textId="49B5344E"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66E6B456" w14:textId="37C12062" w:rsidR="006702A5" w:rsidRDefault="006702A5" w:rsidP="006702A5">
            <w:r>
              <w:rPr>
                <w:rFonts w:ascii="Calibri" w:hAnsi="Calibri" w:cs="Calibri"/>
                <w:color w:val="000000"/>
                <w:sz w:val="22"/>
                <w:szCs w:val="22"/>
              </w:rPr>
              <w:t>17</w:t>
            </w:r>
          </w:p>
        </w:tc>
        <w:tc>
          <w:tcPr>
            <w:tcW w:w="777" w:type="dxa"/>
            <w:vAlign w:val="bottom"/>
          </w:tcPr>
          <w:p w14:paraId="3BA14532" w14:textId="475A52D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4E875F7" w14:textId="0F4B106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47A4713F" w14:textId="10CB36B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39.0%</w:t>
            </w:r>
          </w:p>
        </w:tc>
      </w:tr>
      <w:tr w:rsidR="006702A5" w14:paraId="126B1DBF" w14:textId="0A9960B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294ABE" w14:textId="5D1AB1DA" w:rsidR="006702A5" w:rsidRDefault="006702A5" w:rsidP="006702A5">
            <w:r>
              <w:rPr>
                <w:rFonts w:ascii="Calibri" w:hAnsi="Calibri" w:cs="Calibri"/>
                <w:color w:val="000000"/>
                <w:sz w:val="22"/>
                <w:szCs w:val="22"/>
              </w:rPr>
              <w:t>18</w:t>
            </w:r>
          </w:p>
        </w:tc>
        <w:tc>
          <w:tcPr>
            <w:tcW w:w="777" w:type="dxa"/>
            <w:vAlign w:val="bottom"/>
          </w:tcPr>
          <w:p w14:paraId="432543B3" w14:textId="1D83CC1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07A2FA5B" w14:textId="729F5DD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39203CB9" w14:textId="43F699D9"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42.6%</w:t>
            </w:r>
          </w:p>
        </w:tc>
      </w:tr>
      <w:tr w:rsidR="006702A5" w14:paraId="3A466069" w14:textId="24C662C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260F411" w14:textId="47FB0CBC" w:rsidR="006702A5" w:rsidRDefault="006702A5" w:rsidP="006702A5">
            <w:r>
              <w:rPr>
                <w:rFonts w:ascii="Calibri" w:hAnsi="Calibri" w:cs="Calibri"/>
                <w:color w:val="000000"/>
                <w:sz w:val="22"/>
                <w:szCs w:val="22"/>
              </w:rPr>
              <w:t>25</w:t>
            </w:r>
          </w:p>
        </w:tc>
        <w:tc>
          <w:tcPr>
            <w:tcW w:w="777" w:type="dxa"/>
            <w:vAlign w:val="bottom"/>
          </w:tcPr>
          <w:p w14:paraId="4C7FF52F" w14:textId="615F78A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63EDF113" w14:textId="273E6A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69C8DA90" w14:textId="2DA05197"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46.2%</w:t>
            </w:r>
          </w:p>
        </w:tc>
      </w:tr>
      <w:tr w:rsidR="006702A5" w14:paraId="680297B2" w14:textId="5975B7D4"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8ED754F" w14:textId="581891BE" w:rsidR="006702A5" w:rsidRDefault="006702A5" w:rsidP="006702A5">
            <w:r>
              <w:rPr>
                <w:rFonts w:ascii="Calibri" w:hAnsi="Calibri" w:cs="Calibri"/>
                <w:color w:val="000000"/>
                <w:sz w:val="22"/>
                <w:szCs w:val="22"/>
              </w:rPr>
              <w:t>1</w:t>
            </w:r>
          </w:p>
        </w:tc>
        <w:tc>
          <w:tcPr>
            <w:tcW w:w="777" w:type="dxa"/>
            <w:vAlign w:val="bottom"/>
          </w:tcPr>
          <w:p w14:paraId="08BA3763" w14:textId="188B54C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AEB82B7" w14:textId="0F18801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141A20FA" w14:textId="3A4C77EA"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49.5%</w:t>
            </w:r>
          </w:p>
        </w:tc>
      </w:tr>
      <w:tr w:rsidR="006702A5" w14:paraId="0692DAFA" w14:textId="496FCBF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6827330" w14:textId="1855E89D" w:rsidR="006702A5" w:rsidRDefault="006702A5" w:rsidP="006702A5">
            <w:r>
              <w:rPr>
                <w:rFonts w:ascii="Calibri" w:hAnsi="Calibri" w:cs="Calibri"/>
                <w:color w:val="000000"/>
                <w:sz w:val="22"/>
                <w:szCs w:val="22"/>
              </w:rPr>
              <w:t>5</w:t>
            </w:r>
          </w:p>
        </w:tc>
        <w:tc>
          <w:tcPr>
            <w:tcW w:w="777" w:type="dxa"/>
            <w:vAlign w:val="bottom"/>
          </w:tcPr>
          <w:p w14:paraId="1589C504" w14:textId="7A6F4C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157F65B" w14:textId="309272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60EFD46F" w14:textId="77EFBCC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52.9%</w:t>
            </w:r>
          </w:p>
        </w:tc>
      </w:tr>
      <w:tr w:rsidR="006702A5" w14:paraId="7AAC65D6" w14:textId="6BB59823"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E75B19" w14:textId="4430E53E" w:rsidR="006702A5" w:rsidRDefault="006702A5" w:rsidP="006702A5">
            <w:r>
              <w:rPr>
                <w:rFonts w:ascii="Calibri" w:hAnsi="Calibri" w:cs="Calibri"/>
                <w:color w:val="000000"/>
                <w:sz w:val="22"/>
                <w:szCs w:val="22"/>
              </w:rPr>
              <w:t>15</w:t>
            </w:r>
          </w:p>
        </w:tc>
        <w:tc>
          <w:tcPr>
            <w:tcW w:w="777" w:type="dxa"/>
            <w:vAlign w:val="bottom"/>
          </w:tcPr>
          <w:p w14:paraId="289EA35A" w14:textId="3A2EFFB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8ED824B" w14:textId="3BFC22A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309A738C" w14:textId="53FFC523"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56.2%</w:t>
            </w:r>
          </w:p>
        </w:tc>
      </w:tr>
      <w:tr w:rsidR="006702A5" w14:paraId="2874FCD1" w14:textId="304F8D04"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3B1CEC2" w14:textId="64BB106B" w:rsidR="006702A5" w:rsidRDefault="006702A5" w:rsidP="006702A5">
            <w:r>
              <w:rPr>
                <w:rFonts w:ascii="Calibri" w:hAnsi="Calibri" w:cs="Calibri"/>
                <w:color w:val="000000"/>
                <w:sz w:val="22"/>
                <w:szCs w:val="22"/>
              </w:rPr>
              <w:t>30</w:t>
            </w:r>
          </w:p>
        </w:tc>
        <w:tc>
          <w:tcPr>
            <w:tcW w:w="777" w:type="dxa"/>
            <w:vAlign w:val="bottom"/>
          </w:tcPr>
          <w:p w14:paraId="0755E3AA" w14:textId="62B901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050B958D" w14:textId="15740C5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76E18D0B" w14:textId="2EF23EC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59.6%</w:t>
            </w:r>
          </w:p>
        </w:tc>
      </w:tr>
      <w:tr w:rsidR="006702A5" w14:paraId="043BD6E5" w14:textId="45ECE0D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13B96A" w14:textId="3AE6C931" w:rsidR="006702A5" w:rsidRDefault="006702A5" w:rsidP="006702A5">
            <w:r>
              <w:rPr>
                <w:rFonts w:ascii="Calibri" w:hAnsi="Calibri" w:cs="Calibri"/>
                <w:color w:val="000000"/>
                <w:sz w:val="22"/>
                <w:szCs w:val="22"/>
              </w:rPr>
              <w:t>2</w:t>
            </w:r>
          </w:p>
        </w:tc>
        <w:tc>
          <w:tcPr>
            <w:tcW w:w="777" w:type="dxa"/>
            <w:vAlign w:val="bottom"/>
          </w:tcPr>
          <w:p w14:paraId="2EBCE908" w14:textId="0B25EE9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044A35C" w14:textId="5F818D3F"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2B7AB66E" w14:textId="15BDCBDE"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62.7%</w:t>
            </w:r>
          </w:p>
        </w:tc>
      </w:tr>
      <w:tr w:rsidR="006702A5" w14:paraId="319C98CB" w14:textId="1DB56C6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6AFB3D6" w14:textId="7372588D" w:rsidR="006702A5" w:rsidRDefault="006702A5" w:rsidP="006702A5">
            <w:r>
              <w:rPr>
                <w:rFonts w:ascii="Calibri" w:hAnsi="Calibri" w:cs="Calibri"/>
                <w:color w:val="000000"/>
                <w:sz w:val="22"/>
                <w:szCs w:val="22"/>
              </w:rPr>
              <w:t>6</w:t>
            </w:r>
          </w:p>
        </w:tc>
        <w:tc>
          <w:tcPr>
            <w:tcW w:w="777" w:type="dxa"/>
            <w:vAlign w:val="bottom"/>
          </w:tcPr>
          <w:p w14:paraId="1D92C567" w14:textId="40532EE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2ABBDC9" w14:textId="37D4E1B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540BBDF2" w14:textId="476D908E"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65.8%</w:t>
            </w:r>
          </w:p>
        </w:tc>
      </w:tr>
      <w:tr w:rsidR="006702A5" w14:paraId="4DCE2BA8" w14:textId="6182DEA7"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F9E763E" w14:textId="6E2CC65F" w:rsidR="006702A5" w:rsidRDefault="006702A5" w:rsidP="006702A5">
            <w:r>
              <w:rPr>
                <w:rFonts w:ascii="Calibri" w:hAnsi="Calibri" w:cs="Calibri"/>
                <w:color w:val="000000"/>
                <w:sz w:val="22"/>
                <w:szCs w:val="22"/>
              </w:rPr>
              <w:t>10</w:t>
            </w:r>
          </w:p>
        </w:tc>
        <w:tc>
          <w:tcPr>
            <w:tcW w:w="777" w:type="dxa"/>
            <w:vAlign w:val="bottom"/>
          </w:tcPr>
          <w:p w14:paraId="5D2B01D6" w14:textId="4872BE6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55F25C5C" w14:textId="16A3D5E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74A4A287" w14:textId="2F06445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68.9%</w:t>
            </w:r>
          </w:p>
        </w:tc>
      </w:tr>
      <w:tr w:rsidR="006702A5" w14:paraId="2FB19240" w14:textId="6AFC0A87"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96DBDFE" w14:textId="25DDACB3" w:rsidR="006702A5" w:rsidRDefault="006702A5" w:rsidP="006702A5">
            <w:r>
              <w:rPr>
                <w:rFonts w:ascii="Calibri" w:hAnsi="Calibri" w:cs="Calibri"/>
                <w:color w:val="000000"/>
                <w:sz w:val="22"/>
                <w:szCs w:val="22"/>
              </w:rPr>
              <w:t>9</w:t>
            </w:r>
          </w:p>
        </w:tc>
        <w:tc>
          <w:tcPr>
            <w:tcW w:w="777" w:type="dxa"/>
            <w:vAlign w:val="bottom"/>
          </w:tcPr>
          <w:p w14:paraId="021EC40B" w14:textId="11AC2F6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1539CC1" w14:textId="26CF1D2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622CD60D" w14:textId="569952E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71.8%</w:t>
            </w:r>
          </w:p>
        </w:tc>
      </w:tr>
      <w:tr w:rsidR="006702A5" w14:paraId="2E269964" w14:textId="6D1C980C"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446EA7" w14:textId="41039F82" w:rsidR="006702A5" w:rsidRDefault="006702A5" w:rsidP="006702A5">
            <w:r>
              <w:rPr>
                <w:rFonts w:ascii="Calibri" w:hAnsi="Calibri" w:cs="Calibri"/>
                <w:color w:val="000000"/>
                <w:sz w:val="22"/>
                <w:szCs w:val="22"/>
              </w:rPr>
              <w:t>14</w:t>
            </w:r>
          </w:p>
        </w:tc>
        <w:tc>
          <w:tcPr>
            <w:tcW w:w="777" w:type="dxa"/>
            <w:vAlign w:val="bottom"/>
          </w:tcPr>
          <w:p w14:paraId="3E55C87F" w14:textId="1C9E4ABA"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BF98314" w14:textId="0DD7ED6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7D01F0B4" w14:textId="133BF271"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74.6%</w:t>
            </w:r>
          </w:p>
        </w:tc>
      </w:tr>
      <w:tr w:rsidR="006702A5" w14:paraId="2878DE8A" w14:textId="4E7C1C6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D76660" w14:textId="45A31D98" w:rsidR="006702A5" w:rsidRDefault="006702A5" w:rsidP="006702A5">
            <w:r>
              <w:rPr>
                <w:rFonts w:ascii="Calibri" w:hAnsi="Calibri" w:cs="Calibri"/>
                <w:color w:val="000000"/>
                <w:sz w:val="22"/>
                <w:szCs w:val="22"/>
              </w:rPr>
              <w:t>29</w:t>
            </w:r>
          </w:p>
        </w:tc>
        <w:tc>
          <w:tcPr>
            <w:tcW w:w="777" w:type="dxa"/>
            <w:vAlign w:val="bottom"/>
          </w:tcPr>
          <w:p w14:paraId="777F2A91" w14:textId="7BF163A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6490F7A2" w14:textId="1BBDAC0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0A5A94BB" w14:textId="0F76BEA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77.5%</w:t>
            </w:r>
          </w:p>
        </w:tc>
      </w:tr>
      <w:tr w:rsidR="006702A5" w14:paraId="2DE3D93A" w14:textId="5008805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FFE220F" w14:textId="0433F30E" w:rsidR="006702A5" w:rsidRDefault="006702A5" w:rsidP="006702A5">
            <w:r>
              <w:rPr>
                <w:rFonts w:ascii="Calibri" w:hAnsi="Calibri" w:cs="Calibri"/>
                <w:color w:val="000000"/>
                <w:sz w:val="22"/>
                <w:szCs w:val="22"/>
              </w:rPr>
              <w:t>7</w:t>
            </w:r>
          </w:p>
        </w:tc>
        <w:tc>
          <w:tcPr>
            <w:tcW w:w="777" w:type="dxa"/>
            <w:vAlign w:val="bottom"/>
          </w:tcPr>
          <w:p w14:paraId="136D6FB2" w14:textId="160C8C3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6862B5C3" w14:textId="10EFFEA2"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13011C5" w14:textId="7217227F"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80.1%</w:t>
            </w:r>
          </w:p>
        </w:tc>
      </w:tr>
      <w:tr w:rsidR="006702A5" w14:paraId="48BD630F" w14:textId="5C26AB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114251" w14:textId="38F1E63D" w:rsidR="006702A5" w:rsidRDefault="006702A5" w:rsidP="006702A5">
            <w:r>
              <w:rPr>
                <w:rFonts w:ascii="Calibri" w:hAnsi="Calibri" w:cs="Calibri"/>
                <w:color w:val="000000"/>
                <w:sz w:val="22"/>
                <w:szCs w:val="22"/>
              </w:rPr>
              <w:t>12</w:t>
            </w:r>
          </w:p>
        </w:tc>
        <w:tc>
          <w:tcPr>
            <w:tcW w:w="777" w:type="dxa"/>
            <w:vAlign w:val="bottom"/>
          </w:tcPr>
          <w:p w14:paraId="4629D266" w14:textId="1B31FC6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4D797D01" w14:textId="7F16407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527CEE8F" w14:textId="1635C5C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82.8%</w:t>
            </w:r>
          </w:p>
        </w:tc>
      </w:tr>
      <w:tr w:rsidR="006702A5" w14:paraId="3946220B" w14:textId="1DD8BFD0"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48E0C2B" w14:textId="3D9D1210" w:rsidR="006702A5" w:rsidRDefault="006702A5" w:rsidP="006702A5">
            <w:r>
              <w:rPr>
                <w:rFonts w:ascii="Calibri" w:hAnsi="Calibri" w:cs="Calibri"/>
                <w:color w:val="000000"/>
                <w:sz w:val="22"/>
                <w:szCs w:val="22"/>
              </w:rPr>
              <w:t>19</w:t>
            </w:r>
          </w:p>
        </w:tc>
        <w:tc>
          <w:tcPr>
            <w:tcW w:w="777" w:type="dxa"/>
            <w:vAlign w:val="bottom"/>
          </w:tcPr>
          <w:p w14:paraId="78759FAA" w14:textId="77F479D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537B38FD" w14:textId="2A5F1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1F435C91" w14:textId="677D36F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85.4%</w:t>
            </w:r>
          </w:p>
        </w:tc>
      </w:tr>
      <w:tr w:rsidR="006702A5" w14:paraId="1C81E172" w14:textId="7642DD85"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294DB8F" w14:textId="5040CE3B" w:rsidR="006702A5" w:rsidRDefault="006702A5" w:rsidP="006702A5">
            <w:r>
              <w:rPr>
                <w:rFonts w:ascii="Calibri" w:hAnsi="Calibri" w:cs="Calibri"/>
                <w:color w:val="000000"/>
                <w:sz w:val="22"/>
                <w:szCs w:val="22"/>
              </w:rPr>
              <w:t>20</w:t>
            </w:r>
          </w:p>
        </w:tc>
        <w:tc>
          <w:tcPr>
            <w:tcW w:w="777" w:type="dxa"/>
            <w:vAlign w:val="bottom"/>
          </w:tcPr>
          <w:p w14:paraId="33B7D571" w14:textId="38DFC6F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2E841762" w14:textId="74B2EDF9"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E393604" w14:textId="0107470B"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w:t>
            </w:r>
          </w:p>
        </w:tc>
      </w:tr>
      <w:tr w:rsidR="006702A5" w14:paraId="7EC79F30" w14:textId="73DA3DA6"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DB299E5" w14:textId="355442A9" w:rsidR="006702A5" w:rsidRDefault="006702A5" w:rsidP="006702A5">
            <w:r>
              <w:rPr>
                <w:rFonts w:ascii="Calibri" w:hAnsi="Calibri" w:cs="Calibri"/>
                <w:color w:val="000000"/>
                <w:sz w:val="22"/>
                <w:szCs w:val="22"/>
              </w:rPr>
              <w:t>3</w:t>
            </w:r>
          </w:p>
        </w:tc>
        <w:tc>
          <w:tcPr>
            <w:tcW w:w="777" w:type="dxa"/>
            <w:vAlign w:val="bottom"/>
          </w:tcPr>
          <w:p w14:paraId="07C6CAF9" w14:textId="73043BB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w:t>
            </w:r>
          </w:p>
        </w:tc>
        <w:tc>
          <w:tcPr>
            <w:tcW w:w="824" w:type="dxa"/>
            <w:vAlign w:val="bottom"/>
          </w:tcPr>
          <w:p w14:paraId="706571B2" w14:textId="01C75C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2.4%</w:t>
            </w:r>
          </w:p>
        </w:tc>
        <w:tc>
          <w:tcPr>
            <w:tcW w:w="1639" w:type="dxa"/>
            <w:vAlign w:val="bottom"/>
          </w:tcPr>
          <w:p w14:paraId="167BEF6F" w14:textId="6A7355BD"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90.4%</w:t>
            </w:r>
          </w:p>
        </w:tc>
      </w:tr>
      <w:tr w:rsidR="006702A5" w14:paraId="31D299D2" w14:textId="2B9D3EF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B32F96F" w14:textId="3BB4F01F" w:rsidR="006702A5" w:rsidRDefault="006702A5" w:rsidP="006702A5">
            <w:r>
              <w:rPr>
                <w:rFonts w:ascii="Calibri" w:hAnsi="Calibri" w:cs="Calibri"/>
                <w:color w:val="000000"/>
                <w:sz w:val="22"/>
                <w:szCs w:val="22"/>
              </w:rPr>
              <w:t>21</w:t>
            </w:r>
          </w:p>
        </w:tc>
        <w:tc>
          <w:tcPr>
            <w:tcW w:w="777" w:type="dxa"/>
            <w:vAlign w:val="bottom"/>
          </w:tcPr>
          <w:p w14:paraId="7D98010B" w14:textId="0C786D4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B6D0E83" w14:textId="0D71BFF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4A85EBDD" w14:textId="5E9628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92.6%</w:t>
            </w:r>
          </w:p>
        </w:tc>
      </w:tr>
      <w:tr w:rsidR="006702A5" w14:paraId="20E164B4" w14:textId="0EB65E7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763EC25" w14:textId="54ACD1E3" w:rsidR="006702A5" w:rsidRDefault="006702A5" w:rsidP="006702A5">
            <w:r>
              <w:rPr>
                <w:rFonts w:ascii="Calibri" w:hAnsi="Calibri" w:cs="Calibri"/>
                <w:color w:val="000000"/>
                <w:sz w:val="22"/>
                <w:szCs w:val="22"/>
              </w:rPr>
              <w:lastRenderedPageBreak/>
              <w:t>26</w:t>
            </w:r>
          </w:p>
        </w:tc>
        <w:tc>
          <w:tcPr>
            <w:tcW w:w="777" w:type="dxa"/>
            <w:vAlign w:val="bottom"/>
          </w:tcPr>
          <w:p w14:paraId="4F6745FF" w14:textId="731E4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7F51988" w14:textId="02C9793C"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0552EBA0" w14:textId="5ED227F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94.7%</w:t>
            </w:r>
          </w:p>
        </w:tc>
      </w:tr>
      <w:tr w:rsidR="006702A5" w14:paraId="34E88E13" w14:textId="59261E4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EC70365" w14:textId="195CF639" w:rsidR="006702A5" w:rsidRDefault="006702A5" w:rsidP="006702A5">
            <w:r>
              <w:rPr>
                <w:rFonts w:ascii="Calibri" w:hAnsi="Calibri" w:cs="Calibri"/>
                <w:color w:val="000000"/>
                <w:sz w:val="22"/>
                <w:szCs w:val="22"/>
              </w:rPr>
              <w:t>27</w:t>
            </w:r>
          </w:p>
        </w:tc>
        <w:tc>
          <w:tcPr>
            <w:tcW w:w="777" w:type="dxa"/>
            <w:vAlign w:val="bottom"/>
          </w:tcPr>
          <w:p w14:paraId="43DA29DC" w14:textId="3063942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2384B38B" w14:textId="532DD0C2"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2664A319" w14:textId="041D7E8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96.9%</w:t>
            </w:r>
          </w:p>
        </w:tc>
      </w:tr>
      <w:tr w:rsidR="006702A5" w14:paraId="47CD1E8E" w14:textId="7DD1C1FB"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9F39AE" w14:textId="4A6E353D" w:rsidR="006702A5" w:rsidRDefault="006702A5" w:rsidP="006702A5">
            <w:r>
              <w:rPr>
                <w:rFonts w:ascii="Calibri" w:hAnsi="Calibri" w:cs="Calibri"/>
                <w:color w:val="000000"/>
                <w:sz w:val="22"/>
                <w:szCs w:val="22"/>
              </w:rPr>
              <w:t>31</w:t>
            </w:r>
          </w:p>
        </w:tc>
        <w:tc>
          <w:tcPr>
            <w:tcW w:w="777" w:type="dxa"/>
            <w:vAlign w:val="bottom"/>
          </w:tcPr>
          <w:p w14:paraId="6F74ACB0" w14:textId="0D3BC22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7</w:t>
            </w:r>
          </w:p>
        </w:tc>
        <w:tc>
          <w:tcPr>
            <w:tcW w:w="824" w:type="dxa"/>
            <w:vAlign w:val="bottom"/>
          </w:tcPr>
          <w:p w14:paraId="6A11CC07" w14:textId="4A56ED03"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1.7%</w:t>
            </w:r>
          </w:p>
        </w:tc>
        <w:tc>
          <w:tcPr>
            <w:tcW w:w="1639" w:type="dxa"/>
            <w:vAlign w:val="bottom"/>
          </w:tcPr>
          <w:p w14:paraId="730BBA75" w14:textId="49BF280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98.6%</w:t>
            </w:r>
          </w:p>
        </w:tc>
      </w:tr>
      <w:tr w:rsidR="006702A5" w14:paraId="24250173" w14:textId="23FD19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vAlign w:val="bottom"/>
          </w:tcPr>
          <w:p w14:paraId="231A0AA6" w14:textId="4E941371" w:rsidR="006702A5" w:rsidRDefault="006702A5" w:rsidP="006702A5">
            <w:r>
              <w:rPr>
                <w:rFonts w:ascii="Calibri" w:hAnsi="Calibri" w:cs="Calibri"/>
                <w:color w:val="000000"/>
                <w:sz w:val="22"/>
                <w:szCs w:val="22"/>
              </w:rPr>
              <w:t>28</w:t>
            </w:r>
          </w:p>
        </w:tc>
        <w:tc>
          <w:tcPr>
            <w:tcW w:w="777" w:type="dxa"/>
            <w:vAlign w:val="bottom"/>
          </w:tcPr>
          <w:p w14:paraId="39174CB6" w14:textId="13A11C7E"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w:t>
            </w:r>
          </w:p>
        </w:tc>
        <w:tc>
          <w:tcPr>
            <w:tcW w:w="824" w:type="dxa"/>
            <w:vAlign w:val="bottom"/>
          </w:tcPr>
          <w:p w14:paraId="4DE6A3C1" w14:textId="65FAD8D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1639" w:type="dxa"/>
            <w:vAlign w:val="bottom"/>
          </w:tcPr>
          <w:p w14:paraId="3FC86592" w14:textId="340CA655"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w:t>
            </w:r>
          </w:p>
        </w:tc>
      </w:tr>
    </w:tbl>
    <w:p w14:paraId="2809A400" w14:textId="77777777" w:rsidR="006A3A4C" w:rsidRDefault="006A3A4C" w:rsidP="00200ACF"/>
    <w:p w14:paraId="3EA3C15C" w14:textId="3DBC0998" w:rsidR="00200ACF" w:rsidRDefault="00200ACF" w:rsidP="00200ACF">
      <w:pPr>
        <w:pStyle w:val="ListParagraph"/>
        <w:numPr>
          <w:ilvl w:val="0"/>
          <w:numId w:val="40"/>
        </w:numPr>
      </w:pPr>
      <w:r>
        <w:t>8</w:t>
      </w:r>
      <w:r w:rsidRPr="00200ACF">
        <w:rPr>
          <w:vertAlign w:val="superscript"/>
        </w:rPr>
        <w:t>th</w:t>
      </w:r>
      <w:r>
        <w:t xml:space="preserve"> Day of the Month has the highest </w:t>
      </w:r>
      <w:r w:rsidR="00706E93">
        <w:t>number of Accidents (25 at 6% of Total),</w:t>
      </w:r>
      <w:r>
        <w:t xml:space="preserve"> followed by 4</w:t>
      </w:r>
      <w:r w:rsidRPr="00200ACF">
        <w:rPr>
          <w:vertAlign w:val="superscript"/>
        </w:rPr>
        <w:t>th</w:t>
      </w:r>
      <w:r>
        <w:t xml:space="preserve"> Day </w:t>
      </w:r>
      <w:r w:rsidR="00706E93">
        <w:t xml:space="preserve">(22 at 5.3% of Total), </w:t>
      </w:r>
      <w:r>
        <w:t>16</w:t>
      </w:r>
      <w:r w:rsidRPr="00200ACF">
        <w:rPr>
          <w:vertAlign w:val="superscript"/>
        </w:rPr>
        <w:t>th</w:t>
      </w:r>
      <w:r>
        <w:t xml:space="preserve"> Day </w:t>
      </w:r>
      <w:r w:rsidR="00706E93">
        <w:t>(19 at 4.5% of Total)</w:t>
      </w:r>
      <w:r w:rsidR="00FC6F63">
        <w:t>, 11</w:t>
      </w:r>
      <w:r w:rsidR="00FC6F63" w:rsidRPr="00FC6F63">
        <w:rPr>
          <w:vertAlign w:val="superscript"/>
        </w:rPr>
        <w:t>th</w:t>
      </w:r>
      <w:r w:rsidR="00FC6F63">
        <w:t xml:space="preserve"> Day (18 at 4.3% of Total), and 22</w:t>
      </w:r>
      <w:r w:rsidR="00FC6F63" w:rsidRPr="00FC6F63">
        <w:rPr>
          <w:vertAlign w:val="superscript"/>
        </w:rPr>
        <w:t>nd</w:t>
      </w:r>
      <w:r w:rsidR="00FC6F63">
        <w:t xml:space="preserve"> Day (17 at 4.1% of Total). The top 5 make up 24.2% of Total Accidents reported.</w:t>
      </w:r>
    </w:p>
    <w:p w14:paraId="4C59D488" w14:textId="638711D7" w:rsidR="00200ACF" w:rsidRDefault="00200ACF" w:rsidP="00200ACF">
      <w:pPr>
        <w:pStyle w:val="ListParagraph"/>
        <w:numPr>
          <w:ilvl w:val="0"/>
          <w:numId w:val="40"/>
        </w:numPr>
      </w:pPr>
      <w:r>
        <w:t>28</w:t>
      </w:r>
      <w:r w:rsidRPr="00200ACF">
        <w:rPr>
          <w:vertAlign w:val="superscript"/>
        </w:rPr>
        <w:t>th</w:t>
      </w:r>
      <w:r>
        <w:t xml:space="preserve"> Day of the Month has the lowest </w:t>
      </w:r>
      <w:r w:rsidR="00706E93">
        <w:t>number of Accidents</w:t>
      </w:r>
      <w:r w:rsidR="00A946BD">
        <w:t xml:space="preserve"> (6 at 1.4 % of Total)</w:t>
      </w:r>
    </w:p>
    <w:p w14:paraId="38B92DE5" w14:textId="0862E5E6" w:rsidR="0095289E" w:rsidRDefault="00A946BD" w:rsidP="00A33CD2">
      <w:pPr>
        <w:pStyle w:val="ListParagraph"/>
        <w:numPr>
          <w:ilvl w:val="0"/>
          <w:numId w:val="40"/>
        </w:numPr>
      </w:pPr>
      <w:r>
        <w:t>While not every month has 31 days, 31 still ranks higher than 28 which occurs in every month, including February.</w:t>
      </w:r>
      <w:r w:rsidR="006702A5">
        <w:t xml:space="preserve"> Days 29 and 30 also show a moderately high number of Accidents. This could be due to the urgency or pressure due to month end deadline</w:t>
      </w:r>
    </w:p>
    <w:p w14:paraId="29429E54" w14:textId="4EBF2E1E" w:rsidR="00151235" w:rsidRDefault="00157FA0" w:rsidP="00702B0B">
      <w:pPr>
        <w:pStyle w:val="Heading3"/>
      </w:pPr>
      <w:bookmarkStart w:id="70" w:name="_Toc90234307"/>
      <w:r>
        <w:t>Bivariate</w:t>
      </w:r>
      <w:r w:rsidR="00A81F78">
        <w:t xml:space="preserve"> Analysis</w:t>
      </w:r>
      <w:bookmarkEnd w:id="70"/>
    </w:p>
    <w:p w14:paraId="17590167" w14:textId="0829F841" w:rsidR="00A33CD2" w:rsidRDefault="00A33CD2" w:rsidP="00A33CD2">
      <w:pPr>
        <w:pStyle w:val="Heading4"/>
      </w:pPr>
      <w:r>
        <w:t>Industry Sector and Country</w:t>
      </w:r>
    </w:p>
    <w:p w14:paraId="3EACF4FF" w14:textId="05C7E8CA" w:rsidR="00157FA0" w:rsidRDefault="00637D52" w:rsidP="00157FA0">
      <w:r>
        <w:t>Does</w:t>
      </w:r>
      <w:r w:rsidR="00510351" w:rsidRPr="00510351">
        <w:t xml:space="preserve"> the distribution of </w:t>
      </w:r>
      <w:r w:rsidR="00510351">
        <w:t>Accidents reported by I</w:t>
      </w:r>
      <w:r w:rsidR="00510351" w:rsidRPr="00510351">
        <w:t xml:space="preserve">ndustry </w:t>
      </w:r>
      <w:r w:rsidR="00510351">
        <w:t>S</w:t>
      </w:r>
      <w:r w:rsidR="00510351" w:rsidRPr="00510351">
        <w:t xml:space="preserve">ector </w:t>
      </w:r>
      <w:r w:rsidR="00510351">
        <w:t xml:space="preserve">differ </w:t>
      </w:r>
      <w:r w:rsidR="00510351" w:rsidRPr="00510351">
        <w:t>significantly in differ</w:t>
      </w:r>
      <w:r w:rsidR="00510351">
        <w:t>ent</w:t>
      </w:r>
      <w:r w:rsidR="00510351" w:rsidRPr="00510351">
        <w:t xml:space="preserve"> </w:t>
      </w:r>
      <w:r w:rsidR="00510351">
        <w:t>C</w:t>
      </w:r>
      <w:r w:rsidR="00510351" w:rsidRPr="00510351">
        <w:t>ountries or not?</w:t>
      </w:r>
    </w:p>
    <w:p w14:paraId="1914049B" w14:textId="094EFF8E" w:rsidR="00760ABC" w:rsidRDefault="00760ABC" w:rsidP="00760ABC">
      <w:pPr>
        <w:pStyle w:val="Caption"/>
        <w:keepNext/>
      </w:pPr>
      <w:bookmarkStart w:id="71" w:name="_Toc90234385"/>
      <w:r>
        <w:t xml:space="preserve">Table </w:t>
      </w:r>
      <w:r w:rsidR="00E4280B">
        <w:fldChar w:fldCharType="begin"/>
      </w:r>
      <w:r w:rsidR="00E4280B">
        <w:instrText xml:space="preserve"> SEQ Table \* ARABIC </w:instrText>
      </w:r>
      <w:r w:rsidR="00E4280B">
        <w:fldChar w:fldCharType="separate"/>
      </w:r>
      <w:r w:rsidR="006556DC">
        <w:rPr>
          <w:noProof/>
        </w:rPr>
        <w:t>14</w:t>
      </w:r>
      <w:r w:rsidR="00E4280B">
        <w:rPr>
          <w:noProof/>
        </w:rPr>
        <w:fldChar w:fldCharType="end"/>
      </w:r>
      <w:r>
        <w:t>: Accidents reported by Industry Sector and by Country</w:t>
      </w:r>
      <w:bookmarkEnd w:id="7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882"/>
        <w:gridCol w:w="1882"/>
        <w:gridCol w:w="1882"/>
      </w:tblGrid>
      <w:tr w:rsidR="0095289E" w14:paraId="50EF50EB" w14:textId="77777777" w:rsidTr="0016540E">
        <w:trPr>
          <w:cnfStyle w:val="100000000000" w:firstRow="1" w:lastRow="0" w:firstColumn="0" w:lastColumn="0" w:oddVBand="0" w:evenVBand="0" w:oddHBand="0" w:evenHBand="0" w:firstRowFirstColumn="0" w:firstRowLastColumn="0" w:lastRowFirstColumn="0" w:lastRowLastColumn="0"/>
          <w:trHeight w:val="274"/>
          <w:tblHeader/>
        </w:trPr>
        <w:tc>
          <w:tcPr>
            <w:cnfStyle w:val="001000000000" w:firstRow="0" w:lastRow="0" w:firstColumn="1" w:lastColumn="0" w:oddVBand="0" w:evenVBand="0" w:oddHBand="0" w:evenHBand="0" w:firstRowFirstColumn="0" w:firstRowLastColumn="0" w:lastRowFirstColumn="0" w:lastRowLastColumn="0"/>
            <w:tcW w:w="1452" w:type="dxa"/>
            <w:tcBorders>
              <w:top w:val="none" w:sz="0" w:space="0" w:color="auto"/>
              <w:left w:val="none" w:sz="0" w:space="0" w:color="auto"/>
              <w:right w:val="none" w:sz="0" w:space="0" w:color="auto"/>
            </w:tcBorders>
          </w:tcPr>
          <w:p w14:paraId="5CEE1907" w14:textId="1FC6BD11" w:rsidR="0095289E" w:rsidRDefault="00760ABC" w:rsidP="00157FA0">
            <w:r>
              <w:t>Industry Sector by Country</w:t>
            </w:r>
          </w:p>
        </w:tc>
        <w:tc>
          <w:tcPr>
            <w:tcW w:w="1882" w:type="dxa"/>
            <w:tcBorders>
              <w:top w:val="none" w:sz="0" w:space="0" w:color="auto"/>
              <w:left w:val="none" w:sz="0" w:space="0" w:color="auto"/>
              <w:right w:val="none" w:sz="0" w:space="0" w:color="auto"/>
            </w:tcBorders>
          </w:tcPr>
          <w:p w14:paraId="35430BCB" w14:textId="2C328DD8"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Country_01</w:t>
            </w:r>
          </w:p>
        </w:tc>
        <w:tc>
          <w:tcPr>
            <w:tcW w:w="1882" w:type="dxa"/>
            <w:tcBorders>
              <w:top w:val="none" w:sz="0" w:space="0" w:color="auto"/>
              <w:left w:val="none" w:sz="0" w:space="0" w:color="auto"/>
              <w:right w:val="none" w:sz="0" w:space="0" w:color="auto"/>
            </w:tcBorders>
          </w:tcPr>
          <w:p w14:paraId="682833F3" w14:textId="1702B93C"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Country_02</w:t>
            </w:r>
          </w:p>
        </w:tc>
        <w:tc>
          <w:tcPr>
            <w:tcW w:w="1882" w:type="dxa"/>
            <w:tcBorders>
              <w:top w:val="none" w:sz="0" w:space="0" w:color="auto"/>
              <w:left w:val="none" w:sz="0" w:space="0" w:color="auto"/>
              <w:right w:val="none" w:sz="0" w:space="0" w:color="auto"/>
            </w:tcBorders>
          </w:tcPr>
          <w:p w14:paraId="695DDCDF" w14:textId="0D1C1B2A"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Country_03</w:t>
            </w:r>
          </w:p>
        </w:tc>
      </w:tr>
      <w:tr w:rsidR="0095289E" w14:paraId="0BD022C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08003585" w14:textId="20340AFC" w:rsidR="0095289E" w:rsidRDefault="00760ABC" w:rsidP="00157FA0">
            <w:r w:rsidRPr="00760ABC">
              <w:t xml:space="preserve">Metals </w:t>
            </w:r>
          </w:p>
        </w:tc>
        <w:tc>
          <w:tcPr>
            <w:tcW w:w="1882" w:type="dxa"/>
          </w:tcPr>
          <w:p w14:paraId="0B11E33F" w14:textId="6B7083D6" w:rsidR="0095289E" w:rsidRDefault="00760ABC" w:rsidP="00157FA0">
            <w:pPr>
              <w:cnfStyle w:val="000000100000" w:firstRow="0" w:lastRow="0" w:firstColumn="0" w:lastColumn="0" w:oddVBand="0" w:evenVBand="0" w:oddHBand="1" w:evenHBand="0" w:firstRowFirstColumn="0" w:firstRowLastColumn="0" w:lastRowFirstColumn="0" w:lastRowLastColumn="0"/>
            </w:pPr>
            <w:r>
              <w:t>46</w:t>
            </w:r>
          </w:p>
        </w:tc>
        <w:tc>
          <w:tcPr>
            <w:tcW w:w="1882" w:type="dxa"/>
          </w:tcPr>
          <w:p w14:paraId="484796A4" w14:textId="51751C7E" w:rsidR="0095289E" w:rsidRDefault="00760ABC" w:rsidP="00157FA0">
            <w:pPr>
              <w:cnfStyle w:val="000000100000" w:firstRow="0" w:lastRow="0" w:firstColumn="0" w:lastColumn="0" w:oddVBand="0" w:evenVBand="0" w:oddHBand="1" w:evenHBand="0" w:firstRowFirstColumn="0" w:firstRowLastColumn="0" w:lastRowFirstColumn="0" w:lastRowLastColumn="0"/>
            </w:pPr>
            <w:r>
              <w:t>88</w:t>
            </w:r>
          </w:p>
        </w:tc>
        <w:tc>
          <w:tcPr>
            <w:tcW w:w="1882" w:type="dxa"/>
          </w:tcPr>
          <w:p w14:paraId="7D6AF89A" w14:textId="14D30104" w:rsidR="0095289E" w:rsidRDefault="00760ABC" w:rsidP="00157FA0">
            <w:pPr>
              <w:cnfStyle w:val="000000100000" w:firstRow="0" w:lastRow="0" w:firstColumn="0" w:lastColumn="0" w:oddVBand="0" w:evenVBand="0" w:oddHBand="1" w:evenHBand="0" w:firstRowFirstColumn="0" w:firstRowLastColumn="0" w:lastRowFirstColumn="0" w:lastRowLastColumn="0"/>
            </w:pPr>
            <w:r>
              <w:t>0</w:t>
            </w:r>
          </w:p>
        </w:tc>
      </w:tr>
      <w:tr w:rsidR="0095289E" w14:paraId="08A7BF9F" w14:textId="77777777" w:rsidTr="00760ABC">
        <w:trPr>
          <w:trHeight w:val="274"/>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4AD32FCB" w14:textId="14305133" w:rsidR="0095289E" w:rsidRDefault="00760ABC" w:rsidP="00157FA0">
            <w:r w:rsidRPr="00760ABC">
              <w:t xml:space="preserve">Mining </w:t>
            </w:r>
          </w:p>
        </w:tc>
        <w:tc>
          <w:tcPr>
            <w:tcW w:w="1882" w:type="dxa"/>
          </w:tcPr>
          <w:p w14:paraId="22DD501F" w14:textId="23B39E68" w:rsidR="0095289E" w:rsidRDefault="00760ABC" w:rsidP="00157FA0">
            <w:pPr>
              <w:cnfStyle w:val="000000000000" w:firstRow="0" w:lastRow="0" w:firstColumn="0" w:lastColumn="0" w:oddVBand="0" w:evenVBand="0" w:oddHBand="0" w:evenHBand="0" w:firstRowFirstColumn="0" w:firstRowLastColumn="0" w:lastRowFirstColumn="0" w:lastRowLastColumn="0"/>
            </w:pPr>
            <w:r>
              <w:t>200</w:t>
            </w:r>
          </w:p>
        </w:tc>
        <w:tc>
          <w:tcPr>
            <w:tcW w:w="1882" w:type="dxa"/>
          </w:tcPr>
          <w:p w14:paraId="1F5772C8" w14:textId="2FD446A3" w:rsidR="0095289E" w:rsidRDefault="00760ABC" w:rsidP="00157FA0">
            <w:pPr>
              <w:cnfStyle w:val="000000000000" w:firstRow="0" w:lastRow="0" w:firstColumn="0" w:lastColumn="0" w:oddVBand="0" w:evenVBand="0" w:oddHBand="0" w:evenHBand="0" w:firstRowFirstColumn="0" w:firstRowLastColumn="0" w:lastRowFirstColumn="0" w:lastRowLastColumn="0"/>
            </w:pPr>
            <w:r>
              <w:t>37</w:t>
            </w:r>
          </w:p>
        </w:tc>
        <w:tc>
          <w:tcPr>
            <w:tcW w:w="1882" w:type="dxa"/>
          </w:tcPr>
          <w:p w14:paraId="78DB1B00" w14:textId="7DA6AAEF" w:rsidR="0095289E" w:rsidRDefault="00760ABC" w:rsidP="00157FA0">
            <w:pPr>
              <w:cnfStyle w:val="000000000000" w:firstRow="0" w:lastRow="0" w:firstColumn="0" w:lastColumn="0" w:oddVBand="0" w:evenVBand="0" w:oddHBand="0" w:evenHBand="0" w:firstRowFirstColumn="0" w:firstRowLastColumn="0" w:lastRowFirstColumn="0" w:lastRowLastColumn="0"/>
            </w:pPr>
            <w:r>
              <w:t>0</w:t>
            </w:r>
          </w:p>
        </w:tc>
      </w:tr>
      <w:tr w:rsidR="0095289E" w14:paraId="59C372F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bottom w:val="none" w:sz="0" w:space="0" w:color="auto"/>
            </w:tcBorders>
          </w:tcPr>
          <w:p w14:paraId="266EEA8A" w14:textId="70A51303" w:rsidR="0095289E" w:rsidRDefault="00760ABC" w:rsidP="00157FA0">
            <w:r w:rsidRPr="00760ABC">
              <w:t>Others</w:t>
            </w:r>
          </w:p>
        </w:tc>
        <w:tc>
          <w:tcPr>
            <w:tcW w:w="1882" w:type="dxa"/>
          </w:tcPr>
          <w:p w14:paraId="08287752" w14:textId="7DF89D37" w:rsidR="0095289E" w:rsidRDefault="00760ABC" w:rsidP="00157FA0">
            <w:pPr>
              <w:cnfStyle w:val="000000100000" w:firstRow="0" w:lastRow="0" w:firstColumn="0" w:lastColumn="0" w:oddVBand="0" w:evenVBand="0" w:oddHBand="1" w:evenHBand="0" w:firstRowFirstColumn="0" w:firstRowLastColumn="0" w:lastRowFirstColumn="0" w:lastRowLastColumn="0"/>
            </w:pPr>
            <w:r>
              <w:t>2</w:t>
            </w:r>
          </w:p>
        </w:tc>
        <w:tc>
          <w:tcPr>
            <w:tcW w:w="1882" w:type="dxa"/>
          </w:tcPr>
          <w:p w14:paraId="13762756" w14:textId="45B433B4" w:rsidR="0095289E" w:rsidRDefault="00760ABC" w:rsidP="00157FA0">
            <w:pPr>
              <w:cnfStyle w:val="000000100000" w:firstRow="0" w:lastRow="0" w:firstColumn="0" w:lastColumn="0" w:oddVBand="0" w:evenVBand="0" w:oddHBand="1" w:evenHBand="0" w:firstRowFirstColumn="0" w:firstRowLastColumn="0" w:lastRowFirstColumn="0" w:lastRowLastColumn="0"/>
            </w:pPr>
            <w:r>
              <w:t>4</w:t>
            </w:r>
          </w:p>
        </w:tc>
        <w:tc>
          <w:tcPr>
            <w:tcW w:w="1882" w:type="dxa"/>
          </w:tcPr>
          <w:p w14:paraId="36CFB79A" w14:textId="307E7813" w:rsidR="0095289E" w:rsidRDefault="00760ABC" w:rsidP="00157FA0">
            <w:pPr>
              <w:cnfStyle w:val="000000100000" w:firstRow="0" w:lastRow="0" w:firstColumn="0" w:lastColumn="0" w:oddVBand="0" w:evenVBand="0" w:oddHBand="1" w:evenHBand="0" w:firstRowFirstColumn="0" w:firstRowLastColumn="0" w:lastRowFirstColumn="0" w:lastRowLastColumn="0"/>
            </w:pPr>
            <w:r>
              <w:t>41</w:t>
            </w:r>
          </w:p>
        </w:tc>
      </w:tr>
    </w:tbl>
    <w:p w14:paraId="12321D18" w14:textId="260B1F30" w:rsidR="0095289E" w:rsidRDefault="0095289E" w:rsidP="00157FA0"/>
    <w:p w14:paraId="13B84B6F" w14:textId="0CF3B4FD" w:rsidR="00760ABC" w:rsidRDefault="00760ABC" w:rsidP="00157FA0">
      <w:r>
        <w:t>The is no data for Accidents in Mining and Metals sector for Country_03. All of the Accidents reported from Country_03 are classified under Others Industry Sector.</w:t>
      </w:r>
    </w:p>
    <w:p w14:paraId="7C7315D7" w14:textId="20DEC86D" w:rsidR="00760ABC" w:rsidRDefault="00760ABC" w:rsidP="00157FA0">
      <w:r>
        <w:t xml:space="preserve">Among Country_01 and Country_02, the distribution of Accidents reported </w:t>
      </w:r>
      <w:r w:rsidR="00A33CD2">
        <w:t>across Mining and Metals is significantly different. Country_02 has more Accidents reported in Metals sector as compared to Mining, while Country_01 has significantly more Accidents reported in mining sector as compared to Metals.</w:t>
      </w:r>
    </w:p>
    <w:p w14:paraId="4A596D1B" w14:textId="77777777" w:rsidR="0075642A" w:rsidRDefault="0075642A" w:rsidP="0075642A">
      <w:pPr>
        <w:keepNext/>
      </w:pPr>
      <w:r>
        <w:rPr>
          <w:noProof/>
        </w:rPr>
        <w:lastRenderedPageBreak/>
        <w:drawing>
          <wp:inline distT="0" distB="0" distL="0" distR="0" wp14:anchorId="756583AF" wp14:editId="6325E936">
            <wp:extent cx="2596896" cy="3877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2596896" cy="3877056"/>
                    </a:xfrm>
                    <a:prstGeom prst="rect">
                      <a:avLst/>
                    </a:prstGeom>
                  </pic:spPr>
                </pic:pic>
              </a:graphicData>
            </a:graphic>
          </wp:inline>
        </w:drawing>
      </w:r>
    </w:p>
    <w:p w14:paraId="1DBBB1C1" w14:textId="2A0ABDDC" w:rsidR="008F66B9" w:rsidRDefault="0075642A" w:rsidP="0075642A">
      <w:pPr>
        <w:pStyle w:val="Caption"/>
      </w:pPr>
      <w:bookmarkStart w:id="72" w:name="_Toc90234332"/>
      <w:r>
        <w:t xml:space="preserve">Figure </w:t>
      </w:r>
      <w:r w:rsidR="00E4280B">
        <w:fldChar w:fldCharType="begin"/>
      </w:r>
      <w:r w:rsidR="00E4280B">
        <w:instrText xml:space="preserve"> SEQ Figure \* ARABIC </w:instrText>
      </w:r>
      <w:r w:rsidR="00E4280B">
        <w:fldChar w:fldCharType="separate"/>
      </w:r>
      <w:r w:rsidR="006556DC">
        <w:rPr>
          <w:noProof/>
        </w:rPr>
        <w:t>15</w:t>
      </w:r>
      <w:r w:rsidR="00E4280B">
        <w:rPr>
          <w:noProof/>
        </w:rPr>
        <w:fldChar w:fldCharType="end"/>
      </w:r>
      <w:r>
        <w:t>: Accidents reported by Industry Sector split by Countries</w:t>
      </w:r>
      <w:bookmarkEnd w:id="72"/>
    </w:p>
    <w:p w14:paraId="5A655D9C" w14:textId="59D1BC0C" w:rsidR="00EC3293" w:rsidRDefault="00EC3293" w:rsidP="00EC3293">
      <w:pPr>
        <w:pStyle w:val="Heading4"/>
      </w:pPr>
      <w:r>
        <w:t>Employee Type by Gender</w:t>
      </w:r>
    </w:p>
    <w:p w14:paraId="5E27EED3" w14:textId="2D7DC522" w:rsidR="00EC3293" w:rsidRDefault="00EC3293" w:rsidP="00EC3293">
      <w:r>
        <w:t>Is the distribution of Employee Type of the Person involved in Accident reported significantly different for different Genders?</w:t>
      </w:r>
    </w:p>
    <w:p w14:paraId="4D00654B" w14:textId="05E86D4E" w:rsidR="00EC3293" w:rsidRDefault="008A4A93" w:rsidP="00EC3293">
      <w:r>
        <w:t>It must be noted that Number of Females were significantly lower that Number of Males in the Accident data. Hence, we look at percentages within each Gender to elicit insights</w:t>
      </w:r>
      <w:r w:rsidR="003A3892">
        <w:t>.</w:t>
      </w:r>
    </w:p>
    <w:p w14:paraId="560EC002" w14:textId="3CAB4E63" w:rsidR="001638CC" w:rsidRDefault="001638CC" w:rsidP="00EC3293">
      <w:r>
        <w:t xml:space="preserve">Among Males, percentage of Employees and </w:t>
      </w:r>
      <w:proofErr w:type="gramStart"/>
      <w:r>
        <w:t>Third Party</w:t>
      </w:r>
      <w:proofErr w:type="gramEnd"/>
      <w:r>
        <w:t xml:space="preserve"> Personnel getting injured in an Accident is nearly same in the neighborhood of 40% which is also similar to the percentage of Third Party Female Personnel</w:t>
      </w:r>
      <w:r w:rsidR="002A3689">
        <w:t xml:space="preserve">. </w:t>
      </w:r>
    </w:p>
    <w:p w14:paraId="61157BF3" w14:textId="77777777" w:rsidR="00CF78C7" w:rsidRDefault="001638CC" w:rsidP="00EC3293">
      <w:r>
        <w:t>When we look at Third Party Personnel who are Remote, Females have a higher percentage of injuries in Accidents than the Males</w:t>
      </w:r>
      <w:r w:rsidR="00CF78C7">
        <w:t xml:space="preserve">. </w:t>
      </w:r>
    </w:p>
    <w:p w14:paraId="1791578A" w14:textId="5FDDF539" w:rsidR="00CF78C7" w:rsidRDefault="00CF78C7" w:rsidP="00EC3293">
      <w:r>
        <w:t>Among Employees, percentage of Males is slightly more than Females on injuries in Accidents.</w:t>
      </w:r>
    </w:p>
    <w:p w14:paraId="671ED063" w14:textId="77777777" w:rsidR="001F40E8" w:rsidRDefault="001F40E8" w:rsidP="001F40E8">
      <w:pPr>
        <w:keepNext/>
      </w:pPr>
      <w:r>
        <w:rPr>
          <w:noProof/>
        </w:rPr>
        <w:lastRenderedPageBreak/>
        <w:drawing>
          <wp:inline distT="0" distB="0" distL="0" distR="0" wp14:anchorId="5F9B4521" wp14:editId="47D38BC5">
            <wp:extent cx="4096512" cy="161848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4096512" cy="1618488"/>
                    </a:xfrm>
                    <a:prstGeom prst="rect">
                      <a:avLst/>
                    </a:prstGeom>
                  </pic:spPr>
                </pic:pic>
              </a:graphicData>
            </a:graphic>
          </wp:inline>
        </w:drawing>
      </w:r>
    </w:p>
    <w:p w14:paraId="432F30B8" w14:textId="6B4FA688" w:rsidR="002E7E49" w:rsidRDefault="001F40E8" w:rsidP="001F40E8">
      <w:pPr>
        <w:pStyle w:val="Caption"/>
      </w:pPr>
      <w:bookmarkStart w:id="73" w:name="_Toc90234333"/>
      <w:r>
        <w:t xml:space="preserve">Figure </w:t>
      </w:r>
      <w:r w:rsidR="00E4280B">
        <w:fldChar w:fldCharType="begin"/>
      </w:r>
      <w:r w:rsidR="00E4280B">
        <w:instrText xml:space="preserve"> SEQ Figure \* ARABIC </w:instrText>
      </w:r>
      <w:r w:rsidR="00E4280B">
        <w:fldChar w:fldCharType="separate"/>
      </w:r>
      <w:r w:rsidR="006556DC">
        <w:rPr>
          <w:noProof/>
        </w:rPr>
        <w:t>16</w:t>
      </w:r>
      <w:r w:rsidR="00E4280B">
        <w:rPr>
          <w:noProof/>
        </w:rPr>
        <w:fldChar w:fldCharType="end"/>
      </w:r>
      <w:r>
        <w:t>: Accident % by Employee Type and Gender</w:t>
      </w:r>
      <w:bookmarkEnd w:id="73"/>
    </w:p>
    <w:p w14:paraId="0C9B9B20" w14:textId="6F5CD6F0" w:rsidR="000C50F2" w:rsidRDefault="000C50F2" w:rsidP="000C50F2">
      <w:pPr>
        <w:pStyle w:val="Heading4"/>
      </w:pPr>
      <w:r>
        <w:t>Industry Sector by Gender</w:t>
      </w:r>
    </w:p>
    <w:p w14:paraId="57AEB10B" w14:textId="1DCC3C08" w:rsidR="000C50F2" w:rsidRDefault="00466DF4" w:rsidP="000C50F2">
      <w:r>
        <w:t>Does</w:t>
      </w:r>
      <w:r w:rsidRPr="00466DF4">
        <w:t xml:space="preserve"> the distribution of </w:t>
      </w:r>
      <w:r>
        <w:t>Accidents reported by I</w:t>
      </w:r>
      <w:r w:rsidRPr="00466DF4">
        <w:t xml:space="preserve">ndustry </w:t>
      </w:r>
      <w:r>
        <w:t>S</w:t>
      </w:r>
      <w:r w:rsidRPr="00466DF4">
        <w:t xml:space="preserve">ector differ significantly </w:t>
      </w:r>
      <w:r>
        <w:t>with</w:t>
      </w:r>
      <w:r w:rsidRPr="00466DF4">
        <w:t xml:space="preserve"> different </w:t>
      </w:r>
      <w:r>
        <w:t>G</w:t>
      </w:r>
      <w:r w:rsidRPr="00466DF4">
        <w:t>enders?</w:t>
      </w:r>
    </w:p>
    <w:p w14:paraId="7C1538CE" w14:textId="77777777" w:rsidR="00DA4629" w:rsidRDefault="00DA4629" w:rsidP="00DA4629">
      <w:pPr>
        <w:keepNext/>
      </w:pPr>
      <w:r>
        <w:rPr>
          <w:noProof/>
        </w:rPr>
        <w:drawing>
          <wp:inline distT="0" distB="0" distL="0" distR="0" wp14:anchorId="0ADA9C1D" wp14:editId="06836AE3">
            <wp:extent cx="3054096" cy="1645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3054096" cy="1645920"/>
                    </a:xfrm>
                    <a:prstGeom prst="rect">
                      <a:avLst/>
                    </a:prstGeom>
                  </pic:spPr>
                </pic:pic>
              </a:graphicData>
            </a:graphic>
          </wp:inline>
        </w:drawing>
      </w:r>
    </w:p>
    <w:p w14:paraId="37593020" w14:textId="657C717B" w:rsidR="00A769C1" w:rsidRDefault="00DA4629" w:rsidP="00DA4629">
      <w:pPr>
        <w:pStyle w:val="Caption"/>
      </w:pPr>
      <w:bookmarkStart w:id="74" w:name="_Toc90234334"/>
      <w:r>
        <w:t xml:space="preserve">Figure </w:t>
      </w:r>
      <w:r w:rsidR="00E4280B">
        <w:fldChar w:fldCharType="begin"/>
      </w:r>
      <w:r w:rsidR="00E4280B">
        <w:instrText xml:space="preserve"> SEQ Figure \* ARABIC </w:instrText>
      </w:r>
      <w:r w:rsidR="00E4280B">
        <w:fldChar w:fldCharType="separate"/>
      </w:r>
      <w:r w:rsidR="006556DC">
        <w:rPr>
          <w:noProof/>
        </w:rPr>
        <w:t>17</w:t>
      </w:r>
      <w:r w:rsidR="00E4280B">
        <w:rPr>
          <w:noProof/>
        </w:rPr>
        <w:fldChar w:fldCharType="end"/>
      </w:r>
      <w:r>
        <w:t>: Accident % by Industry Sector and Gender</w:t>
      </w:r>
      <w:bookmarkEnd w:id="74"/>
    </w:p>
    <w:p w14:paraId="728309B3" w14:textId="77777777" w:rsidR="009C11B4" w:rsidRDefault="009C11B4" w:rsidP="009C11B4">
      <w:r>
        <w:t>It must be noted that Number of Females were significantly lower that Number of Males in the Accident data. Hence, we look at percentages within each Gender to elicit insights.</w:t>
      </w:r>
    </w:p>
    <w:p w14:paraId="0B5FF9BE" w14:textId="152ECBA5" w:rsidR="00A769C1" w:rsidRDefault="00A769C1" w:rsidP="00A769C1">
      <w:r>
        <w:t>Among Females, the highest proportion of the Accidents were reported in Metals Industry Sector (~60%) as compared to Mining and Others which are both in the neighborhood of ~20%</w:t>
      </w:r>
    </w:p>
    <w:p w14:paraId="2CE0A548" w14:textId="1FD2E298" w:rsidR="00A769C1" w:rsidRDefault="00A769C1" w:rsidP="00A769C1">
      <w:r>
        <w:t>Among Males, the highest proportion of the Accidents were reported in Mining Industry Sector (~60%) as compared to Metals (~30%)</w:t>
      </w:r>
      <w:r w:rsidR="001C476C">
        <w:t xml:space="preserve"> and Others (~10%)</w:t>
      </w:r>
    </w:p>
    <w:p w14:paraId="784B93F1" w14:textId="52967A24" w:rsidR="001C476C" w:rsidRDefault="001C476C" w:rsidP="00A769C1">
      <w:r>
        <w:t xml:space="preserve">Males in Mining Industry Sector </w:t>
      </w:r>
      <w:r w:rsidR="009C11B4">
        <w:t>have more than twice the percentage of Accidents reported than Females, while Females in Metals Industry Sector have almost twice the percentage of Accidents reported than Males. In the Others Industry Sector, Females have a higher percentage of Accidents reported than Males.</w:t>
      </w:r>
    </w:p>
    <w:p w14:paraId="71D8969C" w14:textId="1409094E" w:rsidR="005C2C52" w:rsidRDefault="005C2C52" w:rsidP="005C2C52">
      <w:pPr>
        <w:pStyle w:val="Heading4"/>
      </w:pPr>
      <w:r>
        <w:t>Accident Level by Gender</w:t>
      </w:r>
    </w:p>
    <w:p w14:paraId="39B6BB65" w14:textId="135A6951" w:rsidR="005C2C52" w:rsidRDefault="005C2C52" w:rsidP="005C2C52">
      <w:r>
        <w:t>Does</w:t>
      </w:r>
      <w:r w:rsidRPr="005C2C52">
        <w:t xml:space="preserve"> the distribution of </w:t>
      </w:r>
      <w:r>
        <w:t>A</w:t>
      </w:r>
      <w:r w:rsidRPr="005C2C52">
        <w:t xml:space="preserve">ccident </w:t>
      </w:r>
      <w:r>
        <w:t>L</w:t>
      </w:r>
      <w:r w:rsidRPr="005C2C52">
        <w:t>evel</w:t>
      </w:r>
      <w:r>
        <w:t xml:space="preserve"> </w:t>
      </w:r>
      <w:r w:rsidRPr="005C2C52">
        <w:t xml:space="preserve">and </w:t>
      </w:r>
      <w:r>
        <w:t>P</w:t>
      </w:r>
      <w:r w:rsidRPr="005C2C52">
        <w:t xml:space="preserve">otential </w:t>
      </w:r>
      <w:r>
        <w:t>A</w:t>
      </w:r>
      <w:r w:rsidRPr="005C2C52">
        <w:t xml:space="preserve">ccident </w:t>
      </w:r>
      <w:r>
        <w:t>L</w:t>
      </w:r>
      <w:r w:rsidRPr="005C2C52">
        <w:t xml:space="preserve">evel differ significantly </w:t>
      </w:r>
      <w:r>
        <w:t>with</w:t>
      </w:r>
      <w:r w:rsidRPr="005C2C52">
        <w:t xml:space="preserve"> different genders?</w:t>
      </w:r>
    </w:p>
    <w:p w14:paraId="003440FD" w14:textId="77777777" w:rsidR="000B62F2" w:rsidRDefault="000B62F2" w:rsidP="000B62F2">
      <w:r>
        <w:t>It must be noted that Number of Females were significantly lower that Number of Males in the Accident data. Hence, we look at percentages within each Gender to elicit insights.</w:t>
      </w:r>
    </w:p>
    <w:p w14:paraId="695C7125" w14:textId="77777777" w:rsidR="00F31CAD" w:rsidRDefault="00F31CAD" w:rsidP="00F31CAD">
      <w:pPr>
        <w:keepNext/>
      </w:pPr>
      <w:r>
        <w:rPr>
          <w:noProof/>
        </w:rPr>
        <w:lastRenderedPageBreak/>
        <w:drawing>
          <wp:inline distT="0" distB="0" distL="0" distR="0" wp14:anchorId="46660463" wp14:editId="41B7B209">
            <wp:extent cx="6400800" cy="1671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a:extLst>
                        <a:ext uri="{28A0092B-C50C-407E-A947-70E740481C1C}">
                          <a14:useLocalDpi xmlns:a14="http://schemas.microsoft.com/office/drawing/2010/main" val="0"/>
                        </a:ext>
                      </a:extLst>
                    </a:blip>
                    <a:stretch>
                      <a:fillRect/>
                    </a:stretch>
                  </pic:blipFill>
                  <pic:spPr>
                    <a:xfrm>
                      <a:off x="0" y="0"/>
                      <a:ext cx="6400800" cy="1671320"/>
                    </a:xfrm>
                    <a:prstGeom prst="rect">
                      <a:avLst/>
                    </a:prstGeom>
                  </pic:spPr>
                </pic:pic>
              </a:graphicData>
            </a:graphic>
          </wp:inline>
        </w:drawing>
      </w:r>
    </w:p>
    <w:p w14:paraId="0E86FC48" w14:textId="3884036B" w:rsidR="0014141B" w:rsidRDefault="00F31CAD" w:rsidP="00F31CAD">
      <w:pPr>
        <w:pStyle w:val="Caption"/>
      </w:pPr>
      <w:bookmarkStart w:id="75" w:name="_Toc90234335"/>
      <w:r>
        <w:t xml:space="preserve">Figure </w:t>
      </w:r>
      <w:r w:rsidR="00E4280B">
        <w:fldChar w:fldCharType="begin"/>
      </w:r>
      <w:r w:rsidR="00E4280B">
        <w:instrText xml:space="preserve"> SEQ Figu</w:instrText>
      </w:r>
      <w:r w:rsidR="00E4280B">
        <w:instrText xml:space="preserve">re \* ARABIC </w:instrText>
      </w:r>
      <w:r w:rsidR="00E4280B">
        <w:fldChar w:fldCharType="separate"/>
      </w:r>
      <w:r w:rsidR="006556DC">
        <w:rPr>
          <w:noProof/>
        </w:rPr>
        <w:t>18</w:t>
      </w:r>
      <w:r w:rsidR="00E4280B">
        <w:rPr>
          <w:noProof/>
        </w:rPr>
        <w:fldChar w:fldCharType="end"/>
      </w:r>
      <w:r>
        <w:t>: Accident Level by Gender - Reported and Potential</w:t>
      </w:r>
      <w:bookmarkEnd w:id="75"/>
    </w:p>
    <w:p w14:paraId="5130CD04" w14:textId="206E294C" w:rsidR="00E8360D" w:rsidRDefault="00E8360D" w:rsidP="00E8360D">
      <w:r>
        <w:t xml:space="preserve">For Females, majority of the Accidents reported were classified with Accident Level I (lowest severity), while majority of the values of Potential Accident Level is II or in some cases higher. </w:t>
      </w:r>
    </w:p>
    <w:p w14:paraId="3D32FA4A" w14:textId="349FB449" w:rsidR="0077699C" w:rsidRDefault="0077699C" w:rsidP="00E8360D">
      <w:r>
        <w:t>For Males, majority of the Accidents reported were classified with Accident Level I (lowest severity), while the Potential Accident Level is concentrated more towards IV, III, II in that order.</w:t>
      </w:r>
    </w:p>
    <w:p w14:paraId="6DD43087" w14:textId="3B4F2840" w:rsidR="0077699C" w:rsidRDefault="0077699C" w:rsidP="00E8360D">
      <w:r>
        <w:t xml:space="preserve">By looking at the distribution of Potential Accident Level, Males are likely at a </w:t>
      </w:r>
      <w:r w:rsidR="00FC7F96">
        <w:t>higher-level</w:t>
      </w:r>
      <w:r>
        <w:t xml:space="preserve"> risk of Accident and injury than Females by nature of the activities they typically perform.</w:t>
      </w:r>
    </w:p>
    <w:p w14:paraId="37E04145" w14:textId="678F1C17" w:rsidR="00D02025" w:rsidRDefault="00D02025" w:rsidP="00D02025">
      <w:pPr>
        <w:pStyle w:val="Heading4"/>
      </w:pPr>
      <w:r>
        <w:t>Employee Type by Accident Level</w:t>
      </w:r>
    </w:p>
    <w:p w14:paraId="783593D7" w14:textId="320276A9" w:rsidR="00D02025" w:rsidRDefault="00FC7F96" w:rsidP="00D02025">
      <w:r>
        <w:t>Does the Accident Level and Potential Accident Level differ significantly for different Employee Types?</w:t>
      </w:r>
    </w:p>
    <w:p w14:paraId="12DA3A64" w14:textId="77777777" w:rsidR="00E5537B" w:rsidRDefault="00E5537B" w:rsidP="00E5537B">
      <w:pPr>
        <w:keepNext/>
      </w:pPr>
      <w:r>
        <w:rPr>
          <w:noProof/>
        </w:rPr>
        <w:drawing>
          <wp:inline distT="0" distB="0" distL="0" distR="0" wp14:anchorId="6A912090" wp14:editId="3B27BB6D">
            <wp:extent cx="6400800" cy="1623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a:extLst>
                        <a:ext uri="{28A0092B-C50C-407E-A947-70E740481C1C}">
                          <a14:useLocalDpi xmlns:a14="http://schemas.microsoft.com/office/drawing/2010/main" val="0"/>
                        </a:ext>
                      </a:extLst>
                    </a:blip>
                    <a:stretch>
                      <a:fillRect/>
                    </a:stretch>
                  </pic:blipFill>
                  <pic:spPr>
                    <a:xfrm>
                      <a:off x="0" y="0"/>
                      <a:ext cx="6400800" cy="1623695"/>
                    </a:xfrm>
                    <a:prstGeom prst="rect">
                      <a:avLst/>
                    </a:prstGeom>
                  </pic:spPr>
                </pic:pic>
              </a:graphicData>
            </a:graphic>
          </wp:inline>
        </w:drawing>
      </w:r>
    </w:p>
    <w:p w14:paraId="238EFB77" w14:textId="0A710A7B" w:rsidR="00FC7F96" w:rsidRDefault="00E5537B" w:rsidP="00E5537B">
      <w:pPr>
        <w:pStyle w:val="Caption"/>
      </w:pPr>
      <w:bookmarkStart w:id="76" w:name="_Toc90234336"/>
      <w:r>
        <w:t xml:space="preserve">Figure </w:t>
      </w:r>
      <w:r w:rsidR="00E4280B">
        <w:fldChar w:fldCharType="begin"/>
      </w:r>
      <w:r w:rsidR="00E4280B">
        <w:instrText xml:space="preserve"> SEQ Figure \* ARABIC </w:instrText>
      </w:r>
      <w:r w:rsidR="00E4280B">
        <w:fldChar w:fldCharType="separate"/>
      </w:r>
      <w:r w:rsidR="006556DC">
        <w:rPr>
          <w:noProof/>
        </w:rPr>
        <w:t>19</w:t>
      </w:r>
      <w:r w:rsidR="00E4280B">
        <w:rPr>
          <w:noProof/>
        </w:rPr>
        <w:fldChar w:fldCharType="end"/>
      </w:r>
      <w:r>
        <w:t>: Accident Level by Employee Type - Reported and Potential</w:t>
      </w:r>
      <w:bookmarkEnd w:id="76"/>
    </w:p>
    <w:p w14:paraId="01DB54C9" w14:textId="5D6293FC" w:rsidR="00E5537B" w:rsidRDefault="00E5537B" w:rsidP="00E5537B">
      <w:r>
        <w:t>Across all the Employee Types, majority of the Accidents are reported at Accident Level I (lowest severity). However, the Potential Accident Level for all Employee Types is more inclined towards Levels IV, III, II.</w:t>
      </w:r>
    </w:p>
    <w:p w14:paraId="29D415C5" w14:textId="34FA7839" w:rsidR="00E5537B" w:rsidRDefault="00E5537B" w:rsidP="00E5537B">
      <w:r>
        <w:t>Third Party personnel and Third Party (Remote) personnel are involved in a higher proportion of Accide</w:t>
      </w:r>
      <w:r w:rsidR="0060627B">
        <w:t>nts</w:t>
      </w:r>
      <w:r>
        <w:t xml:space="preserve"> that have a high Potential Accident </w:t>
      </w:r>
      <w:r w:rsidR="0060627B">
        <w:t>Level</w:t>
      </w:r>
      <w:r w:rsidR="00A73E5C">
        <w:t xml:space="preserve"> as compared to Employees. That said, even for Employees, a majority of Accidents have a Potential Accident Level in IV, III, II</w:t>
      </w:r>
      <w:r w:rsidR="00DB2C42">
        <w:t>.</w:t>
      </w:r>
    </w:p>
    <w:p w14:paraId="56141679" w14:textId="1C5CF39C" w:rsidR="00CC7204" w:rsidRDefault="00CC7204" w:rsidP="00E5537B">
      <w:r>
        <w:t xml:space="preserve">Third Party Personnel and Third Party (Remote) Personnel have </w:t>
      </w:r>
      <w:r w:rsidR="00DB2C42">
        <w:t>higher</w:t>
      </w:r>
      <w:r>
        <w:t xml:space="preserve"> proportion of Accidents </w:t>
      </w:r>
      <w:r w:rsidR="00DB2C42">
        <w:t>reported at Accident Level V (which is one level below the highest severity of VI) as compared to Employees.</w:t>
      </w:r>
    </w:p>
    <w:p w14:paraId="578F85A7" w14:textId="5F312C32" w:rsidR="00A73E5C" w:rsidRDefault="00A73E5C" w:rsidP="00E5537B">
      <w:r>
        <w:t>Third Party was involved in one Accident that had the highest Potential Accident Level of VI</w:t>
      </w:r>
      <w:r w:rsidR="00CC7204">
        <w:t xml:space="preserve"> (highest severity)</w:t>
      </w:r>
      <w:r>
        <w:t>. However, no Accident was ever reported at Accident Level VI.</w:t>
      </w:r>
    </w:p>
    <w:p w14:paraId="18784719" w14:textId="6F64AFAE" w:rsidR="00CC7204" w:rsidRDefault="0036147C" w:rsidP="00CC7204">
      <w:pPr>
        <w:pStyle w:val="Heading4"/>
      </w:pPr>
      <w:r>
        <w:lastRenderedPageBreak/>
        <w:t>Accident Level by Month</w:t>
      </w:r>
    </w:p>
    <w:p w14:paraId="04B49D80" w14:textId="64C40960" w:rsidR="0036147C" w:rsidRDefault="0036147C" w:rsidP="0036147C">
      <w:r>
        <w:t>Does the distribution of Accident Level and Potential Accident Level differ significantly in different Months?</w:t>
      </w:r>
    </w:p>
    <w:p w14:paraId="2ABEED10" w14:textId="77777777" w:rsidR="00677212" w:rsidRDefault="00677212" w:rsidP="00677212">
      <w:pPr>
        <w:keepNext/>
      </w:pPr>
      <w:r>
        <w:rPr>
          <w:noProof/>
        </w:rPr>
        <w:drawing>
          <wp:inline distT="0" distB="0" distL="0" distR="0" wp14:anchorId="6362E4FB" wp14:editId="1999B97C">
            <wp:extent cx="4270248" cy="1600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4270248" cy="1600200"/>
                    </a:xfrm>
                    <a:prstGeom prst="rect">
                      <a:avLst/>
                    </a:prstGeom>
                  </pic:spPr>
                </pic:pic>
              </a:graphicData>
            </a:graphic>
          </wp:inline>
        </w:drawing>
      </w:r>
    </w:p>
    <w:p w14:paraId="4FA88F33" w14:textId="200BF29D" w:rsidR="0036147C" w:rsidRDefault="00677212" w:rsidP="00677212">
      <w:pPr>
        <w:pStyle w:val="Caption"/>
      </w:pPr>
      <w:bookmarkStart w:id="77" w:name="_Toc90234337"/>
      <w:r>
        <w:t xml:space="preserve">Figure </w:t>
      </w:r>
      <w:r w:rsidR="00E4280B">
        <w:fldChar w:fldCharType="begin"/>
      </w:r>
      <w:r w:rsidR="00E4280B">
        <w:instrText xml:space="preserve"> SEQ Figure \* ARABIC </w:instrText>
      </w:r>
      <w:r w:rsidR="00E4280B">
        <w:fldChar w:fldCharType="separate"/>
      </w:r>
      <w:r w:rsidR="006556DC">
        <w:rPr>
          <w:noProof/>
        </w:rPr>
        <w:t>20</w:t>
      </w:r>
      <w:r w:rsidR="00E4280B">
        <w:rPr>
          <w:noProof/>
        </w:rPr>
        <w:fldChar w:fldCharType="end"/>
      </w:r>
      <w:r>
        <w:t>: Accident Level by Month – Trendline</w:t>
      </w:r>
      <w:bookmarkEnd w:id="77"/>
    </w:p>
    <w:p w14:paraId="42297D56" w14:textId="34AF0E37" w:rsidR="00677212" w:rsidRDefault="00677212" w:rsidP="00677212">
      <w:r>
        <w:t>Accident Level</w:t>
      </w:r>
      <w:r w:rsidR="00FA2213">
        <w:t xml:space="preserve"> for mid-level severity Accidents (II, III, IV) is fairly constant through all the months of the year with a slight increase towards the second half of the year. Higher-level severity Accidents (V) have reduced towards the last few months of the year.</w:t>
      </w:r>
    </w:p>
    <w:p w14:paraId="3AC11817" w14:textId="350C1880" w:rsidR="00FF7D82" w:rsidRPr="00677212" w:rsidRDefault="00FF7D82" w:rsidP="00677212">
      <w:r>
        <w:t xml:space="preserve">Accident Level of I </w:t>
      </w:r>
      <w:proofErr w:type="gramStart"/>
      <w:r>
        <w:t>dips</w:t>
      </w:r>
      <w:proofErr w:type="gramEnd"/>
      <w:r>
        <w:t xml:space="preserve"> sharply in October (10</w:t>
      </w:r>
      <w:r w:rsidRPr="00FA2213">
        <w:rPr>
          <w:vertAlign w:val="superscript"/>
        </w:rPr>
        <w:t>th</w:t>
      </w:r>
      <w:r>
        <w:t xml:space="preserve"> Month).</w:t>
      </w:r>
    </w:p>
    <w:p w14:paraId="78FB05AD" w14:textId="77777777" w:rsidR="00677212" w:rsidRDefault="00677212" w:rsidP="00677212">
      <w:pPr>
        <w:keepNext/>
      </w:pPr>
      <w:r>
        <w:rPr>
          <w:noProof/>
        </w:rPr>
        <w:drawing>
          <wp:inline distT="0" distB="0" distL="0" distR="0" wp14:anchorId="0A966EC4" wp14:editId="5F5331BA">
            <wp:extent cx="4334256" cy="161848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334256" cy="1618488"/>
                    </a:xfrm>
                    <a:prstGeom prst="rect">
                      <a:avLst/>
                    </a:prstGeom>
                  </pic:spPr>
                </pic:pic>
              </a:graphicData>
            </a:graphic>
          </wp:inline>
        </w:drawing>
      </w:r>
    </w:p>
    <w:p w14:paraId="09F4FE55" w14:textId="7D11C9B0" w:rsidR="00677212" w:rsidRDefault="00677212" w:rsidP="00677212">
      <w:pPr>
        <w:pStyle w:val="Caption"/>
      </w:pPr>
      <w:bookmarkStart w:id="78" w:name="_Toc90234338"/>
      <w:r>
        <w:t xml:space="preserve">Figure </w:t>
      </w:r>
      <w:r w:rsidR="00E4280B">
        <w:fldChar w:fldCharType="begin"/>
      </w:r>
      <w:r w:rsidR="00E4280B">
        <w:instrText xml:space="preserve"> SEQ Figure \* ARABIC </w:instrText>
      </w:r>
      <w:r w:rsidR="00E4280B">
        <w:fldChar w:fldCharType="separate"/>
      </w:r>
      <w:r w:rsidR="006556DC">
        <w:rPr>
          <w:noProof/>
        </w:rPr>
        <w:t>21</w:t>
      </w:r>
      <w:r w:rsidR="00E4280B">
        <w:rPr>
          <w:noProof/>
        </w:rPr>
        <w:fldChar w:fldCharType="end"/>
      </w:r>
      <w:r>
        <w:t>: Potential Accident Level by Month – Trendline</w:t>
      </w:r>
      <w:bookmarkEnd w:id="78"/>
    </w:p>
    <w:p w14:paraId="28B260E6" w14:textId="2072943E" w:rsidR="00677212" w:rsidRDefault="00FA2213" w:rsidP="00677212">
      <w:r>
        <w:t>Potential Accident Level is increasing towards the second half of the year, particularly for the mid-level severity Accidents (II, III, IV).</w:t>
      </w:r>
    </w:p>
    <w:p w14:paraId="5364C2D3" w14:textId="223DC789" w:rsidR="00FF7D82" w:rsidRDefault="00FF7D82" w:rsidP="00677212">
      <w:r>
        <w:t>Potential Accident Level of III peaks sharply in August (8</w:t>
      </w:r>
      <w:r w:rsidRPr="00FF7D82">
        <w:rPr>
          <w:vertAlign w:val="superscript"/>
        </w:rPr>
        <w:t>th</w:t>
      </w:r>
      <w:r>
        <w:t xml:space="preserve"> Month)</w:t>
      </w:r>
    </w:p>
    <w:p w14:paraId="66ADE3B7" w14:textId="1C9E7C9C" w:rsidR="00FA2213" w:rsidRDefault="00FA2213" w:rsidP="00677212">
      <w:r>
        <w:t>Potential Accident Level of IV peaks sharply in October (10</w:t>
      </w:r>
      <w:r w:rsidRPr="00FA2213">
        <w:rPr>
          <w:vertAlign w:val="superscript"/>
        </w:rPr>
        <w:t>th</w:t>
      </w:r>
      <w:r>
        <w:t xml:space="preserve"> Month)</w:t>
      </w:r>
      <w:r w:rsidR="00FF7D82">
        <w:t xml:space="preserve"> with proportional dip in I and II.</w:t>
      </w:r>
    </w:p>
    <w:p w14:paraId="071F3B0D" w14:textId="07B855CD" w:rsidR="00521CD4" w:rsidRDefault="00521CD4" w:rsidP="00521CD4">
      <w:pPr>
        <w:pStyle w:val="Heading4"/>
      </w:pPr>
      <w:r>
        <w:t xml:space="preserve">Accident Level by </w:t>
      </w:r>
      <w:r w:rsidR="00CD155C">
        <w:t>Day of the Week</w:t>
      </w:r>
    </w:p>
    <w:p w14:paraId="391775F8" w14:textId="4740B0B7" w:rsidR="00AE366B" w:rsidRDefault="00AE366B" w:rsidP="00AE366B">
      <w:r>
        <w:t>Does the distribution of Accident Level and Potential Accident Level differ significantly in different Days of the Week?</w:t>
      </w:r>
    </w:p>
    <w:p w14:paraId="5B855E85" w14:textId="77777777" w:rsidR="002868AD" w:rsidRDefault="002868AD" w:rsidP="002868AD">
      <w:pPr>
        <w:keepNext/>
      </w:pPr>
      <w:r>
        <w:rPr>
          <w:noProof/>
        </w:rPr>
        <w:lastRenderedPageBreak/>
        <w:drawing>
          <wp:inline distT="0" distB="0" distL="0" distR="0" wp14:anchorId="12952A54" wp14:editId="0F70F823">
            <wp:extent cx="4270248" cy="15819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45C057AA" w14:textId="77B9271F" w:rsidR="00BD08BE" w:rsidRDefault="002868AD" w:rsidP="002868AD">
      <w:pPr>
        <w:pStyle w:val="Caption"/>
      </w:pPr>
      <w:bookmarkStart w:id="79" w:name="_Toc90234339"/>
      <w:r>
        <w:t xml:space="preserve">Figure </w:t>
      </w:r>
      <w:r w:rsidR="00E4280B">
        <w:fldChar w:fldCharType="begin"/>
      </w:r>
      <w:r w:rsidR="00E4280B">
        <w:instrText xml:space="preserve"> SEQ Figure \* ARABIC </w:instrText>
      </w:r>
      <w:r w:rsidR="00E4280B">
        <w:fldChar w:fldCharType="separate"/>
      </w:r>
      <w:r w:rsidR="006556DC">
        <w:rPr>
          <w:noProof/>
        </w:rPr>
        <w:t>22</w:t>
      </w:r>
      <w:r w:rsidR="00E4280B">
        <w:rPr>
          <w:noProof/>
        </w:rPr>
        <w:fldChar w:fldCharType="end"/>
      </w:r>
      <w:r>
        <w:t>: Accident Level by Day of the Week – Trendline</w:t>
      </w:r>
      <w:bookmarkEnd w:id="79"/>
    </w:p>
    <w:p w14:paraId="50BE2135" w14:textId="10412D61" w:rsidR="002868AD" w:rsidRDefault="002868AD" w:rsidP="002868AD">
      <w:r>
        <w:t xml:space="preserve">Accident Level is mostly consistent across the Days of the Week </w:t>
      </w:r>
      <w:r w:rsidR="00CF4ACB">
        <w:t>with a minor peak on Thursdays for level I (lowest severity) Accidents.</w:t>
      </w:r>
    </w:p>
    <w:p w14:paraId="46EE9B30" w14:textId="6A215B7B" w:rsidR="002868AD" w:rsidRDefault="002868AD" w:rsidP="002868AD">
      <w:r>
        <w:t xml:space="preserve">Accident Level of V (one level below the highest severity of VI) shows </w:t>
      </w:r>
      <w:r w:rsidR="00CF4ACB">
        <w:t xml:space="preserve">minor </w:t>
      </w:r>
      <w:r>
        <w:t>twin-peaks on Wednesdays and Saturdays.</w:t>
      </w:r>
    </w:p>
    <w:p w14:paraId="36D8EEFF" w14:textId="42690D68" w:rsidR="00CF4ACB" w:rsidRDefault="00CF4ACB" w:rsidP="00CF4ACB">
      <w:r>
        <w:t>Accident Level of IV shows minor twin-peaks on Tuesdays and Fridays.</w:t>
      </w:r>
    </w:p>
    <w:p w14:paraId="66572AD4" w14:textId="73F5FB97" w:rsidR="002868AD" w:rsidRDefault="002868AD" w:rsidP="002868AD">
      <w:r>
        <w:t xml:space="preserve">Accident Level of I </w:t>
      </w:r>
      <w:proofErr w:type="gramStart"/>
      <w:r>
        <w:t>shows</w:t>
      </w:r>
      <w:proofErr w:type="gramEnd"/>
      <w:r>
        <w:t xml:space="preserve"> </w:t>
      </w:r>
      <w:r w:rsidR="00CF4ACB">
        <w:t xml:space="preserve">minor </w:t>
      </w:r>
      <w:r>
        <w:t>twin-peaks on Wednesdays and Saturdays</w:t>
      </w:r>
      <w:r w:rsidR="00CF4ACB">
        <w:t>.</w:t>
      </w:r>
    </w:p>
    <w:p w14:paraId="0F9B4F8E" w14:textId="77777777" w:rsidR="009D74FE" w:rsidRDefault="009D74FE" w:rsidP="009D74FE">
      <w:pPr>
        <w:keepNext/>
      </w:pPr>
      <w:r>
        <w:rPr>
          <w:noProof/>
        </w:rPr>
        <w:drawing>
          <wp:inline distT="0" distB="0" distL="0" distR="0" wp14:anchorId="3EDEE2BB" wp14:editId="66A0D6DA">
            <wp:extent cx="4270248" cy="15819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3EC1CE56" w14:textId="2EDDA408" w:rsidR="00E366F8" w:rsidRDefault="009D74FE" w:rsidP="009D74FE">
      <w:pPr>
        <w:pStyle w:val="Caption"/>
      </w:pPr>
      <w:bookmarkStart w:id="80" w:name="_Toc90234340"/>
      <w:r>
        <w:t xml:space="preserve">Figure </w:t>
      </w:r>
      <w:r w:rsidR="00E4280B">
        <w:fldChar w:fldCharType="begin"/>
      </w:r>
      <w:r w:rsidR="00E4280B">
        <w:instrText xml:space="preserve"> SEQ Figure \* ARABIC </w:instrText>
      </w:r>
      <w:r w:rsidR="00E4280B">
        <w:fldChar w:fldCharType="separate"/>
      </w:r>
      <w:r w:rsidR="006556DC">
        <w:rPr>
          <w:noProof/>
        </w:rPr>
        <w:t>23</w:t>
      </w:r>
      <w:r w:rsidR="00E4280B">
        <w:rPr>
          <w:noProof/>
        </w:rPr>
        <w:fldChar w:fldCharType="end"/>
      </w:r>
      <w:r>
        <w:t>: Potential Accident Level by Day of the Week – Trendline</w:t>
      </w:r>
      <w:bookmarkEnd w:id="80"/>
    </w:p>
    <w:p w14:paraId="6BE0AD64" w14:textId="36FB5D6C" w:rsidR="009D74FE" w:rsidRDefault="009D74FE" w:rsidP="009D74FE">
      <w:r>
        <w:t xml:space="preserve">Potential Accident Level is mostly consistent across the Days of the Week with a minor peak on </w:t>
      </w:r>
      <w:r w:rsidR="001A0F97">
        <w:t>Wednesdays</w:t>
      </w:r>
      <w:r>
        <w:t xml:space="preserve"> for level I (lowest severity) Accidents.</w:t>
      </w:r>
    </w:p>
    <w:p w14:paraId="2568D8D4" w14:textId="77777777" w:rsidR="009D74FE" w:rsidRDefault="009D74FE" w:rsidP="009D74FE">
      <w:r>
        <w:t xml:space="preserve">Accident Level of V (one level below the highest severity of VI) shows minor twin-peaks on </w:t>
      </w:r>
      <w:r w:rsidR="001A0F97">
        <w:t>Fridays</w:t>
      </w:r>
      <w:r>
        <w:t xml:space="preserve"> and Saturdays.</w:t>
      </w:r>
    </w:p>
    <w:p w14:paraId="16E7BCF9" w14:textId="7E29BA7F" w:rsidR="00041181" w:rsidRDefault="00E4398E" w:rsidP="00041181">
      <w:pPr>
        <w:pStyle w:val="Heading4"/>
      </w:pPr>
      <w:r>
        <w:t>Accident Level by Season of the Year</w:t>
      </w:r>
    </w:p>
    <w:p w14:paraId="1454F455" w14:textId="3D0D0906" w:rsidR="00E4398E" w:rsidRDefault="00E4398E" w:rsidP="00E4398E">
      <w:r>
        <w:t>Does the distribution of Accident Level and Potential Accident Level differ significantly in different Seasons of the Year?</w:t>
      </w:r>
    </w:p>
    <w:p w14:paraId="5CEC78E4" w14:textId="77777777" w:rsidR="00443903" w:rsidRDefault="00443903" w:rsidP="00443903">
      <w:pPr>
        <w:keepNext/>
      </w:pPr>
      <w:r>
        <w:rPr>
          <w:noProof/>
        </w:rPr>
        <w:lastRenderedPageBreak/>
        <w:drawing>
          <wp:inline distT="0" distB="0" distL="0" distR="0" wp14:anchorId="4C194C7F" wp14:editId="006FCC24">
            <wp:extent cx="4325112" cy="1609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4325112" cy="1609344"/>
                    </a:xfrm>
                    <a:prstGeom prst="rect">
                      <a:avLst/>
                    </a:prstGeom>
                  </pic:spPr>
                </pic:pic>
              </a:graphicData>
            </a:graphic>
          </wp:inline>
        </w:drawing>
      </w:r>
    </w:p>
    <w:p w14:paraId="382000C0" w14:textId="4B8DCF90" w:rsidR="00E4398E" w:rsidRDefault="00443903" w:rsidP="00443903">
      <w:pPr>
        <w:pStyle w:val="Caption"/>
      </w:pPr>
      <w:bookmarkStart w:id="81" w:name="_Toc90234341"/>
      <w:r>
        <w:t xml:space="preserve">Figure </w:t>
      </w:r>
      <w:r w:rsidR="00E4280B">
        <w:fldChar w:fldCharType="begin"/>
      </w:r>
      <w:r w:rsidR="00E4280B">
        <w:instrText xml:space="preserve"> SEQ Figure \* ARABIC </w:instrText>
      </w:r>
      <w:r w:rsidR="00E4280B">
        <w:fldChar w:fldCharType="separate"/>
      </w:r>
      <w:r w:rsidR="006556DC">
        <w:rPr>
          <w:noProof/>
        </w:rPr>
        <w:t>24</w:t>
      </w:r>
      <w:r w:rsidR="00E4280B">
        <w:rPr>
          <w:noProof/>
        </w:rPr>
        <w:fldChar w:fldCharType="end"/>
      </w:r>
      <w:r>
        <w:t>: Accident Level by Season of the Year – Trendline</w:t>
      </w:r>
      <w:bookmarkEnd w:id="81"/>
    </w:p>
    <w:p w14:paraId="33865166" w14:textId="76064BE8" w:rsidR="00443903" w:rsidRDefault="00443903" w:rsidP="00443903">
      <w:r>
        <w:t xml:space="preserve">Accident Level is fairly consistent across all </w:t>
      </w:r>
      <w:r w:rsidR="00264203">
        <w:t>S</w:t>
      </w:r>
      <w:r>
        <w:t>eason</w:t>
      </w:r>
      <w:r w:rsidR="00264203">
        <w:t xml:space="preserve">s </w:t>
      </w:r>
      <w:r>
        <w:t>of the Year</w:t>
      </w:r>
      <w:r w:rsidR="001D5F47">
        <w:t xml:space="preserve"> with a gradual decrease towards the second half of the year, primarily due to lack of data for second half of year 2017.</w:t>
      </w:r>
    </w:p>
    <w:p w14:paraId="1DACF46E" w14:textId="77777777" w:rsidR="00264203" w:rsidRDefault="00264203" w:rsidP="00264203">
      <w:pPr>
        <w:keepNext/>
      </w:pPr>
      <w:r>
        <w:rPr>
          <w:noProof/>
        </w:rPr>
        <w:drawing>
          <wp:inline distT="0" distB="0" distL="0" distR="0" wp14:anchorId="230C4409" wp14:editId="3CF5CDBB">
            <wp:extent cx="4270248" cy="1609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4270248" cy="1609344"/>
                    </a:xfrm>
                    <a:prstGeom prst="rect">
                      <a:avLst/>
                    </a:prstGeom>
                  </pic:spPr>
                </pic:pic>
              </a:graphicData>
            </a:graphic>
          </wp:inline>
        </w:drawing>
      </w:r>
    </w:p>
    <w:p w14:paraId="5EB9D1B7" w14:textId="414EE405" w:rsidR="001D5F47" w:rsidRDefault="00264203" w:rsidP="00264203">
      <w:pPr>
        <w:pStyle w:val="Caption"/>
      </w:pPr>
      <w:bookmarkStart w:id="82" w:name="_Toc90234342"/>
      <w:r>
        <w:t xml:space="preserve">Figure </w:t>
      </w:r>
      <w:r w:rsidR="00E4280B">
        <w:fldChar w:fldCharType="begin"/>
      </w:r>
      <w:r w:rsidR="00E4280B">
        <w:instrText xml:space="preserve"> SEQ Figure \* ARABIC </w:instrText>
      </w:r>
      <w:r w:rsidR="00E4280B">
        <w:fldChar w:fldCharType="separate"/>
      </w:r>
      <w:r w:rsidR="006556DC">
        <w:rPr>
          <w:noProof/>
        </w:rPr>
        <w:t>25</w:t>
      </w:r>
      <w:r w:rsidR="00E4280B">
        <w:rPr>
          <w:noProof/>
        </w:rPr>
        <w:fldChar w:fldCharType="end"/>
      </w:r>
      <w:r>
        <w:t>: Potential Accident Level by Season of the Year – Trendline</w:t>
      </w:r>
      <w:bookmarkEnd w:id="82"/>
    </w:p>
    <w:p w14:paraId="57A52095" w14:textId="54538BC0" w:rsidR="00264203" w:rsidRDefault="00264203" w:rsidP="00264203">
      <w:proofErr w:type="gramStart"/>
      <w:r>
        <w:t>Overall</w:t>
      </w:r>
      <w:proofErr w:type="gramEnd"/>
      <w:r>
        <w:t xml:space="preserve"> there is a higher level of Potential Accident Level in Autumn, particularly for level V (one level below the highest severity of VI)</w:t>
      </w:r>
    </w:p>
    <w:p w14:paraId="242533CC" w14:textId="4C6AFB8A" w:rsidR="00D06A82" w:rsidRDefault="00D06A82" w:rsidP="00D06A82">
      <w:pPr>
        <w:pStyle w:val="Heading3"/>
      </w:pPr>
      <w:bookmarkStart w:id="83" w:name="_Toc90234308"/>
      <w:r>
        <w:t>Crosstab Analysis</w:t>
      </w:r>
      <w:bookmarkEnd w:id="83"/>
    </w:p>
    <w:p w14:paraId="316FABC5" w14:textId="7E9EB339" w:rsidR="00CA6F55" w:rsidRDefault="00CA6F55" w:rsidP="00CA6F55">
      <w:pPr>
        <w:pStyle w:val="Heading4"/>
      </w:pPr>
      <w:r w:rsidRPr="00CA6F55">
        <w:t xml:space="preserve">Accident Level </w:t>
      </w:r>
      <w:r>
        <w:t xml:space="preserve">vs. </w:t>
      </w:r>
      <w:r w:rsidRPr="00CA6F55">
        <w:t>Potential Accident Level</w:t>
      </w:r>
    </w:p>
    <w:p w14:paraId="2329F101" w14:textId="77777777" w:rsidR="0050297A" w:rsidRDefault="00CA6F55" w:rsidP="0050297A">
      <w:pPr>
        <w:keepNext/>
      </w:pPr>
      <w:r>
        <w:rPr>
          <w:noProof/>
        </w:rPr>
        <w:drawing>
          <wp:inline distT="0" distB="0" distL="0" distR="0" wp14:anchorId="60FE768D" wp14:editId="70465FE6">
            <wp:extent cx="2633472" cy="17922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2633472" cy="1792224"/>
                    </a:xfrm>
                    <a:prstGeom prst="rect">
                      <a:avLst/>
                    </a:prstGeom>
                  </pic:spPr>
                </pic:pic>
              </a:graphicData>
            </a:graphic>
          </wp:inline>
        </w:drawing>
      </w:r>
    </w:p>
    <w:p w14:paraId="294E8240" w14:textId="0E6CF7BE" w:rsidR="00CA6F55" w:rsidRDefault="0050297A" w:rsidP="0050297A">
      <w:pPr>
        <w:pStyle w:val="Caption"/>
      </w:pPr>
      <w:bookmarkStart w:id="84" w:name="_Toc90234343"/>
      <w:r>
        <w:t xml:space="preserve">Figure </w:t>
      </w:r>
      <w:r w:rsidR="00E4280B">
        <w:fldChar w:fldCharType="begin"/>
      </w:r>
      <w:r w:rsidR="00E4280B">
        <w:instrText xml:space="preserve"> SEQ Figure \* A</w:instrText>
      </w:r>
      <w:r w:rsidR="00E4280B">
        <w:instrText xml:space="preserve">RABIC </w:instrText>
      </w:r>
      <w:r w:rsidR="00E4280B">
        <w:fldChar w:fldCharType="separate"/>
      </w:r>
      <w:r w:rsidR="006556DC">
        <w:rPr>
          <w:noProof/>
        </w:rPr>
        <w:t>26</w:t>
      </w:r>
      <w:r w:rsidR="00E4280B">
        <w:rPr>
          <w:noProof/>
        </w:rPr>
        <w:fldChar w:fldCharType="end"/>
      </w:r>
      <w:r>
        <w:t>: Crosstab: Accident Level vs. Potential Accident Level</w:t>
      </w:r>
      <w:bookmarkEnd w:id="84"/>
    </w:p>
    <w:p w14:paraId="7F28C7AD" w14:textId="5A75DD55" w:rsidR="00CA6F55" w:rsidRDefault="00CA6F55" w:rsidP="00CA6F55">
      <w:r>
        <w:t>The Potential Accident Level on an Accident reported is usually at the same level of severity or higher than the actual recorded Accident Level</w:t>
      </w:r>
      <w:r w:rsidR="009F4F4B">
        <w:t>.</w:t>
      </w:r>
    </w:p>
    <w:p w14:paraId="441F385B" w14:textId="77777777" w:rsidR="00CE11E9" w:rsidRDefault="00CE11E9" w:rsidP="00CE11E9">
      <w:pPr>
        <w:keepNext/>
      </w:pPr>
      <w:r>
        <w:rPr>
          <w:noProof/>
        </w:rPr>
        <w:lastRenderedPageBreak/>
        <w:drawing>
          <wp:inline distT="0" distB="0" distL="0" distR="0" wp14:anchorId="4359B5C2" wp14:editId="2C1F22EC">
            <wp:extent cx="4151376" cy="419709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4151376" cy="4197096"/>
                    </a:xfrm>
                    <a:prstGeom prst="rect">
                      <a:avLst/>
                    </a:prstGeom>
                  </pic:spPr>
                </pic:pic>
              </a:graphicData>
            </a:graphic>
          </wp:inline>
        </w:drawing>
      </w:r>
    </w:p>
    <w:p w14:paraId="76B8DC31" w14:textId="6D78609A" w:rsidR="009F4F4B" w:rsidRDefault="00CE11E9" w:rsidP="00CE11E9">
      <w:pPr>
        <w:pStyle w:val="Caption"/>
      </w:pPr>
      <w:bookmarkStart w:id="85" w:name="_Toc90234344"/>
      <w:r>
        <w:t xml:space="preserve">Figure </w:t>
      </w:r>
      <w:r w:rsidR="00E4280B">
        <w:fldChar w:fldCharType="begin"/>
      </w:r>
      <w:r w:rsidR="00E4280B">
        <w:instrText xml:space="preserve"> SEQ Figure \* ARABIC </w:instrText>
      </w:r>
      <w:r w:rsidR="00E4280B">
        <w:fldChar w:fldCharType="separate"/>
      </w:r>
      <w:r w:rsidR="006556DC">
        <w:rPr>
          <w:noProof/>
        </w:rPr>
        <w:t>27</w:t>
      </w:r>
      <w:r w:rsidR="00E4280B">
        <w:rPr>
          <w:noProof/>
        </w:rPr>
        <w:fldChar w:fldCharType="end"/>
      </w:r>
      <w:r>
        <w:t>: Accident Level vs. Potential Accident Level</w:t>
      </w:r>
      <w:bookmarkEnd w:id="85"/>
    </w:p>
    <w:p w14:paraId="50BD154F" w14:textId="063271B2" w:rsidR="00CE11E9" w:rsidRDefault="00CE11E9" w:rsidP="00CE11E9">
      <w:r>
        <w:t xml:space="preserve">Majority of the Accidents reported at Accident Level I (lowest severity) have a higher Potential Accident Level indicating that the Accident could have been more severe and the </w:t>
      </w:r>
      <w:proofErr w:type="gramStart"/>
      <w:r>
        <w:t>Industry</w:t>
      </w:r>
      <w:proofErr w:type="gramEnd"/>
      <w:r>
        <w:t xml:space="preserve"> overall has higher risk activities.</w:t>
      </w:r>
    </w:p>
    <w:p w14:paraId="5840809F" w14:textId="042BADB4" w:rsidR="00CE11E9" w:rsidRDefault="00CE11E9" w:rsidP="00CE11E9">
      <w:r>
        <w:t>A significant number of Accidents reported at Accident Level III have a Potential Accident Level of IV</w:t>
      </w:r>
    </w:p>
    <w:p w14:paraId="1AB38DF6" w14:textId="1A9C4877" w:rsidR="00C16B24" w:rsidRDefault="00C16B24" w:rsidP="00CE11E9">
      <w:r>
        <w:t>Level IV is where there is a most alignment of both the reported Accident Level and the Potential Accident Level.</w:t>
      </w:r>
    </w:p>
    <w:p w14:paraId="79E5426D" w14:textId="7A06397F" w:rsidR="00150493" w:rsidRDefault="0013235D" w:rsidP="0013235D">
      <w:pPr>
        <w:pStyle w:val="Heading4"/>
      </w:pPr>
      <w:r>
        <w:t>Countries vs. Accident Level</w:t>
      </w:r>
      <w:r w:rsidR="0050297A">
        <w:t>s</w:t>
      </w:r>
    </w:p>
    <w:p w14:paraId="0CEC1C36" w14:textId="77777777" w:rsidR="00623F90" w:rsidRDefault="00623F90" w:rsidP="00623F90">
      <w:pPr>
        <w:keepNext/>
      </w:pPr>
      <w:r>
        <w:rPr>
          <w:noProof/>
        </w:rPr>
        <w:drawing>
          <wp:inline distT="0" distB="0" distL="0" distR="0" wp14:anchorId="5B525174" wp14:editId="7CF63CCF">
            <wp:extent cx="2596896" cy="9692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2596896" cy="969264"/>
                    </a:xfrm>
                    <a:prstGeom prst="rect">
                      <a:avLst/>
                    </a:prstGeom>
                  </pic:spPr>
                </pic:pic>
              </a:graphicData>
            </a:graphic>
          </wp:inline>
        </w:drawing>
      </w:r>
    </w:p>
    <w:p w14:paraId="73C80CB3" w14:textId="6A7DF4C2" w:rsidR="0050297A" w:rsidRDefault="00623F90" w:rsidP="00623F90">
      <w:pPr>
        <w:pStyle w:val="Caption"/>
      </w:pPr>
      <w:bookmarkStart w:id="86" w:name="_Toc90234345"/>
      <w:r>
        <w:t xml:space="preserve">Figure </w:t>
      </w:r>
      <w:r w:rsidR="00E4280B">
        <w:fldChar w:fldCharType="begin"/>
      </w:r>
      <w:r w:rsidR="00E4280B">
        <w:instrText xml:space="preserve"> SEQ Figure \* ARABIC </w:instrText>
      </w:r>
      <w:r w:rsidR="00E4280B">
        <w:fldChar w:fldCharType="separate"/>
      </w:r>
      <w:r w:rsidR="006556DC">
        <w:rPr>
          <w:noProof/>
        </w:rPr>
        <w:t>28</w:t>
      </w:r>
      <w:r w:rsidR="00E4280B">
        <w:rPr>
          <w:noProof/>
        </w:rPr>
        <w:fldChar w:fldCharType="end"/>
      </w:r>
      <w:r>
        <w:t>: Crosstab: Country vs. Accident Levels - Reported and Potential</w:t>
      </w:r>
      <w:bookmarkEnd w:id="86"/>
    </w:p>
    <w:p w14:paraId="4F6A230F" w14:textId="77777777" w:rsidR="00623F90" w:rsidRDefault="00623F90" w:rsidP="00623F90">
      <w:pPr>
        <w:keepNext/>
      </w:pPr>
      <w:r>
        <w:rPr>
          <w:noProof/>
        </w:rPr>
        <w:lastRenderedPageBreak/>
        <w:drawing>
          <wp:inline distT="0" distB="0" distL="0" distR="0" wp14:anchorId="5D7886FA" wp14:editId="79E2C8E1">
            <wp:extent cx="6400800" cy="2164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0800" cy="2164715"/>
                    </a:xfrm>
                    <a:prstGeom prst="rect">
                      <a:avLst/>
                    </a:prstGeom>
                  </pic:spPr>
                </pic:pic>
              </a:graphicData>
            </a:graphic>
          </wp:inline>
        </w:drawing>
      </w:r>
    </w:p>
    <w:p w14:paraId="2F2990A4" w14:textId="2E7C8565" w:rsidR="00623F90" w:rsidRDefault="00623F90" w:rsidP="00623F90">
      <w:pPr>
        <w:pStyle w:val="Caption"/>
      </w:pPr>
      <w:bookmarkStart w:id="87" w:name="_Toc90234346"/>
      <w:r>
        <w:t xml:space="preserve">Figure </w:t>
      </w:r>
      <w:r w:rsidR="00E4280B">
        <w:fldChar w:fldCharType="begin"/>
      </w:r>
      <w:r w:rsidR="00E4280B">
        <w:instrText xml:space="preserve"> SEQ Figure \* ARABIC </w:instrText>
      </w:r>
      <w:r w:rsidR="00E4280B">
        <w:fldChar w:fldCharType="separate"/>
      </w:r>
      <w:r w:rsidR="006556DC">
        <w:rPr>
          <w:noProof/>
        </w:rPr>
        <w:t>29</w:t>
      </w:r>
      <w:r w:rsidR="00E4280B">
        <w:rPr>
          <w:noProof/>
        </w:rPr>
        <w:fldChar w:fldCharType="end"/>
      </w:r>
      <w:r>
        <w:t>: Country vs. Accident Levels - Reported and Potential</w:t>
      </w:r>
      <w:bookmarkEnd w:id="87"/>
    </w:p>
    <w:p w14:paraId="1EA1F035" w14:textId="6BA038E8" w:rsidR="00623F90" w:rsidRDefault="00623F90" w:rsidP="00623F90">
      <w:r>
        <w:t>Country_03 has most of the Accidents reported where both Accident Level and Potential Accident Level are at the lowest severity of I. the proportion of other Accident levels is significantly lower.</w:t>
      </w:r>
    </w:p>
    <w:p w14:paraId="7CB40780" w14:textId="085904FF" w:rsidR="002A3DEA" w:rsidRDefault="002A3DEA" w:rsidP="00623F90">
      <w:r>
        <w:t>Country_02 and Country_03 have a vast majority of instances where the reported in Accident Level is at lowest severity of I, while the Potential Accident Level is spread across II, III, IV and on occasions spilling into V as well.</w:t>
      </w:r>
    </w:p>
    <w:p w14:paraId="5A216D06" w14:textId="37F36EE0" w:rsidR="002A3DEA" w:rsidRDefault="002A3DEA" w:rsidP="00623F90">
      <w:r>
        <w:t>Country_01 will have to particularly investigate more on whether the reported Accident Levels were indeed correctly classified at Level I or not, since a vast majority of the Accidents fall under Potential Accident Level of III, IV, V. Country_02 also has a similar observation on this aspect even though it not as glaring as Country_01.</w:t>
      </w:r>
    </w:p>
    <w:p w14:paraId="10F15B86" w14:textId="7BA2C9B5" w:rsidR="00A827A6" w:rsidRDefault="00A827A6" w:rsidP="00623F90">
      <w:r>
        <w:t>When Countries perform further analysis, they may also want to drill down further into the Locals in their Country to either isolate the anomalies or understand the trends.</w:t>
      </w:r>
    </w:p>
    <w:p w14:paraId="2F21318C" w14:textId="06675643" w:rsidR="00A827A6" w:rsidRDefault="00ED5544" w:rsidP="00623F90">
      <w:r>
        <w:t>A summarized view of Accident Level and Potential Accident Level by Local is also shown below to serve as a reference.</w:t>
      </w:r>
    </w:p>
    <w:p w14:paraId="1CF49E11" w14:textId="77777777" w:rsidR="0078618B" w:rsidRDefault="0078618B" w:rsidP="0078618B">
      <w:pPr>
        <w:keepNext/>
      </w:pPr>
      <w:r>
        <w:rPr>
          <w:noProof/>
        </w:rPr>
        <w:drawing>
          <wp:inline distT="0" distB="0" distL="0" distR="0" wp14:anchorId="13903571" wp14:editId="793F660B">
            <wp:extent cx="2651760" cy="21671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2651760" cy="2167128"/>
                    </a:xfrm>
                    <a:prstGeom prst="rect">
                      <a:avLst/>
                    </a:prstGeom>
                  </pic:spPr>
                </pic:pic>
              </a:graphicData>
            </a:graphic>
          </wp:inline>
        </w:drawing>
      </w:r>
    </w:p>
    <w:p w14:paraId="4564FDB0" w14:textId="383B2516" w:rsidR="00ED5544" w:rsidRDefault="0078618B" w:rsidP="0078618B">
      <w:pPr>
        <w:pStyle w:val="Caption"/>
        <w:rPr>
          <w:noProof/>
        </w:rPr>
      </w:pPr>
      <w:bookmarkStart w:id="88" w:name="_Toc90234347"/>
      <w:r>
        <w:t xml:space="preserve">Figure </w:t>
      </w:r>
      <w:r w:rsidR="00E4280B">
        <w:fldChar w:fldCharType="begin"/>
      </w:r>
      <w:r w:rsidR="00E4280B">
        <w:instrText xml:space="preserve"> SEQ Figure \* ARABIC </w:instrText>
      </w:r>
      <w:r w:rsidR="00E4280B">
        <w:fldChar w:fldCharType="separate"/>
      </w:r>
      <w:r w:rsidR="006556DC">
        <w:rPr>
          <w:noProof/>
        </w:rPr>
        <w:t>30</w:t>
      </w:r>
      <w:r w:rsidR="00E4280B">
        <w:rPr>
          <w:noProof/>
        </w:rPr>
        <w:fldChar w:fldCharType="end"/>
      </w:r>
      <w:r>
        <w:t>: Crosstab: Local vs</w:t>
      </w:r>
      <w:r>
        <w:rPr>
          <w:noProof/>
        </w:rPr>
        <w:t xml:space="preserve"> Accident Level - Reported and Actual</w:t>
      </w:r>
      <w:bookmarkEnd w:id="88"/>
    </w:p>
    <w:p w14:paraId="0031811B" w14:textId="71C8BABF" w:rsidR="00EC0DDC" w:rsidRDefault="00EC0DDC" w:rsidP="00EC0DDC">
      <w:pPr>
        <w:pStyle w:val="Heading4"/>
      </w:pPr>
      <w:r>
        <w:lastRenderedPageBreak/>
        <w:t>Industry Sector vs. Accident Level</w:t>
      </w:r>
    </w:p>
    <w:p w14:paraId="6B6C0E0E" w14:textId="77777777" w:rsidR="00EC0DDC" w:rsidRDefault="00EC0DDC" w:rsidP="00EC0DDC">
      <w:pPr>
        <w:keepNext/>
      </w:pPr>
      <w:r>
        <w:rPr>
          <w:noProof/>
        </w:rPr>
        <w:drawing>
          <wp:inline distT="0" distB="0" distL="0" distR="0" wp14:anchorId="58EF7BD4" wp14:editId="3CEEBFD2">
            <wp:extent cx="2606040" cy="1024128"/>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2606040" cy="1024128"/>
                    </a:xfrm>
                    <a:prstGeom prst="rect">
                      <a:avLst/>
                    </a:prstGeom>
                  </pic:spPr>
                </pic:pic>
              </a:graphicData>
            </a:graphic>
          </wp:inline>
        </w:drawing>
      </w:r>
    </w:p>
    <w:p w14:paraId="3CB119FD" w14:textId="17E0FBD0" w:rsidR="00EC0DDC" w:rsidRDefault="00EC0DDC" w:rsidP="00EC0DDC">
      <w:pPr>
        <w:pStyle w:val="Caption"/>
      </w:pPr>
      <w:bookmarkStart w:id="89" w:name="_Toc90234348"/>
      <w:r>
        <w:t xml:space="preserve">Figure </w:t>
      </w:r>
      <w:r w:rsidR="00E4280B">
        <w:fldChar w:fldCharType="begin"/>
      </w:r>
      <w:r w:rsidR="00E4280B">
        <w:instrText xml:space="preserve"> SEQ Figure \* ARABIC </w:instrText>
      </w:r>
      <w:r w:rsidR="00E4280B">
        <w:fldChar w:fldCharType="separate"/>
      </w:r>
      <w:r w:rsidR="006556DC">
        <w:rPr>
          <w:noProof/>
        </w:rPr>
        <w:t>31</w:t>
      </w:r>
      <w:r w:rsidR="00E4280B">
        <w:rPr>
          <w:noProof/>
        </w:rPr>
        <w:fldChar w:fldCharType="end"/>
      </w:r>
      <w:r>
        <w:t>: Crosstab: Industry Sector vs. Accident Level - Reported and Potential</w:t>
      </w:r>
      <w:bookmarkEnd w:id="89"/>
    </w:p>
    <w:p w14:paraId="4D950490" w14:textId="77777777" w:rsidR="006D49A2" w:rsidRDefault="006D49A2" w:rsidP="006D49A2">
      <w:pPr>
        <w:keepNext/>
      </w:pPr>
      <w:r>
        <w:rPr>
          <w:noProof/>
        </w:rPr>
        <w:drawing>
          <wp:inline distT="0" distB="0" distL="0" distR="0" wp14:anchorId="3561D1FF" wp14:editId="41F3497D">
            <wp:extent cx="5239512" cy="20756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5239512" cy="2075688"/>
                    </a:xfrm>
                    <a:prstGeom prst="rect">
                      <a:avLst/>
                    </a:prstGeom>
                  </pic:spPr>
                </pic:pic>
              </a:graphicData>
            </a:graphic>
          </wp:inline>
        </w:drawing>
      </w:r>
    </w:p>
    <w:p w14:paraId="522D4B65" w14:textId="2AD85C27" w:rsidR="006D49A2" w:rsidRDefault="006D49A2" w:rsidP="006D49A2">
      <w:pPr>
        <w:pStyle w:val="Caption"/>
      </w:pPr>
      <w:bookmarkStart w:id="90" w:name="_Toc90234349"/>
      <w:r>
        <w:t xml:space="preserve">Figure </w:t>
      </w:r>
      <w:r w:rsidR="00E4280B">
        <w:fldChar w:fldCharType="begin"/>
      </w:r>
      <w:r w:rsidR="00E4280B">
        <w:instrText xml:space="preserve"> SEQ Figure \* ARABIC </w:instrText>
      </w:r>
      <w:r w:rsidR="00E4280B">
        <w:fldChar w:fldCharType="separate"/>
      </w:r>
      <w:r w:rsidR="006556DC">
        <w:rPr>
          <w:noProof/>
        </w:rPr>
        <w:t>32</w:t>
      </w:r>
      <w:r w:rsidR="00E4280B">
        <w:rPr>
          <w:noProof/>
        </w:rPr>
        <w:fldChar w:fldCharType="end"/>
      </w:r>
      <w:r>
        <w:t>: Industry Sector vs. Accident Level - Reported and Potential</w:t>
      </w:r>
      <w:bookmarkEnd w:id="90"/>
    </w:p>
    <w:p w14:paraId="44CECCE7" w14:textId="59DD6702" w:rsidR="007A6812" w:rsidRDefault="007A6812" w:rsidP="007A6812">
      <w:r>
        <w:t>As consistent with earlier analysis, across the Industry Sectors, a majority of the Accidents are reported with Accident Level of I (lowest severity)</w:t>
      </w:r>
    </w:p>
    <w:p w14:paraId="1DC59F22" w14:textId="6F8B7AC3" w:rsidR="007A6812" w:rsidRDefault="007A6812" w:rsidP="007A6812">
      <w:pPr>
        <w:pStyle w:val="Heading4"/>
      </w:pPr>
      <w:r>
        <w:t>Gender vs. Accident Level</w:t>
      </w:r>
    </w:p>
    <w:p w14:paraId="349A7324" w14:textId="77777777" w:rsidR="00132308" w:rsidRDefault="00132308" w:rsidP="00132308">
      <w:pPr>
        <w:keepNext/>
      </w:pPr>
      <w:r>
        <w:rPr>
          <w:noProof/>
        </w:rPr>
        <w:drawing>
          <wp:inline distT="0" distB="0" distL="0" distR="0" wp14:anchorId="4FD911F0" wp14:editId="172A7E0E">
            <wp:extent cx="2569464" cy="85953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2569464" cy="859536"/>
                    </a:xfrm>
                    <a:prstGeom prst="rect">
                      <a:avLst/>
                    </a:prstGeom>
                  </pic:spPr>
                </pic:pic>
              </a:graphicData>
            </a:graphic>
          </wp:inline>
        </w:drawing>
      </w:r>
    </w:p>
    <w:p w14:paraId="54F17709" w14:textId="78CA3B5B" w:rsidR="007A6812" w:rsidRDefault="00132308" w:rsidP="00132308">
      <w:pPr>
        <w:pStyle w:val="Caption"/>
      </w:pPr>
      <w:bookmarkStart w:id="91" w:name="_Toc90234350"/>
      <w:r>
        <w:t xml:space="preserve">Figure </w:t>
      </w:r>
      <w:r w:rsidR="00E4280B">
        <w:fldChar w:fldCharType="begin"/>
      </w:r>
      <w:r w:rsidR="00E4280B">
        <w:instrText xml:space="preserve"> SEQ Figure \* ARABIC </w:instrText>
      </w:r>
      <w:r w:rsidR="00E4280B">
        <w:fldChar w:fldCharType="separate"/>
      </w:r>
      <w:r w:rsidR="006556DC">
        <w:rPr>
          <w:noProof/>
        </w:rPr>
        <w:t>33</w:t>
      </w:r>
      <w:r w:rsidR="00E4280B">
        <w:rPr>
          <w:noProof/>
        </w:rPr>
        <w:fldChar w:fldCharType="end"/>
      </w:r>
      <w:r>
        <w:t>: Crosstab: Gender vs. Accident Level - Reported and Potential</w:t>
      </w:r>
      <w:bookmarkEnd w:id="91"/>
    </w:p>
    <w:p w14:paraId="481972BD" w14:textId="77777777" w:rsidR="00132308" w:rsidRDefault="00132308" w:rsidP="00132308">
      <w:pPr>
        <w:keepNext/>
      </w:pPr>
      <w:r>
        <w:rPr>
          <w:noProof/>
        </w:rPr>
        <w:lastRenderedPageBreak/>
        <w:drawing>
          <wp:inline distT="0" distB="0" distL="0" distR="0" wp14:anchorId="4F64A1FA" wp14:editId="683595AC">
            <wp:extent cx="4206240" cy="3044952"/>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4206240" cy="3044952"/>
                    </a:xfrm>
                    <a:prstGeom prst="rect">
                      <a:avLst/>
                    </a:prstGeom>
                  </pic:spPr>
                </pic:pic>
              </a:graphicData>
            </a:graphic>
          </wp:inline>
        </w:drawing>
      </w:r>
    </w:p>
    <w:p w14:paraId="342C8A37" w14:textId="422734EE" w:rsidR="00132308" w:rsidRDefault="00132308" w:rsidP="00132308">
      <w:pPr>
        <w:pStyle w:val="Caption"/>
      </w:pPr>
      <w:bookmarkStart w:id="92" w:name="_Toc90234351"/>
      <w:r>
        <w:t xml:space="preserve">Figure </w:t>
      </w:r>
      <w:r w:rsidR="00E4280B">
        <w:fldChar w:fldCharType="begin"/>
      </w:r>
      <w:r w:rsidR="00E4280B">
        <w:instrText xml:space="preserve"> SEQ Figure \* ARABIC </w:instrText>
      </w:r>
      <w:r w:rsidR="00E4280B">
        <w:fldChar w:fldCharType="separate"/>
      </w:r>
      <w:r w:rsidR="006556DC">
        <w:rPr>
          <w:noProof/>
        </w:rPr>
        <w:t>34</w:t>
      </w:r>
      <w:r w:rsidR="00E4280B">
        <w:rPr>
          <w:noProof/>
        </w:rPr>
        <w:fldChar w:fldCharType="end"/>
      </w:r>
      <w:r>
        <w:t>: Gender vs. Accident Level</w:t>
      </w:r>
      <w:bookmarkEnd w:id="92"/>
    </w:p>
    <w:p w14:paraId="54D1D07D" w14:textId="44D2EB1C" w:rsidR="00132308" w:rsidRDefault="00132308" w:rsidP="00132308">
      <w:r>
        <w:t>As consistent with earlier analysis, across the Genders, a majority of the Accidents are reported with Accident Level of I (lowest severity)</w:t>
      </w:r>
    </w:p>
    <w:p w14:paraId="6A9275B9" w14:textId="3B985A45" w:rsidR="00142165" w:rsidRDefault="00142165" w:rsidP="00142165">
      <w:pPr>
        <w:pStyle w:val="Heading4"/>
      </w:pPr>
      <w:r>
        <w:t>Employee Type vs. Accident Level</w:t>
      </w:r>
    </w:p>
    <w:p w14:paraId="4C343BEA" w14:textId="77777777" w:rsidR="00142165" w:rsidRDefault="00142165" w:rsidP="00142165">
      <w:pPr>
        <w:keepNext/>
      </w:pPr>
      <w:r>
        <w:rPr>
          <w:noProof/>
        </w:rPr>
        <w:drawing>
          <wp:inline distT="0" distB="0" distL="0" distR="0" wp14:anchorId="1ACEFE5B" wp14:editId="7A85DBBD">
            <wp:extent cx="2606040" cy="98755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2606040" cy="987552"/>
                    </a:xfrm>
                    <a:prstGeom prst="rect">
                      <a:avLst/>
                    </a:prstGeom>
                  </pic:spPr>
                </pic:pic>
              </a:graphicData>
            </a:graphic>
          </wp:inline>
        </w:drawing>
      </w:r>
    </w:p>
    <w:p w14:paraId="5ECBD8A4" w14:textId="447552BF" w:rsidR="00142165" w:rsidRDefault="00142165" w:rsidP="00142165">
      <w:pPr>
        <w:pStyle w:val="Caption"/>
      </w:pPr>
      <w:bookmarkStart w:id="93" w:name="_Toc90234352"/>
      <w:r>
        <w:t xml:space="preserve">Figure </w:t>
      </w:r>
      <w:r w:rsidR="00E4280B">
        <w:fldChar w:fldCharType="begin"/>
      </w:r>
      <w:r w:rsidR="00E4280B">
        <w:instrText xml:space="preserve"> SEQ Figure \* ARABIC </w:instrText>
      </w:r>
      <w:r w:rsidR="00E4280B">
        <w:fldChar w:fldCharType="separate"/>
      </w:r>
      <w:r w:rsidR="006556DC">
        <w:rPr>
          <w:noProof/>
        </w:rPr>
        <w:t>35</w:t>
      </w:r>
      <w:r w:rsidR="00E4280B">
        <w:rPr>
          <w:noProof/>
        </w:rPr>
        <w:fldChar w:fldCharType="end"/>
      </w:r>
      <w:r>
        <w:t>: Crosstab: Employee Type vs. Accident Level - Reported and Potential</w:t>
      </w:r>
      <w:bookmarkEnd w:id="93"/>
    </w:p>
    <w:p w14:paraId="52879252" w14:textId="77777777" w:rsidR="00142165" w:rsidRDefault="00142165" w:rsidP="00142165">
      <w:pPr>
        <w:keepNext/>
      </w:pPr>
      <w:r>
        <w:rPr>
          <w:noProof/>
        </w:rPr>
        <w:drawing>
          <wp:inline distT="0" distB="0" distL="0" distR="0" wp14:anchorId="21197E48" wp14:editId="5A8ACA7B">
            <wp:extent cx="3337560"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37560" cy="2249424"/>
                    </a:xfrm>
                    <a:prstGeom prst="rect">
                      <a:avLst/>
                    </a:prstGeom>
                  </pic:spPr>
                </pic:pic>
              </a:graphicData>
            </a:graphic>
          </wp:inline>
        </w:drawing>
      </w:r>
    </w:p>
    <w:p w14:paraId="5AF16460" w14:textId="7F8ED063" w:rsidR="00142165" w:rsidRDefault="00142165" w:rsidP="00142165">
      <w:pPr>
        <w:pStyle w:val="Caption"/>
      </w:pPr>
      <w:bookmarkStart w:id="94" w:name="_Toc90234353"/>
      <w:r>
        <w:t xml:space="preserve">Figure </w:t>
      </w:r>
      <w:r w:rsidR="00E4280B">
        <w:fldChar w:fldCharType="begin"/>
      </w:r>
      <w:r w:rsidR="00E4280B">
        <w:instrText xml:space="preserve"> SEQ Figure \* ARABIC </w:instrText>
      </w:r>
      <w:r w:rsidR="00E4280B">
        <w:fldChar w:fldCharType="separate"/>
      </w:r>
      <w:r w:rsidR="006556DC">
        <w:rPr>
          <w:noProof/>
        </w:rPr>
        <w:t>36</w:t>
      </w:r>
      <w:r w:rsidR="00E4280B">
        <w:rPr>
          <w:noProof/>
        </w:rPr>
        <w:fldChar w:fldCharType="end"/>
      </w:r>
      <w:r>
        <w:t>: Employee Type vs. Accident Level - Reported and Actual</w:t>
      </w:r>
      <w:bookmarkEnd w:id="94"/>
    </w:p>
    <w:p w14:paraId="7BD38037" w14:textId="4B4134B4" w:rsidR="00FE7B79" w:rsidRDefault="00FE7B79" w:rsidP="00FE7B79">
      <w:r>
        <w:lastRenderedPageBreak/>
        <w:t>As consistent with earlier analysis, across the Employee Types, a majority of the Accidents are reported with Accident Level of I (lowest severity)</w:t>
      </w:r>
    </w:p>
    <w:p w14:paraId="1F8FAC84" w14:textId="0C763680" w:rsidR="00FE7B79" w:rsidRDefault="00AF2992" w:rsidP="00AF2992">
      <w:pPr>
        <w:pStyle w:val="Heading4"/>
      </w:pPr>
      <w:r>
        <w:t>Seasons vs. Accident Level</w:t>
      </w:r>
    </w:p>
    <w:p w14:paraId="09B97DC3" w14:textId="77777777" w:rsidR="00AF2992" w:rsidRDefault="00AF2992" w:rsidP="00AF2992">
      <w:pPr>
        <w:keepNext/>
      </w:pPr>
      <w:r>
        <w:rPr>
          <w:noProof/>
        </w:rPr>
        <w:drawing>
          <wp:inline distT="0" distB="0" distL="0" distR="0" wp14:anchorId="66F71D5D" wp14:editId="1EBA4DA9">
            <wp:extent cx="2587752" cy="112471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2587752" cy="1124712"/>
                    </a:xfrm>
                    <a:prstGeom prst="rect">
                      <a:avLst/>
                    </a:prstGeom>
                  </pic:spPr>
                </pic:pic>
              </a:graphicData>
            </a:graphic>
          </wp:inline>
        </w:drawing>
      </w:r>
    </w:p>
    <w:p w14:paraId="2E159269" w14:textId="6E6D39F5" w:rsidR="00AF2992" w:rsidRDefault="00AF2992" w:rsidP="00AF2992">
      <w:pPr>
        <w:pStyle w:val="Caption"/>
      </w:pPr>
      <w:bookmarkStart w:id="95" w:name="_Toc90234354"/>
      <w:r>
        <w:t xml:space="preserve">Figure </w:t>
      </w:r>
      <w:r w:rsidR="00E4280B">
        <w:fldChar w:fldCharType="begin"/>
      </w:r>
      <w:r w:rsidR="00E4280B">
        <w:instrText xml:space="preserve"> SEQ Figure \* ARABIC </w:instrText>
      </w:r>
      <w:r w:rsidR="00E4280B">
        <w:fldChar w:fldCharType="separate"/>
      </w:r>
      <w:r w:rsidR="006556DC">
        <w:rPr>
          <w:noProof/>
        </w:rPr>
        <w:t>37</w:t>
      </w:r>
      <w:r w:rsidR="00E4280B">
        <w:rPr>
          <w:noProof/>
        </w:rPr>
        <w:fldChar w:fldCharType="end"/>
      </w:r>
      <w:r>
        <w:t>: Seasons vs. Accident Level - Reported and Potential</w:t>
      </w:r>
      <w:bookmarkEnd w:id="95"/>
    </w:p>
    <w:p w14:paraId="09E245C5" w14:textId="77777777" w:rsidR="000157EC" w:rsidRDefault="000157EC" w:rsidP="000157EC">
      <w:pPr>
        <w:keepNext/>
      </w:pPr>
      <w:r>
        <w:rPr>
          <w:noProof/>
        </w:rPr>
        <w:drawing>
          <wp:inline distT="0" distB="0" distL="0" distR="0" wp14:anchorId="5AA38C7E" wp14:editId="0B3DCF75">
            <wp:extent cx="4151376" cy="2532888"/>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4151376" cy="2532888"/>
                    </a:xfrm>
                    <a:prstGeom prst="rect">
                      <a:avLst/>
                    </a:prstGeom>
                  </pic:spPr>
                </pic:pic>
              </a:graphicData>
            </a:graphic>
          </wp:inline>
        </w:drawing>
      </w:r>
    </w:p>
    <w:p w14:paraId="61172D51" w14:textId="0031ECA8" w:rsidR="000157EC" w:rsidRDefault="000157EC" w:rsidP="000157EC">
      <w:pPr>
        <w:pStyle w:val="Caption"/>
      </w:pPr>
      <w:bookmarkStart w:id="96" w:name="_Toc90234355"/>
      <w:r>
        <w:t xml:space="preserve">Figure </w:t>
      </w:r>
      <w:r w:rsidR="00E4280B">
        <w:fldChar w:fldCharType="begin"/>
      </w:r>
      <w:r w:rsidR="00E4280B">
        <w:instrText xml:space="preserve"> SEQ Figure \* ARABIC </w:instrText>
      </w:r>
      <w:r w:rsidR="00E4280B">
        <w:fldChar w:fldCharType="separate"/>
      </w:r>
      <w:r w:rsidR="006556DC">
        <w:rPr>
          <w:noProof/>
        </w:rPr>
        <w:t>38</w:t>
      </w:r>
      <w:r w:rsidR="00E4280B">
        <w:rPr>
          <w:noProof/>
        </w:rPr>
        <w:fldChar w:fldCharType="end"/>
      </w:r>
      <w:r>
        <w:t>: Seasons vs. Accident Level - Reported and Potential</w:t>
      </w:r>
      <w:bookmarkEnd w:id="96"/>
    </w:p>
    <w:p w14:paraId="461A77FB" w14:textId="601B8FB0" w:rsidR="00547B2A" w:rsidRDefault="00547B2A" w:rsidP="00547B2A">
      <w:r>
        <w:t>As consistent with earlier analysis, across the Seasons, a majority of the Accidents are reported with Accident Level of I (lowest severity)</w:t>
      </w:r>
    </w:p>
    <w:p w14:paraId="1C64449B" w14:textId="2848D139" w:rsidR="00547B2A" w:rsidRDefault="00547B2A" w:rsidP="00547B2A">
      <w:pPr>
        <w:pStyle w:val="Heading4"/>
      </w:pPr>
      <w:r>
        <w:t>Holidays vs. Accident Level</w:t>
      </w:r>
    </w:p>
    <w:p w14:paraId="5A614BC7" w14:textId="77777777" w:rsidR="00F10FE7" w:rsidRDefault="00F10FE7" w:rsidP="00F10FE7">
      <w:pPr>
        <w:keepNext/>
      </w:pPr>
      <w:r>
        <w:rPr>
          <w:noProof/>
        </w:rPr>
        <w:drawing>
          <wp:inline distT="0" distB="0" distL="0" distR="0" wp14:anchorId="2A141900" wp14:editId="1FE0CCC6">
            <wp:extent cx="2587752" cy="85953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2587752" cy="859536"/>
                    </a:xfrm>
                    <a:prstGeom prst="rect">
                      <a:avLst/>
                    </a:prstGeom>
                  </pic:spPr>
                </pic:pic>
              </a:graphicData>
            </a:graphic>
          </wp:inline>
        </w:drawing>
      </w:r>
    </w:p>
    <w:p w14:paraId="0C8F4DBA" w14:textId="037084B5" w:rsidR="00547B2A" w:rsidRDefault="00F10FE7" w:rsidP="00F10FE7">
      <w:pPr>
        <w:pStyle w:val="Caption"/>
      </w:pPr>
      <w:bookmarkStart w:id="97" w:name="_Toc90234356"/>
      <w:r>
        <w:t xml:space="preserve">Figure </w:t>
      </w:r>
      <w:r w:rsidR="00E4280B">
        <w:fldChar w:fldCharType="begin"/>
      </w:r>
      <w:r w:rsidR="00E4280B">
        <w:instrText xml:space="preserve"> SEQ Figure \* ARABIC </w:instrText>
      </w:r>
      <w:r w:rsidR="00E4280B">
        <w:fldChar w:fldCharType="separate"/>
      </w:r>
      <w:r w:rsidR="006556DC">
        <w:rPr>
          <w:noProof/>
        </w:rPr>
        <w:t>39</w:t>
      </w:r>
      <w:r w:rsidR="00E4280B">
        <w:rPr>
          <w:noProof/>
        </w:rPr>
        <w:fldChar w:fldCharType="end"/>
      </w:r>
      <w:r>
        <w:t>: Crosstab: Holiday vs. Accident Level - Reported and Potential</w:t>
      </w:r>
      <w:bookmarkEnd w:id="97"/>
    </w:p>
    <w:p w14:paraId="04317923" w14:textId="77777777" w:rsidR="00A43786" w:rsidRDefault="00A43786" w:rsidP="00A43786">
      <w:pPr>
        <w:keepNext/>
      </w:pPr>
      <w:r>
        <w:rPr>
          <w:noProof/>
        </w:rPr>
        <w:lastRenderedPageBreak/>
        <w:drawing>
          <wp:inline distT="0" distB="0" distL="0" distR="0" wp14:anchorId="718FDAF5" wp14:editId="4BDEE643">
            <wp:extent cx="4160520" cy="234086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4160520" cy="2340864"/>
                    </a:xfrm>
                    <a:prstGeom prst="rect">
                      <a:avLst/>
                    </a:prstGeom>
                  </pic:spPr>
                </pic:pic>
              </a:graphicData>
            </a:graphic>
          </wp:inline>
        </w:drawing>
      </w:r>
    </w:p>
    <w:p w14:paraId="1F859B80" w14:textId="24A0CDDD" w:rsidR="00FA0F40" w:rsidRDefault="00A43786" w:rsidP="00A43786">
      <w:pPr>
        <w:pStyle w:val="Caption"/>
      </w:pPr>
      <w:bookmarkStart w:id="98" w:name="_Toc90234357"/>
      <w:r>
        <w:t xml:space="preserve">Figure </w:t>
      </w:r>
      <w:r w:rsidR="00E4280B">
        <w:fldChar w:fldCharType="begin"/>
      </w:r>
      <w:r w:rsidR="00E4280B">
        <w:instrText xml:space="preserve"> SEQ Figure \* ARABIC </w:instrText>
      </w:r>
      <w:r w:rsidR="00E4280B">
        <w:fldChar w:fldCharType="separate"/>
      </w:r>
      <w:r w:rsidR="006556DC">
        <w:rPr>
          <w:noProof/>
        </w:rPr>
        <w:t>40</w:t>
      </w:r>
      <w:r w:rsidR="00E4280B">
        <w:rPr>
          <w:noProof/>
        </w:rPr>
        <w:fldChar w:fldCharType="end"/>
      </w:r>
      <w:r>
        <w:t>: Holidays vs. Accident Level</w:t>
      </w:r>
      <w:bookmarkEnd w:id="98"/>
    </w:p>
    <w:p w14:paraId="7093EDC1" w14:textId="40796D29" w:rsidR="00A43786" w:rsidRPr="00A43786" w:rsidRDefault="00A43786" w:rsidP="00A43786">
      <w:r>
        <w:t>On a Holiday, there haven’t been any significant number of Accidents reported to have any meaningful insights.</w:t>
      </w:r>
    </w:p>
    <w:p w14:paraId="1ADB097E" w14:textId="42B2D5C6" w:rsidR="00B27791" w:rsidRDefault="00B27791" w:rsidP="00B27791">
      <w:pPr>
        <w:pStyle w:val="Heading2"/>
      </w:pPr>
      <w:bookmarkStart w:id="99" w:name="_Toc90234309"/>
      <w:r>
        <w:t>Solution Architecture</w:t>
      </w:r>
      <w:r w:rsidR="008B1428">
        <w:t xml:space="preserve"> Evaluation</w:t>
      </w:r>
      <w:bookmarkEnd w:id="99"/>
    </w:p>
    <w:p w14:paraId="06A95A85" w14:textId="74FA153D" w:rsidR="00B27791" w:rsidRDefault="00B27791" w:rsidP="00B27791">
      <w:pPr>
        <w:pStyle w:val="Heading3"/>
      </w:pPr>
      <w:bookmarkStart w:id="100" w:name="_Toc90234310"/>
      <w:r>
        <w:t>NLP Pre-Processing</w:t>
      </w:r>
      <w:r w:rsidR="008B1428">
        <w:t xml:space="preserve"> of Data</w:t>
      </w:r>
      <w:bookmarkEnd w:id="100"/>
    </w:p>
    <w:p w14:paraId="40040BC8" w14:textId="77777777" w:rsidR="00C12981" w:rsidRDefault="00B73FCA" w:rsidP="00B73FCA">
      <w:r>
        <w:t xml:space="preserve">The Description column in the dataset contains the natural language text that is pre-processed to train the Chatbot. </w:t>
      </w:r>
    </w:p>
    <w:p w14:paraId="390DCBCF" w14:textId="2CE09D6C" w:rsidR="00B73FCA" w:rsidRDefault="00B73FCA" w:rsidP="00B73FCA">
      <w:r>
        <w:t>The following sequence of pre-processing transformations were performed:</w:t>
      </w:r>
    </w:p>
    <w:p w14:paraId="2F1CF238" w14:textId="58C40DDB" w:rsidR="00B85E73" w:rsidRDefault="00B85E73" w:rsidP="00B85E73">
      <w:pPr>
        <w:pStyle w:val="Caption"/>
        <w:keepNext/>
      </w:pPr>
      <w:bookmarkStart w:id="101" w:name="_Toc90234386"/>
      <w:r>
        <w:t xml:space="preserve">Table </w:t>
      </w:r>
      <w:r w:rsidR="00E4280B">
        <w:fldChar w:fldCharType="begin"/>
      </w:r>
      <w:r w:rsidR="00E4280B">
        <w:instrText xml:space="preserve"> SEQ Table \* ARABIC </w:instrText>
      </w:r>
      <w:r w:rsidR="00E4280B">
        <w:fldChar w:fldCharType="separate"/>
      </w:r>
      <w:r w:rsidR="006556DC">
        <w:rPr>
          <w:noProof/>
        </w:rPr>
        <w:t>15</w:t>
      </w:r>
      <w:r w:rsidR="00E4280B">
        <w:rPr>
          <w:noProof/>
        </w:rPr>
        <w:fldChar w:fldCharType="end"/>
      </w:r>
      <w:r>
        <w:t>: NLP Pre-</w:t>
      </w:r>
      <w:r>
        <w:rPr>
          <w:noProof/>
        </w:rPr>
        <w:t>Processing of Description Data</w:t>
      </w:r>
      <w:bookmarkEnd w:id="10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499"/>
        <w:gridCol w:w="2578"/>
        <w:gridCol w:w="2495"/>
      </w:tblGrid>
      <w:tr w:rsidR="00B4588B" w14:paraId="42691DD8" w14:textId="77777777" w:rsidTr="006B49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8" w:type="dxa"/>
          </w:tcPr>
          <w:p w14:paraId="132293C3" w14:textId="6BB0A381" w:rsidR="005E6EC8" w:rsidRDefault="005E6EC8" w:rsidP="005E6EC8">
            <w:r>
              <w:t>Pre-Processing Step</w:t>
            </w:r>
          </w:p>
        </w:tc>
        <w:tc>
          <w:tcPr>
            <w:tcW w:w="2499" w:type="dxa"/>
          </w:tcPr>
          <w:p w14:paraId="308B6899" w14:textId="0304F8ED" w:rsidR="005E6EC8" w:rsidRDefault="005E6EC8" w:rsidP="005E6EC8">
            <w:pPr>
              <w:cnfStyle w:val="100000000000" w:firstRow="1" w:lastRow="0" w:firstColumn="0" w:lastColumn="0" w:oddVBand="0" w:evenVBand="0" w:oddHBand="0" w:evenHBand="0" w:firstRowFirstColumn="0" w:firstRowLastColumn="0" w:lastRowFirstColumn="0" w:lastRowLastColumn="0"/>
            </w:pPr>
            <w:r>
              <w:t>Purpose</w:t>
            </w:r>
          </w:p>
        </w:tc>
        <w:tc>
          <w:tcPr>
            <w:tcW w:w="2578" w:type="dxa"/>
          </w:tcPr>
          <w:p w14:paraId="6F38775E" w14:textId="50740716" w:rsidR="005E6EC8" w:rsidRDefault="005E6EC8" w:rsidP="005E6EC8">
            <w:pPr>
              <w:cnfStyle w:val="100000000000" w:firstRow="1" w:lastRow="0" w:firstColumn="0" w:lastColumn="0" w:oddVBand="0" w:evenVBand="0" w:oddHBand="0" w:evenHBand="0" w:firstRowFirstColumn="0" w:firstRowLastColumn="0" w:lastRowFirstColumn="0" w:lastRowLastColumn="0"/>
            </w:pPr>
            <w:r>
              <w:t>Method Used</w:t>
            </w:r>
          </w:p>
        </w:tc>
        <w:tc>
          <w:tcPr>
            <w:tcW w:w="2495" w:type="dxa"/>
          </w:tcPr>
          <w:p w14:paraId="64483D6B" w14:textId="6D56E7EC" w:rsidR="005E6EC8" w:rsidRDefault="005E6EC8" w:rsidP="005E6EC8">
            <w:pPr>
              <w:cnfStyle w:val="100000000000" w:firstRow="1" w:lastRow="0" w:firstColumn="0" w:lastColumn="0" w:oddVBand="0" w:evenVBand="0" w:oddHBand="0" w:evenHBand="0" w:firstRowFirstColumn="0" w:firstRowLastColumn="0" w:lastRowFirstColumn="0" w:lastRowLastColumn="0"/>
            </w:pPr>
            <w:r>
              <w:t>Output</w:t>
            </w:r>
          </w:p>
        </w:tc>
      </w:tr>
      <w:tr w:rsidR="00B4588B" w14:paraId="1994B3DC"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3A44A0DA" w14:textId="77777777" w:rsidR="005E6EC8" w:rsidRDefault="005E6EC8" w:rsidP="005E6EC8">
            <w:pPr>
              <w:rPr>
                <w:b w:val="0"/>
                <w:bCs w:val="0"/>
              </w:rPr>
            </w:pPr>
            <w:r>
              <w:t>Remove Stop Words</w:t>
            </w:r>
          </w:p>
          <w:p w14:paraId="55AAB77E" w14:textId="5B637C62" w:rsidR="004A2435" w:rsidRPr="004A2435" w:rsidRDefault="004A2435" w:rsidP="005E6EC8">
            <w:pPr>
              <w:rPr>
                <w:b w:val="0"/>
                <w:bCs w:val="0"/>
                <w:sz w:val="16"/>
                <w:szCs w:val="16"/>
              </w:rPr>
            </w:pPr>
            <w:r w:rsidRPr="004A2435">
              <w:rPr>
                <w:b w:val="0"/>
                <w:bCs w:val="0"/>
                <w:sz w:val="16"/>
                <w:szCs w:val="16"/>
              </w:rPr>
              <w:t>A stop word is a commonly used word (such as “the”, “a”, “an”, “in”) that a search engine has been programmed to ignore, both when indexing entries for searching and when retrieving them as the result of a search query</w:t>
            </w:r>
          </w:p>
        </w:tc>
        <w:tc>
          <w:tcPr>
            <w:tcW w:w="2499" w:type="dxa"/>
          </w:tcPr>
          <w:p w14:paraId="114E3651" w14:textId="2CF0CF95" w:rsidR="005E6EC8" w:rsidRDefault="004A2435" w:rsidP="005E6EC8">
            <w:pPr>
              <w:cnfStyle w:val="000000100000" w:firstRow="0" w:lastRow="0" w:firstColumn="0" w:lastColumn="0" w:oddVBand="0" w:evenVBand="0" w:oddHBand="1" w:evenHBand="0" w:firstRowFirstColumn="0" w:firstRowLastColumn="0" w:lastRowFirstColumn="0" w:lastRowLastColumn="0"/>
            </w:pPr>
            <w:r>
              <w:t>The Chatbot would not find anything useful from the stop words as they are noise that is best eliminated.</w:t>
            </w:r>
          </w:p>
        </w:tc>
        <w:tc>
          <w:tcPr>
            <w:tcW w:w="2578" w:type="dxa"/>
          </w:tcPr>
          <w:p w14:paraId="002164CA" w14:textId="77777777" w:rsidR="005E6EC8" w:rsidRDefault="004A2435" w:rsidP="005E6EC8">
            <w:pPr>
              <w:cnfStyle w:val="000000100000" w:firstRow="0" w:lastRow="0" w:firstColumn="0" w:lastColumn="0" w:oddVBand="0" w:evenVBand="0" w:oddHBand="1" w:evenHBand="0" w:firstRowFirstColumn="0" w:firstRowLastColumn="0" w:lastRowFirstColumn="0" w:lastRowLastColumn="0"/>
            </w:pPr>
            <w:r w:rsidRPr="004A2435">
              <w:t xml:space="preserve">from </w:t>
            </w:r>
            <w:proofErr w:type="spellStart"/>
            <w:proofErr w:type="gramStart"/>
            <w:r w:rsidRPr="004A2435">
              <w:t>nltk.corpus</w:t>
            </w:r>
            <w:proofErr w:type="spellEnd"/>
            <w:proofErr w:type="gramEnd"/>
            <w:r w:rsidRPr="004A2435">
              <w:t xml:space="preserve"> import </w:t>
            </w:r>
            <w:proofErr w:type="spellStart"/>
            <w:r w:rsidRPr="004A2435">
              <w:t>stopwords</w:t>
            </w:r>
            <w:proofErr w:type="spellEnd"/>
          </w:p>
          <w:p w14:paraId="3795964F" w14:textId="77777777" w:rsidR="004A2435" w:rsidRDefault="004A2435" w:rsidP="005E6EC8">
            <w:pPr>
              <w:cnfStyle w:val="000000100000" w:firstRow="0" w:lastRow="0" w:firstColumn="0" w:lastColumn="0" w:oddVBand="0" w:evenVBand="0" w:oddHBand="1" w:evenHBand="0" w:firstRowFirstColumn="0" w:firstRowLastColumn="0" w:lastRowFirstColumn="0" w:lastRowLastColumn="0"/>
            </w:pPr>
          </w:p>
          <w:p w14:paraId="0086773A" w14:textId="606AF4AE" w:rsidR="004A2435" w:rsidRDefault="004A2435" w:rsidP="005E6EC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4A2435">
              <w:t>stopwords.words</w:t>
            </w:r>
            <w:proofErr w:type="spellEnd"/>
            <w:proofErr w:type="gramEnd"/>
            <w:r w:rsidRPr="004A2435">
              <w:t>('</w:t>
            </w:r>
            <w:proofErr w:type="spellStart"/>
            <w:r w:rsidRPr="004A2435">
              <w:t>english</w:t>
            </w:r>
            <w:proofErr w:type="spellEnd"/>
            <w:r w:rsidRPr="004A2435">
              <w:t>')</w:t>
            </w:r>
            <w:r w:rsidR="00B4588B">
              <w:t xml:space="preserve"> method</w:t>
            </w:r>
          </w:p>
        </w:tc>
        <w:tc>
          <w:tcPr>
            <w:tcW w:w="2495" w:type="dxa"/>
          </w:tcPr>
          <w:p w14:paraId="4198AF95" w14:textId="375C5B7D" w:rsidR="005E6EC8" w:rsidRDefault="004A2435" w:rsidP="005E6EC8">
            <w:pPr>
              <w:cnfStyle w:val="000000100000" w:firstRow="0" w:lastRow="0" w:firstColumn="0" w:lastColumn="0" w:oddVBand="0" w:evenVBand="0" w:oddHBand="1" w:evenHBand="0" w:firstRowFirstColumn="0" w:firstRowLastColumn="0" w:lastRowFirstColumn="0" w:lastRowLastColumn="0"/>
            </w:pPr>
            <w:r>
              <w:t>The stop words found in the Description are ignored and the other words are picked up for creating word tokens</w:t>
            </w:r>
          </w:p>
        </w:tc>
      </w:tr>
      <w:tr w:rsidR="00B4588B" w14:paraId="50D81F51"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BAE6307" w14:textId="77777777" w:rsidR="005E6EC8" w:rsidRDefault="004A2435" w:rsidP="005E6EC8">
            <w:pPr>
              <w:rPr>
                <w:b w:val="0"/>
                <w:bCs w:val="0"/>
              </w:rPr>
            </w:pPr>
            <w:r>
              <w:t>Tokenize Words</w:t>
            </w:r>
          </w:p>
          <w:p w14:paraId="78C4BDDC" w14:textId="1030B7A1" w:rsidR="004A2435" w:rsidRPr="001A7747" w:rsidRDefault="001A7747" w:rsidP="005E6EC8">
            <w:pPr>
              <w:rPr>
                <w:b w:val="0"/>
                <w:bCs w:val="0"/>
                <w:sz w:val="16"/>
                <w:szCs w:val="16"/>
              </w:rPr>
            </w:pPr>
            <w:r>
              <w:rPr>
                <w:b w:val="0"/>
                <w:bCs w:val="0"/>
                <w:sz w:val="16"/>
                <w:szCs w:val="16"/>
              </w:rPr>
              <w:t>T</w:t>
            </w:r>
            <w:r w:rsidRPr="001A7747">
              <w:rPr>
                <w:b w:val="0"/>
                <w:bCs w:val="0"/>
                <w:sz w:val="16"/>
                <w:szCs w:val="16"/>
              </w:rPr>
              <w:t>okenizing involves splitting sentences and words from the body of the text</w:t>
            </w:r>
          </w:p>
        </w:tc>
        <w:tc>
          <w:tcPr>
            <w:tcW w:w="2499" w:type="dxa"/>
          </w:tcPr>
          <w:p w14:paraId="2EB490F1" w14:textId="2212B8C2" w:rsidR="005E6EC8" w:rsidRDefault="001A7747" w:rsidP="005E6EC8">
            <w:pPr>
              <w:cnfStyle w:val="000000000000" w:firstRow="0" w:lastRow="0" w:firstColumn="0" w:lastColumn="0" w:oddVBand="0" w:evenVBand="0" w:oddHBand="0" w:evenHBand="0" w:firstRowFirstColumn="0" w:firstRowLastColumn="0" w:lastRowFirstColumn="0" w:lastRowLastColumn="0"/>
            </w:pPr>
            <w:r>
              <w:t>Extract entities of interest from the text after stop words are removed</w:t>
            </w:r>
          </w:p>
        </w:tc>
        <w:tc>
          <w:tcPr>
            <w:tcW w:w="2578" w:type="dxa"/>
          </w:tcPr>
          <w:p w14:paraId="1AF9A247" w14:textId="77777777" w:rsidR="005E6EC8" w:rsidRDefault="001A7747" w:rsidP="005E6EC8">
            <w:pPr>
              <w:cnfStyle w:val="000000000000" w:firstRow="0" w:lastRow="0" w:firstColumn="0" w:lastColumn="0" w:oddVBand="0" w:evenVBand="0" w:oddHBand="0" w:evenHBand="0" w:firstRowFirstColumn="0" w:firstRowLastColumn="0" w:lastRowFirstColumn="0" w:lastRowLastColumn="0"/>
            </w:pPr>
            <w:r w:rsidRPr="001A7747">
              <w:t xml:space="preserve">from </w:t>
            </w:r>
            <w:proofErr w:type="spellStart"/>
            <w:proofErr w:type="gramStart"/>
            <w:r w:rsidRPr="001A7747">
              <w:t>nltk.tokenize</w:t>
            </w:r>
            <w:proofErr w:type="spellEnd"/>
            <w:proofErr w:type="gramEnd"/>
            <w:r w:rsidRPr="001A7747">
              <w:t xml:space="preserve"> import </w:t>
            </w:r>
            <w:proofErr w:type="spellStart"/>
            <w:r w:rsidRPr="001A7747">
              <w:t>word_tokenize</w:t>
            </w:r>
            <w:proofErr w:type="spellEnd"/>
          </w:p>
          <w:p w14:paraId="440A1F3C" w14:textId="77777777" w:rsidR="00B4588B" w:rsidRDefault="00B4588B" w:rsidP="005E6EC8">
            <w:pPr>
              <w:cnfStyle w:val="000000000000" w:firstRow="0" w:lastRow="0" w:firstColumn="0" w:lastColumn="0" w:oddVBand="0" w:evenVBand="0" w:oddHBand="0" w:evenHBand="0" w:firstRowFirstColumn="0" w:firstRowLastColumn="0" w:lastRowFirstColumn="0" w:lastRowLastColumn="0"/>
            </w:pPr>
          </w:p>
          <w:p w14:paraId="6029364E" w14:textId="27C3C62A" w:rsidR="00B4588B" w:rsidRDefault="00B4588B" w:rsidP="005E6EC8">
            <w:pPr>
              <w:cnfStyle w:val="000000000000" w:firstRow="0" w:lastRow="0" w:firstColumn="0" w:lastColumn="0" w:oddVBand="0" w:evenVBand="0" w:oddHBand="0" w:evenHBand="0" w:firstRowFirstColumn="0" w:firstRowLastColumn="0" w:lastRowFirstColumn="0" w:lastRowLastColumn="0"/>
            </w:pPr>
            <w:proofErr w:type="spellStart"/>
            <w:r w:rsidRPr="00B4588B">
              <w:t>word_tokenize</w:t>
            </w:r>
            <w:proofErr w:type="spellEnd"/>
            <w:r>
              <w:t xml:space="preserve"> method</w:t>
            </w:r>
          </w:p>
        </w:tc>
        <w:tc>
          <w:tcPr>
            <w:tcW w:w="2495" w:type="dxa"/>
          </w:tcPr>
          <w:p w14:paraId="2815367D" w14:textId="236BDA57" w:rsidR="005E6EC8" w:rsidRDefault="002855AB" w:rsidP="005E6EC8">
            <w:pPr>
              <w:cnfStyle w:val="000000000000" w:firstRow="0" w:lastRow="0" w:firstColumn="0" w:lastColumn="0" w:oddVBand="0" w:evenVBand="0" w:oddHBand="0" w:evenHBand="0" w:firstRowFirstColumn="0" w:firstRowLastColumn="0" w:lastRowFirstColumn="0" w:lastRowLastColumn="0"/>
            </w:pPr>
            <w:r>
              <w:t>The word tokens are extracted from the Description</w:t>
            </w:r>
          </w:p>
        </w:tc>
      </w:tr>
      <w:tr w:rsidR="00B4588B" w14:paraId="5664E224"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5675163C" w14:textId="77777777" w:rsidR="005E6EC8" w:rsidRDefault="001A7747" w:rsidP="005E6EC8">
            <w:pPr>
              <w:rPr>
                <w:b w:val="0"/>
                <w:bCs w:val="0"/>
              </w:rPr>
            </w:pPr>
            <w:r>
              <w:t>Lemmatize Words</w:t>
            </w:r>
          </w:p>
          <w:p w14:paraId="6AD932A3" w14:textId="69C11AF3" w:rsidR="001A7747" w:rsidRDefault="001A7747" w:rsidP="005E6EC8">
            <w:pPr>
              <w:rPr>
                <w:sz w:val="16"/>
                <w:szCs w:val="16"/>
              </w:rPr>
            </w:pPr>
            <w:r w:rsidRPr="001A7747">
              <w:rPr>
                <w:b w:val="0"/>
                <w:bCs w:val="0"/>
                <w:sz w:val="16"/>
                <w:szCs w:val="16"/>
              </w:rPr>
              <w:t>Lemmatization is the process of grouping together the different inflected forms of a word so they can be analyzed as a single item</w:t>
            </w:r>
            <w:r w:rsidR="002855AB">
              <w:rPr>
                <w:b w:val="0"/>
                <w:bCs w:val="0"/>
                <w:sz w:val="16"/>
                <w:szCs w:val="16"/>
              </w:rPr>
              <w:t>.</w:t>
            </w:r>
          </w:p>
          <w:p w14:paraId="10968FC2" w14:textId="77777777" w:rsidR="002855AB" w:rsidRDefault="002855AB" w:rsidP="005E6EC8">
            <w:pPr>
              <w:rPr>
                <w:sz w:val="16"/>
                <w:szCs w:val="16"/>
              </w:rPr>
            </w:pPr>
            <w:r>
              <w:rPr>
                <w:b w:val="0"/>
                <w:bCs w:val="0"/>
                <w:sz w:val="16"/>
                <w:szCs w:val="16"/>
              </w:rPr>
              <w:t>Examples:</w:t>
            </w:r>
          </w:p>
          <w:p w14:paraId="2A986BFB" w14:textId="1DD720D3" w:rsidR="002855AB" w:rsidRPr="002855AB" w:rsidRDefault="002855AB" w:rsidP="002855AB">
            <w:pPr>
              <w:pStyle w:val="ListParagraph"/>
              <w:numPr>
                <w:ilvl w:val="0"/>
                <w:numId w:val="37"/>
              </w:numPr>
              <w:ind w:left="340" w:hanging="180"/>
              <w:rPr>
                <w:sz w:val="16"/>
                <w:szCs w:val="16"/>
              </w:rPr>
            </w:pPr>
            <w:proofErr w:type="gramStart"/>
            <w:r w:rsidRPr="002855AB">
              <w:rPr>
                <w:sz w:val="16"/>
                <w:szCs w:val="16"/>
              </w:rPr>
              <w:t xml:space="preserve">rocks </w:t>
            </w:r>
            <w:r>
              <w:rPr>
                <w:sz w:val="16"/>
                <w:szCs w:val="16"/>
              </w:rPr>
              <w:t>:</w:t>
            </w:r>
            <w:proofErr w:type="gramEnd"/>
            <w:r w:rsidRPr="002855AB">
              <w:rPr>
                <w:sz w:val="16"/>
                <w:szCs w:val="16"/>
              </w:rPr>
              <w:t xml:space="preserve"> rock</w:t>
            </w:r>
          </w:p>
          <w:p w14:paraId="39F7FF15" w14:textId="77777777" w:rsidR="002855AB" w:rsidRPr="002855AB" w:rsidRDefault="002855AB" w:rsidP="002855AB">
            <w:pPr>
              <w:pStyle w:val="ListParagraph"/>
              <w:numPr>
                <w:ilvl w:val="0"/>
                <w:numId w:val="37"/>
              </w:numPr>
              <w:ind w:left="340" w:hanging="180"/>
              <w:rPr>
                <w:sz w:val="16"/>
                <w:szCs w:val="16"/>
              </w:rPr>
            </w:pPr>
            <w:proofErr w:type="gramStart"/>
            <w:r>
              <w:rPr>
                <w:sz w:val="16"/>
                <w:szCs w:val="16"/>
              </w:rPr>
              <w:t>corpora :</w:t>
            </w:r>
            <w:proofErr w:type="gramEnd"/>
            <w:r>
              <w:rPr>
                <w:sz w:val="16"/>
                <w:szCs w:val="16"/>
              </w:rPr>
              <w:t xml:space="preserve"> corpus</w:t>
            </w:r>
          </w:p>
          <w:p w14:paraId="0E365253" w14:textId="478EAC3A" w:rsidR="002855AB" w:rsidRPr="002855AB" w:rsidRDefault="002855AB" w:rsidP="002855AB">
            <w:pPr>
              <w:pStyle w:val="ListParagraph"/>
              <w:numPr>
                <w:ilvl w:val="0"/>
                <w:numId w:val="37"/>
              </w:numPr>
              <w:ind w:left="340" w:hanging="180"/>
              <w:rPr>
                <w:sz w:val="16"/>
                <w:szCs w:val="16"/>
              </w:rPr>
            </w:pPr>
            <w:proofErr w:type="gramStart"/>
            <w:r>
              <w:rPr>
                <w:sz w:val="16"/>
                <w:szCs w:val="16"/>
              </w:rPr>
              <w:t>better :</w:t>
            </w:r>
            <w:proofErr w:type="gramEnd"/>
            <w:r>
              <w:rPr>
                <w:sz w:val="16"/>
                <w:szCs w:val="16"/>
              </w:rPr>
              <w:t xml:space="preserve"> good</w:t>
            </w:r>
          </w:p>
        </w:tc>
        <w:tc>
          <w:tcPr>
            <w:tcW w:w="2499" w:type="dxa"/>
          </w:tcPr>
          <w:p w14:paraId="55010335" w14:textId="0610A01D" w:rsidR="005E6EC8" w:rsidRDefault="001A7747" w:rsidP="005E6EC8">
            <w:pPr>
              <w:cnfStyle w:val="000000100000" w:firstRow="0" w:lastRow="0" w:firstColumn="0" w:lastColumn="0" w:oddVBand="0" w:evenVBand="0" w:oddHBand="1" w:evenHBand="0" w:firstRowFirstColumn="0" w:firstRowLastColumn="0" w:lastRowFirstColumn="0" w:lastRowLastColumn="0"/>
            </w:pPr>
            <w:r>
              <w:t xml:space="preserve">Lemmatize words to </w:t>
            </w:r>
            <w:r w:rsidR="002855AB">
              <w:t>replace words with similar meanings with one word that retains the context</w:t>
            </w:r>
            <w:r w:rsidR="00B4588B">
              <w:t xml:space="preserve">. Lemmatization helps train the Chatbot to handle multiple variations of a word a </w:t>
            </w:r>
            <w:r w:rsidR="00B4588B">
              <w:lastRenderedPageBreak/>
              <w:t>user might use in the text input</w:t>
            </w:r>
          </w:p>
        </w:tc>
        <w:tc>
          <w:tcPr>
            <w:tcW w:w="2578" w:type="dxa"/>
          </w:tcPr>
          <w:p w14:paraId="065D0CF7" w14:textId="77777777" w:rsidR="005E6EC8" w:rsidRDefault="00B4588B" w:rsidP="005E6EC8">
            <w:pPr>
              <w:cnfStyle w:val="000000100000" w:firstRow="0" w:lastRow="0" w:firstColumn="0" w:lastColumn="0" w:oddVBand="0" w:evenVBand="0" w:oddHBand="1" w:evenHBand="0" w:firstRowFirstColumn="0" w:firstRowLastColumn="0" w:lastRowFirstColumn="0" w:lastRowLastColumn="0"/>
            </w:pPr>
            <w:r w:rsidRPr="00B4588B">
              <w:lastRenderedPageBreak/>
              <w:t xml:space="preserve">from </w:t>
            </w:r>
            <w:proofErr w:type="spellStart"/>
            <w:proofErr w:type="gramStart"/>
            <w:r w:rsidRPr="00B4588B">
              <w:t>nltk.stem</w:t>
            </w:r>
            <w:proofErr w:type="spellEnd"/>
            <w:proofErr w:type="gramEnd"/>
            <w:r w:rsidRPr="00B4588B">
              <w:t xml:space="preserve"> import </w:t>
            </w:r>
            <w:proofErr w:type="spellStart"/>
            <w:r w:rsidRPr="00B4588B">
              <w:t>WordNetLemmatizer</w:t>
            </w:r>
            <w:proofErr w:type="spellEnd"/>
          </w:p>
          <w:p w14:paraId="0124B658" w14:textId="77777777" w:rsidR="00B4588B" w:rsidRDefault="00B4588B" w:rsidP="005E6EC8">
            <w:pPr>
              <w:cnfStyle w:val="000000100000" w:firstRow="0" w:lastRow="0" w:firstColumn="0" w:lastColumn="0" w:oddVBand="0" w:evenVBand="0" w:oddHBand="1" w:evenHBand="0" w:firstRowFirstColumn="0" w:firstRowLastColumn="0" w:lastRowFirstColumn="0" w:lastRowLastColumn="0"/>
            </w:pPr>
          </w:p>
          <w:p w14:paraId="22E4E5EB" w14:textId="2C8DF22A" w:rsidR="00B4588B" w:rsidRDefault="00B4588B" w:rsidP="005E6EC8">
            <w:pPr>
              <w:cnfStyle w:val="000000100000" w:firstRow="0" w:lastRow="0" w:firstColumn="0" w:lastColumn="0" w:oddVBand="0" w:evenVBand="0" w:oddHBand="1" w:evenHBand="0" w:firstRowFirstColumn="0" w:firstRowLastColumn="0" w:lastRowFirstColumn="0" w:lastRowLastColumn="0"/>
            </w:pPr>
            <w:r w:rsidRPr="00B4588B">
              <w:t>lemmatize</w:t>
            </w:r>
            <w:r>
              <w:t xml:space="preserve"> method</w:t>
            </w:r>
          </w:p>
        </w:tc>
        <w:tc>
          <w:tcPr>
            <w:tcW w:w="2495" w:type="dxa"/>
          </w:tcPr>
          <w:p w14:paraId="42551DCC" w14:textId="61EB1C03" w:rsidR="005E6EC8" w:rsidRDefault="00B4588B" w:rsidP="005E6EC8">
            <w:pPr>
              <w:cnfStyle w:val="000000100000" w:firstRow="0" w:lastRow="0" w:firstColumn="0" w:lastColumn="0" w:oddVBand="0" w:evenVBand="0" w:oddHBand="1" w:evenHBand="0" w:firstRowFirstColumn="0" w:firstRowLastColumn="0" w:lastRowFirstColumn="0" w:lastRowLastColumn="0"/>
            </w:pPr>
            <w:r>
              <w:t xml:space="preserve">The word tokens are lemmatized </w:t>
            </w:r>
          </w:p>
        </w:tc>
      </w:tr>
      <w:tr w:rsidR="00B4588B" w14:paraId="0D286863"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7D47318" w14:textId="77777777" w:rsidR="005E6EC8" w:rsidRDefault="00BA339A" w:rsidP="005E6EC8">
            <w:pPr>
              <w:rPr>
                <w:b w:val="0"/>
                <w:bCs w:val="0"/>
              </w:rPr>
            </w:pPr>
            <w:r>
              <w:t>Ignore Punctuations</w:t>
            </w:r>
          </w:p>
          <w:p w14:paraId="77446068" w14:textId="5F004142" w:rsidR="00BA339A" w:rsidRDefault="00BA339A" w:rsidP="005E6EC8"/>
        </w:tc>
        <w:tc>
          <w:tcPr>
            <w:tcW w:w="2499" w:type="dxa"/>
          </w:tcPr>
          <w:p w14:paraId="1533741D" w14:textId="7391276C"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serve no purpose for extracting the context and intent for the Chatbot</w:t>
            </w:r>
          </w:p>
        </w:tc>
        <w:tc>
          <w:tcPr>
            <w:tcW w:w="2578" w:type="dxa"/>
          </w:tcPr>
          <w:p w14:paraId="71FA3999" w14:textId="2DB6F9BC" w:rsidR="005E6EC8" w:rsidRDefault="00217BAB" w:rsidP="005E6EC8">
            <w:pPr>
              <w:cnfStyle w:val="000000000000" w:firstRow="0" w:lastRow="0" w:firstColumn="0" w:lastColumn="0" w:oddVBand="0" w:evenVBand="0" w:oddHBand="0" w:evenHBand="0" w:firstRowFirstColumn="0" w:firstRowLastColumn="0" w:lastRowFirstColumn="0" w:lastRowLastColumn="0"/>
            </w:pPr>
            <w:r>
              <w:t xml:space="preserve">List of punctuations from </w:t>
            </w:r>
            <w:proofErr w:type="spellStart"/>
            <w:proofErr w:type="gramStart"/>
            <w:r w:rsidRPr="00217BAB">
              <w:t>string.punctuation</w:t>
            </w:r>
            <w:proofErr w:type="spellEnd"/>
            <w:proofErr w:type="gramEnd"/>
          </w:p>
        </w:tc>
        <w:tc>
          <w:tcPr>
            <w:tcW w:w="2495" w:type="dxa"/>
          </w:tcPr>
          <w:p w14:paraId="2780A436" w14:textId="2E67F13F"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are excluded from the text</w:t>
            </w:r>
          </w:p>
        </w:tc>
      </w:tr>
      <w:tr w:rsidR="00B4588B" w14:paraId="7D6A069E"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62395D5A" w14:textId="56003BCC" w:rsidR="005E6EC8" w:rsidRDefault="00217BAB" w:rsidP="005E6EC8">
            <w:r>
              <w:t>Convert to Lower Case</w:t>
            </w:r>
          </w:p>
        </w:tc>
        <w:tc>
          <w:tcPr>
            <w:tcW w:w="2499" w:type="dxa"/>
          </w:tcPr>
          <w:p w14:paraId="4DBF3929" w14:textId="023B55DA" w:rsidR="005E6EC8" w:rsidRDefault="00217BAB" w:rsidP="005E6EC8">
            <w:pPr>
              <w:cnfStyle w:val="000000100000" w:firstRow="0" w:lastRow="0" w:firstColumn="0" w:lastColumn="0" w:oddVBand="0" w:evenVBand="0" w:oddHBand="1" w:evenHBand="0" w:firstRowFirstColumn="0" w:firstRowLastColumn="0" w:lastRowFirstColumn="0" w:lastRowLastColumn="0"/>
            </w:pPr>
            <w:r>
              <w:t xml:space="preserve">Since python is case-sensitive, it is best to convert all words to lower case for consistency and </w:t>
            </w:r>
            <w:r w:rsidR="006B49B8">
              <w:t>simplifying training</w:t>
            </w:r>
          </w:p>
        </w:tc>
        <w:tc>
          <w:tcPr>
            <w:tcW w:w="2578" w:type="dxa"/>
          </w:tcPr>
          <w:p w14:paraId="3C00B036"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c>
          <w:tcPr>
            <w:tcW w:w="2495" w:type="dxa"/>
          </w:tcPr>
          <w:p w14:paraId="0174EB0D"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r>
      <w:tr w:rsidR="00B4588B" w14:paraId="2EC9BFDF"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678CE4BE" w14:textId="05126C1F" w:rsidR="005E6EC8" w:rsidRDefault="006B49B8" w:rsidP="005E6EC8">
            <w:r>
              <w:t>Ignore Numeric Text</w:t>
            </w:r>
          </w:p>
        </w:tc>
        <w:tc>
          <w:tcPr>
            <w:tcW w:w="2499" w:type="dxa"/>
          </w:tcPr>
          <w:p w14:paraId="23303075" w14:textId="17967626" w:rsidR="005E6EC8" w:rsidRDefault="006B49B8" w:rsidP="005E6EC8">
            <w:pPr>
              <w:cnfStyle w:val="000000000000" w:firstRow="0" w:lastRow="0" w:firstColumn="0" w:lastColumn="0" w:oddVBand="0" w:evenVBand="0" w:oddHBand="0" w:evenHBand="0" w:firstRowFirstColumn="0" w:firstRowLastColumn="0" w:lastRowFirstColumn="0" w:lastRowLastColumn="0"/>
            </w:pPr>
            <w:r>
              <w:t>Ignore numeric text and pick up only alphabetic text</w:t>
            </w:r>
          </w:p>
        </w:tc>
        <w:tc>
          <w:tcPr>
            <w:tcW w:w="2578" w:type="dxa"/>
          </w:tcPr>
          <w:p w14:paraId="0ABFAD68"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c>
          <w:tcPr>
            <w:tcW w:w="2495" w:type="dxa"/>
          </w:tcPr>
          <w:p w14:paraId="766C2B65"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r>
    </w:tbl>
    <w:p w14:paraId="11ADC0D7" w14:textId="1F7CD169" w:rsidR="00EC3293" w:rsidRDefault="00EC3293" w:rsidP="005E6EC8"/>
    <w:p w14:paraId="7CA49866" w14:textId="77777777" w:rsidR="00976F92" w:rsidRDefault="00976F92" w:rsidP="00976F92">
      <w:r>
        <w:t>After NLP Pre-Processing, the lengths of the Description text were analyzed</w:t>
      </w:r>
    </w:p>
    <w:p w14:paraId="51776B74" w14:textId="77777777" w:rsidR="00976F92" w:rsidRDefault="00976F92" w:rsidP="00976F92">
      <w:pPr>
        <w:pStyle w:val="ListParagraph"/>
        <w:numPr>
          <w:ilvl w:val="0"/>
          <w:numId w:val="38"/>
        </w:numPr>
      </w:pPr>
      <w:r>
        <w:t>Minimum line length was 61 characters</w:t>
      </w:r>
    </w:p>
    <w:p w14:paraId="6D621848" w14:textId="77777777" w:rsidR="00976F92" w:rsidRDefault="00976F92" w:rsidP="00976F92">
      <w:pPr>
        <w:pStyle w:val="ListParagraph"/>
        <w:numPr>
          <w:ilvl w:val="0"/>
          <w:numId w:val="38"/>
        </w:numPr>
      </w:pPr>
      <w:r>
        <w:t>Maximum line length was 664 characters</w:t>
      </w:r>
    </w:p>
    <w:p w14:paraId="2C252709" w14:textId="63FEA9A5" w:rsidR="00976F92" w:rsidRDefault="00976F92" w:rsidP="00976F92">
      <w:r>
        <w:t>Line with maximum length is:</w:t>
      </w:r>
      <w:r w:rsidR="004C5CE5">
        <w:t xml:space="preserve"> </w:t>
      </w:r>
      <w:r w:rsidRPr="00976F92">
        <w:t>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637487A7" w14:textId="5A3528B6" w:rsidR="006B49B8" w:rsidRDefault="006B49B8" w:rsidP="005E6EC8">
      <w:r>
        <w:t>Example</w:t>
      </w:r>
      <w:r w:rsidR="00976F92">
        <w:t xml:space="preserve"> of how NLP Pre-processing has transformed the </w:t>
      </w:r>
      <w:r w:rsidR="00191591">
        <w:t>Description text:</w:t>
      </w:r>
    </w:p>
    <w:p w14:paraId="205B33DD" w14:textId="33BC62FD" w:rsidR="006B49B8" w:rsidRDefault="006B49B8" w:rsidP="006B49B8">
      <w:pPr>
        <w:pStyle w:val="ListParagraph"/>
      </w:pPr>
      <w:r w:rsidRPr="006B49B8">
        <w:rPr>
          <w:b/>
          <w:bCs/>
        </w:rPr>
        <w:t>Description text before NLP Pre-Processing:</w:t>
      </w:r>
      <w:r>
        <w:t xml:space="preserve"> “</w:t>
      </w:r>
      <w:r w:rsidRPr="006B49B8">
        <w:t>While removing the drill rod of the Jumbo 08 for maintenance, the supervisor proceeds to loosen the support of the intermediate centralizer to facilitate the removal, seeing this the mechanic supports one end on the drill of the equipment to pull with both hands the bar and accelerate the removal from this, at this moment the bar slides from its point of support and tightens the fingers of the mechanic between the drilling bar and the beam of the jumbo</w:t>
      </w:r>
      <w:r>
        <w:t>”</w:t>
      </w:r>
    </w:p>
    <w:p w14:paraId="5D2E45B2" w14:textId="5334A9EF" w:rsidR="006B49B8" w:rsidRDefault="006B49B8" w:rsidP="006B49B8">
      <w:pPr>
        <w:pStyle w:val="ListParagraph"/>
      </w:pPr>
    </w:p>
    <w:p w14:paraId="467105FA" w14:textId="5A2968AB" w:rsidR="00C12981" w:rsidRDefault="006B49B8" w:rsidP="006B49B8">
      <w:pPr>
        <w:pStyle w:val="ListParagraph"/>
      </w:pPr>
      <w:r w:rsidRPr="006B49B8">
        <w:rPr>
          <w:b/>
          <w:bCs/>
        </w:rPr>
        <w:t xml:space="preserve">Description text after NLP Pre-Processing: </w:t>
      </w:r>
      <w:r w:rsidRPr="006B49B8">
        <w:t>“</w:t>
      </w:r>
      <w:r w:rsidR="00C12981" w:rsidRPr="00C12981">
        <w:t>while removing drill rod jumbo maintenance supervisor proceeds loosen support intermediate centralizer facilitate removal seeing mechanic support one end drill equipment pull hand bar accelerate removal moment bar slide point support tightens finger mechanic drilling bar beam jumbo</w:t>
      </w:r>
      <w:r w:rsidRPr="006B49B8">
        <w:t>”</w:t>
      </w:r>
    </w:p>
    <w:p w14:paraId="01A15047" w14:textId="24915357" w:rsidR="004C5CE5" w:rsidRDefault="004C5CE5" w:rsidP="006B49B8">
      <w:pPr>
        <w:pStyle w:val="ListParagraph"/>
        <w:rPr>
          <w:b/>
          <w:bCs/>
        </w:rPr>
      </w:pPr>
    </w:p>
    <w:p w14:paraId="7636F623" w14:textId="03E3D98E" w:rsidR="004C5CE5" w:rsidRDefault="004C5CE5" w:rsidP="004C5CE5">
      <w:r>
        <w:t>The number of words range from 10 to 97.</w:t>
      </w:r>
    </w:p>
    <w:p w14:paraId="571DC07A" w14:textId="3BBF1AA6" w:rsidR="004C5CE5" w:rsidRDefault="004C5CE5" w:rsidP="004C5CE5">
      <w:r w:rsidRPr="004C5CE5">
        <w:t xml:space="preserve">Line with minimum number of words: check list area survey operator slipped foliage </w:t>
      </w:r>
      <w:proofErr w:type="spellStart"/>
      <w:r w:rsidRPr="004C5CE5">
        <w:t>leucenas</w:t>
      </w:r>
      <w:proofErr w:type="spellEnd"/>
      <w:r w:rsidRPr="004C5CE5">
        <w:t xml:space="preserve"> fell</w:t>
      </w:r>
    </w:p>
    <w:p w14:paraId="2D6E27E0" w14:textId="7C5873D0" w:rsidR="004C5CE5" w:rsidRDefault="004C5CE5" w:rsidP="004C5CE5">
      <w:r w:rsidRPr="004C5CE5">
        <w:lastRenderedPageBreak/>
        <w:t>Line with maximum number of words: 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5FBA2C38" w14:textId="12D31C2A" w:rsidR="00B63554" w:rsidRDefault="00C12981" w:rsidP="00947622">
      <w:pPr>
        <w:pStyle w:val="Heading4"/>
      </w:pPr>
      <w:r>
        <w:t>Length of Description</w:t>
      </w:r>
      <w:r w:rsidR="00867D69">
        <w:t xml:space="preserve"> (Characters)</w:t>
      </w:r>
    </w:p>
    <w:p w14:paraId="053A95A3" w14:textId="77777777" w:rsidR="00B63554" w:rsidRDefault="00B63554" w:rsidP="00B63554">
      <w:pPr>
        <w:keepNext/>
      </w:pPr>
      <w:r>
        <w:rPr>
          <w:noProof/>
        </w:rPr>
        <w:drawing>
          <wp:inline distT="0" distB="0" distL="0" distR="0" wp14:anchorId="2E5A519B" wp14:editId="5F2A5C37">
            <wp:extent cx="2020824" cy="1316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2020824" cy="1316736"/>
                    </a:xfrm>
                    <a:prstGeom prst="rect">
                      <a:avLst/>
                    </a:prstGeom>
                  </pic:spPr>
                </pic:pic>
              </a:graphicData>
            </a:graphic>
          </wp:inline>
        </w:drawing>
      </w:r>
    </w:p>
    <w:p w14:paraId="2C5EE15C" w14:textId="106DA411" w:rsidR="00B63554" w:rsidRDefault="00B63554" w:rsidP="00B63554">
      <w:pPr>
        <w:pStyle w:val="Caption"/>
      </w:pPr>
      <w:bookmarkStart w:id="102" w:name="_Toc90234358"/>
      <w:r>
        <w:t xml:space="preserve">Figure </w:t>
      </w:r>
      <w:r w:rsidR="00E4280B">
        <w:fldChar w:fldCharType="begin"/>
      </w:r>
      <w:r w:rsidR="00E4280B">
        <w:instrText xml:space="preserve"> SEQ Figure \* ARABIC </w:instrText>
      </w:r>
      <w:r w:rsidR="00E4280B">
        <w:fldChar w:fldCharType="separate"/>
      </w:r>
      <w:r w:rsidR="006556DC">
        <w:rPr>
          <w:noProof/>
        </w:rPr>
        <w:t>41</w:t>
      </w:r>
      <w:r w:rsidR="00E4280B">
        <w:rPr>
          <w:noProof/>
        </w:rPr>
        <w:fldChar w:fldCharType="end"/>
      </w:r>
      <w:r>
        <w:t>: Histogram of Length of Description before NLP Pre-Processing</w:t>
      </w:r>
      <w:bookmarkEnd w:id="102"/>
    </w:p>
    <w:p w14:paraId="6AC2F33A" w14:textId="77777777" w:rsidR="00B63554" w:rsidRDefault="00B63554" w:rsidP="00B63554">
      <w:pPr>
        <w:keepNext/>
      </w:pPr>
      <w:r>
        <w:rPr>
          <w:noProof/>
        </w:rPr>
        <w:drawing>
          <wp:inline distT="0" distB="0" distL="0" distR="0" wp14:anchorId="09DAE0C0" wp14:editId="5BBD074C">
            <wp:extent cx="196596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1965960" cy="1316736"/>
                    </a:xfrm>
                    <a:prstGeom prst="rect">
                      <a:avLst/>
                    </a:prstGeom>
                  </pic:spPr>
                </pic:pic>
              </a:graphicData>
            </a:graphic>
          </wp:inline>
        </w:drawing>
      </w:r>
    </w:p>
    <w:p w14:paraId="438FD1C5" w14:textId="7365486E" w:rsidR="00B63554" w:rsidRDefault="00B63554" w:rsidP="00B63554">
      <w:pPr>
        <w:pStyle w:val="Caption"/>
      </w:pPr>
      <w:bookmarkStart w:id="103" w:name="_Toc90234359"/>
      <w:r>
        <w:t xml:space="preserve">Figure </w:t>
      </w:r>
      <w:r w:rsidR="00E4280B">
        <w:fldChar w:fldCharType="begin"/>
      </w:r>
      <w:r w:rsidR="00E4280B">
        <w:instrText xml:space="preserve"> SEQ Figure \* ARABIC </w:instrText>
      </w:r>
      <w:r w:rsidR="00E4280B">
        <w:fldChar w:fldCharType="separate"/>
      </w:r>
      <w:r w:rsidR="006556DC">
        <w:rPr>
          <w:noProof/>
        </w:rPr>
        <w:t>42</w:t>
      </w:r>
      <w:r w:rsidR="00E4280B">
        <w:rPr>
          <w:noProof/>
        </w:rPr>
        <w:fldChar w:fldCharType="end"/>
      </w:r>
      <w:r>
        <w:t>: Histogram of Length of Description after NLP Pre-Processing</w:t>
      </w:r>
      <w:bookmarkEnd w:id="103"/>
    </w:p>
    <w:p w14:paraId="4D18BE79" w14:textId="5F8161F0" w:rsidR="00867D69" w:rsidRDefault="00867D69" w:rsidP="00867D69">
      <w:pPr>
        <w:pStyle w:val="Heading4"/>
      </w:pPr>
      <w:r>
        <w:t>Word Count in Description</w:t>
      </w:r>
    </w:p>
    <w:p w14:paraId="14454A0F" w14:textId="77777777" w:rsidR="00867D69" w:rsidRDefault="00867D69" w:rsidP="00867D69">
      <w:pPr>
        <w:keepNext/>
      </w:pPr>
      <w:r>
        <w:rPr>
          <w:noProof/>
        </w:rPr>
        <w:drawing>
          <wp:inline distT="0" distB="0" distL="0" distR="0" wp14:anchorId="1798A0E4" wp14:editId="7AA0C942">
            <wp:extent cx="1984248" cy="13075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8">
                      <a:extLst>
                        <a:ext uri="{28A0092B-C50C-407E-A947-70E740481C1C}">
                          <a14:useLocalDpi xmlns:a14="http://schemas.microsoft.com/office/drawing/2010/main" val="0"/>
                        </a:ext>
                      </a:extLst>
                    </a:blip>
                    <a:stretch>
                      <a:fillRect/>
                    </a:stretch>
                  </pic:blipFill>
                  <pic:spPr>
                    <a:xfrm>
                      <a:off x="0" y="0"/>
                      <a:ext cx="1984248" cy="1307592"/>
                    </a:xfrm>
                    <a:prstGeom prst="rect">
                      <a:avLst/>
                    </a:prstGeom>
                  </pic:spPr>
                </pic:pic>
              </a:graphicData>
            </a:graphic>
          </wp:inline>
        </w:drawing>
      </w:r>
    </w:p>
    <w:p w14:paraId="01972FE6" w14:textId="4E9CA9B0" w:rsidR="00867D69" w:rsidRDefault="00867D69" w:rsidP="00867D69">
      <w:pPr>
        <w:pStyle w:val="Caption"/>
      </w:pPr>
      <w:bookmarkStart w:id="104" w:name="_Toc90234360"/>
      <w:r>
        <w:t xml:space="preserve">Figure </w:t>
      </w:r>
      <w:r w:rsidR="00E4280B">
        <w:fldChar w:fldCharType="begin"/>
      </w:r>
      <w:r w:rsidR="00E4280B">
        <w:instrText xml:space="preserve"> SEQ Figure \* ARABIC </w:instrText>
      </w:r>
      <w:r w:rsidR="00E4280B">
        <w:fldChar w:fldCharType="separate"/>
      </w:r>
      <w:r w:rsidR="006556DC">
        <w:rPr>
          <w:noProof/>
        </w:rPr>
        <w:t>43</w:t>
      </w:r>
      <w:r w:rsidR="00E4280B">
        <w:rPr>
          <w:noProof/>
        </w:rPr>
        <w:fldChar w:fldCharType="end"/>
      </w:r>
      <w:r>
        <w:t>: Histogram of Number of Words in Description before NLP Pre-Processing</w:t>
      </w:r>
      <w:bookmarkEnd w:id="104"/>
    </w:p>
    <w:p w14:paraId="6C7B1E89" w14:textId="7A889D0C" w:rsidR="00FE6FB0" w:rsidRPr="00FE6FB0" w:rsidRDefault="00FE6FB0" w:rsidP="00FE6FB0">
      <w:r>
        <w:t>A comparison of the before and after histograms reveals that nearly 50% of the words in the Descriptions, on an average, have been eliminated through the various steps of NLP Pre-Processing to extract the entities that are of significance for NLP</w:t>
      </w:r>
    </w:p>
    <w:p w14:paraId="63F65253" w14:textId="77777777" w:rsidR="00FE6FB0" w:rsidRDefault="00867D69" w:rsidP="00FE6FB0">
      <w:pPr>
        <w:keepNext/>
      </w:pPr>
      <w:r>
        <w:rPr>
          <w:noProof/>
        </w:rPr>
        <w:lastRenderedPageBreak/>
        <w:drawing>
          <wp:inline distT="0" distB="0" distL="0" distR="0" wp14:anchorId="2B4CB2C7" wp14:editId="24C103E3">
            <wp:extent cx="2011680" cy="13167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11680" cy="1316736"/>
                    </a:xfrm>
                    <a:prstGeom prst="rect">
                      <a:avLst/>
                    </a:prstGeom>
                  </pic:spPr>
                </pic:pic>
              </a:graphicData>
            </a:graphic>
          </wp:inline>
        </w:drawing>
      </w:r>
    </w:p>
    <w:p w14:paraId="79515F9E" w14:textId="5E5AA770" w:rsidR="00867D69" w:rsidRDefault="00FE6FB0" w:rsidP="00FE6FB0">
      <w:pPr>
        <w:pStyle w:val="Caption"/>
      </w:pPr>
      <w:bookmarkStart w:id="105" w:name="_Toc90234361"/>
      <w:r>
        <w:t xml:space="preserve">Figure </w:t>
      </w:r>
      <w:r w:rsidR="00E4280B">
        <w:fldChar w:fldCharType="begin"/>
      </w:r>
      <w:r w:rsidR="00E4280B">
        <w:instrText xml:space="preserve"> SEQ Figure \* ARABIC </w:instrText>
      </w:r>
      <w:r w:rsidR="00E4280B">
        <w:fldChar w:fldCharType="separate"/>
      </w:r>
      <w:r w:rsidR="006556DC">
        <w:rPr>
          <w:noProof/>
        </w:rPr>
        <w:t>44</w:t>
      </w:r>
      <w:r w:rsidR="00E4280B">
        <w:rPr>
          <w:noProof/>
        </w:rPr>
        <w:fldChar w:fldCharType="end"/>
      </w:r>
      <w:r>
        <w:t>: Histogram of Number of Words in Description after NLP Pre-Processing</w:t>
      </w:r>
      <w:bookmarkEnd w:id="105"/>
    </w:p>
    <w:p w14:paraId="365E354C" w14:textId="6F8076D6" w:rsidR="00CA5ABD" w:rsidRDefault="00CA5ABD" w:rsidP="00CA5ABD">
      <w:pPr>
        <w:pStyle w:val="Heading4"/>
      </w:pPr>
      <w:r>
        <w:t>Average Length of Words</w:t>
      </w:r>
    </w:p>
    <w:p w14:paraId="1398876D" w14:textId="77777777" w:rsidR="00834E89" w:rsidRDefault="00834E89" w:rsidP="00834E89">
      <w:pPr>
        <w:keepNext/>
      </w:pPr>
      <w:r>
        <w:rPr>
          <w:noProof/>
        </w:rPr>
        <w:drawing>
          <wp:inline distT="0" distB="0" distL="0" distR="0" wp14:anchorId="313BC435" wp14:editId="0C34A292">
            <wp:extent cx="2029968" cy="1307592"/>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29968" cy="1307592"/>
                    </a:xfrm>
                    <a:prstGeom prst="rect">
                      <a:avLst/>
                    </a:prstGeom>
                  </pic:spPr>
                </pic:pic>
              </a:graphicData>
            </a:graphic>
          </wp:inline>
        </w:drawing>
      </w:r>
    </w:p>
    <w:p w14:paraId="2E5BF20B" w14:textId="649EA82C" w:rsidR="00CA5ABD" w:rsidRDefault="00834E89" w:rsidP="00834E89">
      <w:pPr>
        <w:pStyle w:val="Caption"/>
      </w:pPr>
      <w:bookmarkStart w:id="106" w:name="_Toc90234362"/>
      <w:r>
        <w:t xml:space="preserve">Figure </w:t>
      </w:r>
      <w:r w:rsidR="00E4280B">
        <w:fldChar w:fldCharType="begin"/>
      </w:r>
      <w:r w:rsidR="00E4280B">
        <w:instrText xml:space="preserve"> SEQ Figure \* ARABIC </w:instrText>
      </w:r>
      <w:r w:rsidR="00E4280B">
        <w:fldChar w:fldCharType="separate"/>
      </w:r>
      <w:r w:rsidR="006556DC">
        <w:rPr>
          <w:noProof/>
        </w:rPr>
        <w:t>45</w:t>
      </w:r>
      <w:r w:rsidR="00E4280B">
        <w:rPr>
          <w:noProof/>
        </w:rPr>
        <w:fldChar w:fldCharType="end"/>
      </w:r>
      <w:r>
        <w:t>: Average Word Length in Description before NLP Pre-Processing</w:t>
      </w:r>
      <w:bookmarkEnd w:id="106"/>
    </w:p>
    <w:p w14:paraId="018EF915" w14:textId="588E3E51" w:rsidR="00834E89" w:rsidRPr="00834E89" w:rsidRDefault="00834E89" w:rsidP="00834E89">
      <w:r>
        <w:t>Average world length has increased due to elimination of shorter words like stop words.</w:t>
      </w:r>
    </w:p>
    <w:p w14:paraId="7EE2DCF8" w14:textId="77777777" w:rsidR="00834E89" w:rsidRDefault="00834E89" w:rsidP="00834E89">
      <w:pPr>
        <w:keepNext/>
      </w:pPr>
      <w:r>
        <w:rPr>
          <w:noProof/>
        </w:rPr>
        <w:drawing>
          <wp:inline distT="0" distB="0" distL="0" distR="0" wp14:anchorId="09BF22E1" wp14:editId="1E3E5BF5">
            <wp:extent cx="2002536"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02536" cy="1298448"/>
                    </a:xfrm>
                    <a:prstGeom prst="rect">
                      <a:avLst/>
                    </a:prstGeom>
                  </pic:spPr>
                </pic:pic>
              </a:graphicData>
            </a:graphic>
          </wp:inline>
        </w:drawing>
      </w:r>
    </w:p>
    <w:p w14:paraId="518C8367" w14:textId="76CFB951" w:rsidR="00834E89" w:rsidRDefault="00834E89" w:rsidP="00834E89">
      <w:pPr>
        <w:pStyle w:val="Caption"/>
      </w:pPr>
      <w:bookmarkStart w:id="107" w:name="_Toc90234363"/>
      <w:r>
        <w:t xml:space="preserve">Figure </w:t>
      </w:r>
      <w:r w:rsidR="00E4280B">
        <w:fldChar w:fldCharType="begin"/>
      </w:r>
      <w:r w:rsidR="00E4280B">
        <w:instrText xml:space="preserve"> SEQ Figure \* ARABIC </w:instrText>
      </w:r>
      <w:r w:rsidR="00E4280B">
        <w:fldChar w:fldCharType="separate"/>
      </w:r>
      <w:r w:rsidR="006556DC">
        <w:rPr>
          <w:noProof/>
        </w:rPr>
        <w:t>46</w:t>
      </w:r>
      <w:r w:rsidR="00E4280B">
        <w:rPr>
          <w:noProof/>
        </w:rPr>
        <w:fldChar w:fldCharType="end"/>
      </w:r>
      <w:r>
        <w:t>: Average Word Length in Description after NLP Pre-Processing</w:t>
      </w:r>
      <w:bookmarkEnd w:id="107"/>
    </w:p>
    <w:p w14:paraId="414686F4" w14:textId="646E4ABF" w:rsidR="00AC11B8" w:rsidRDefault="00AC11B8" w:rsidP="00AC11B8">
      <w:pPr>
        <w:pStyle w:val="Heading4"/>
      </w:pPr>
      <w:r>
        <w:t xml:space="preserve">N-Grams </w:t>
      </w:r>
    </w:p>
    <w:p w14:paraId="233059E0" w14:textId="0248941C" w:rsidR="00AC11B8" w:rsidRDefault="00AC11B8" w:rsidP="00AC11B8">
      <w:r w:rsidRPr="00AC11B8">
        <w:t>In natural language processing n-gram is a contiguous sequence of n items generated from a given sample of text where the items can be characters or words and n can be any numbers like 1,2,3, etc</w:t>
      </w:r>
      <w:r>
        <w:t>.</w:t>
      </w:r>
      <w:r w:rsidR="003932FB">
        <w:t xml:space="preserve"> </w:t>
      </w:r>
      <w:r w:rsidRPr="00AC11B8">
        <w:t>N-Grams are useful to create features from text corpus for machine learning algorithms like SVM, Naive Bayes, etc.</w:t>
      </w:r>
      <w:r w:rsidR="003932FB">
        <w:t xml:space="preserve"> </w:t>
      </w:r>
      <w:r w:rsidRPr="00AC11B8">
        <w:t>N-Grams are useful for creating capabilities like autocorrect, autocompletion of sentences, text summarization, speech recognition, etc.</w:t>
      </w:r>
    </w:p>
    <w:p w14:paraId="3566B989" w14:textId="3C0F88ED" w:rsidR="003932FB" w:rsidRDefault="003932FB" w:rsidP="00AC11B8">
      <w:r>
        <w:t>The following figures summarize the N-Grams for the Accident Description text after NLP Pre-Processing:</w:t>
      </w:r>
    </w:p>
    <w:p w14:paraId="207F080A" w14:textId="77777777" w:rsidR="00482406" w:rsidRDefault="00482406" w:rsidP="00482406">
      <w:pPr>
        <w:keepNext/>
      </w:pPr>
      <w:r>
        <w:rPr>
          <w:noProof/>
        </w:rPr>
        <w:lastRenderedPageBreak/>
        <w:drawing>
          <wp:inline distT="0" distB="0" distL="0" distR="0" wp14:anchorId="38B94B09" wp14:editId="10001CA8">
            <wp:extent cx="2221992" cy="13350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221992" cy="1335024"/>
                    </a:xfrm>
                    <a:prstGeom prst="rect">
                      <a:avLst/>
                    </a:prstGeom>
                  </pic:spPr>
                </pic:pic>
              </a:graphicData>
            </a:graphic>
          </wp:inline>
        </w:drawing>
      </w:r>
    </w:p>
    <w:p w14:paraId="72D03D98" w14:textId="53D2A849" w:rsidR="00AC11B8" w:rsidRDefault="00482406" w:rsidP="00482406">
      <w:pPr>
        <w:pStyle w:val="Caption"/>
      </w:pPr>
      <w:bookmarkStart w:id="108" w:name="_Toc90234364"/>
      <w:r>
        <w:t xml:space="preserve">Figure </w:t>
      </w:r>
      <w:r w:rsidR="00E4280B">
        <w:fldChar w:fldCharType="begin"/>
      </w:r>
      <w:r w:rsidR="00E4280B">
        <w:instrText xml:space="preserve"> SEQ Figure \* ARABIC </w:instrText>
      </w:r>
      <w:r w:rsidR="00E4280B">
        <w:fldChar w:fldCharType="separate"/>
      </w:r>
      <w:r w:rsidR="006556DC">
        <w:rPr>
          <w:noProof/>
        </w:rPr>
        <w:t>47</w:t>
      </w:r>
      <w:r w:rsidR="00E4280B">
        <w:rPr>
          <w:noProof/>
        </w:rPr>
        <w:fldChar w:fldCharType="end"/>
      </w:r>
      <w:r>
        <w:t>: Frequency of Word Sequences N-Gram (N=1)</w:t>
      </w:r>
      <w:bookmarkEnd w:id="108"/>
    </w:p>
    <w:p w14:paraId="3B06EA25" w14:textId="6981B383" w:rsidR="00482406" w:rsidRDefault="00482406" w:rsidP="00482406">
      <w:r>
        <w:t>In the Unigram (N-Gram where N = 1), the word “hand” tops the list of most frequently occurring words in the dataset for the Description column, along with “the”, followed by “employee”, “causing”, “left”, “right”, “operator”.</w:t>
      </w:r>
    </w:p>
    <w:p w14:paraId="2A6092C6" w14:textId="555C9392" w:rsidR="00482406" w:rsidRDefault="00482406" w:rsidP="00482406">
      <w:r>
        <w:t>An inspection of the Bigram (N=2) and Trigram (N=3) would reveal more insights on what word sequences are frequently occurring in the Description text.</w:t>
      </w:r>
    </w:p>
    <w:p w14:paraId="43405EEB" w14:textId="77777777" w:rsidR="003D00B7" w:rsidRDefault="003D00B7" w:rsidP="003D00B7">
      <w:pPr>
        <w:keepNext/>
      </w:pPr>
      <w:r>
        <w:rPr>
          <w:noProof/>
        </w:rPr>
        <w:drawing>
          <wp:inline distT="0" distB="0" distL="0" distR="0" wp14:anchorId="4CDD82F6" wp14:editId="2020F7AC">
            <wp:extent cx="2395728" cy="1344168"/>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a:extLst>
                        <a:ext uri="{28A0092B-C50C-407E-A947-70E740481C1C}">
                          <a14:useLocalDpi xmlns:a14="http://schemas.microsoft.com/office/drawing/2010/main" val="0"/>
                        </a:ext>
                      </a:extLst>
                    </a:blip>
                    <a:stretch>
                      <a:fillRect/>
                    </a:stretch>
                  </pic:blipFill>
                  <pic:spPr>
                    <a:xfrm>
                      <a:off x="0" y="0"/>
                      <a:ext cx="2395728" cy="1344168"/>
                    </a:xfrm>
                    <a:prstGeom prst="rect">
                      <a:avLst/>
                    </a:prstGeom>
                  </pic:spPr>
                </pic:pic>
              </a:graphicData>
            </a:graphic>
          </wp:inline>
        </w:drawing>
      </w:r>
    </w:p>
    <w:p w14:paraId="5B9622ED" w14:textId="6643F582" w:rsidR="00482406" w:rsidRDefault="003D00B7" w:rsidP="003D00B7">
      <w:pPr>
        <w:pStyle w:val="Caption"/>
      </w:pPr>
      <w:bookmarkStart w:id="109" w:name="_Toc90234365"/>
      <w:r>
        <w:t xml:space="preserve">Figure </w:t>
      </w:r>
      <w:r w:rsidR="00E4280B">
        <w:fldChar w:fldCharType="begin"/>
      </w:r>
      <w:r w:rsidR="00E4280B">
        <w:instrText xml:space="preserve"> SEQ Figure \* ARABIC </w:instrText>
      </w:r>
      <w:r w:rsidR="00E4280B">
        <w:fldChar w:fldCharType="separate"/>
      </w:r>
      <w:r w:rsidR="006556DC">
        <w:rPr>
          <w:noProof/>
        </w:rPr>
        <w:t>48</w:t>
      </w:r>
      <w:r w:rsidR="00E4280B">
        <w:rPr>
          <w:noProof/>
        </w:rPr>
        <w:fldChar w:fldCharType="end"/>
      </w:r>
      <w:r>
        <w:t>: Frequency of Word Sequences N-Gram (N=2)</w:t>
      </w:r>
      <w:bookmarkEnd w:id="109"/>
    </w:p>
    <w:p w14:paraId="40C6F89C" w14:textId="2266151D" w:rsidR="003D00B7" w:rsidRDefault="003D00B7" w:rsidP="003D00B7">
      <w:r>
        <w:t>The Bigram</w:t>
      </w:r>
      <w:r w:rsidR="00B1141D">
        <w:t xml:space="preserve"> (N-Gram with N=2)</w:t>
      </w:r>
      <w:r>
        <w:t xml:space="preserve"> is more insightful and has brought together pairs of words in a sequence that are most commonly occurring in the Description text. </w:t>
      </w:r>
    </w:p>
    <w:p w14:paraId="144E05BA" w14:textId="59CCC4F6" w:rsidR="00E44D2F" w:rsidRDefault="003D00B7" w:rsidP="003D00B7">
      <w:r>
        <w:t>The word “hand” still tops the list with better qualification on which hand</w:t>
      </w:r>
      <w:r w:rsidR="006A6121">
        <w:t xml:space="preserve">, with </w:t>
      </w:r>
      <w:r>
        <w:t>“left hand” most frequently mentioned, followed by “right hand”. A useful insight that can probably be gathered for better root cause analysis is asking the question on “What is the dominant hand of the person involved in the accident? Are they left-handed, or right-handed, or ambi</w:t>
      </w:r>
      <w:r w:rsidR="00E44D2F">
        <w:t>dextrous?”. It may also be worth checking if the person was already nursing an injury or had any limitation or disability.</w:t>
      </w:r>
      <w:r w:rsidR="006A6121">
        <w:t xml:space="preserve"> </w:t>
      </w:r>
      <w:r w:rsidR="00E44D2F">
        <w:t xml:space="preserve">In addition to hands, “finger left”, “finger right”, </w:t>
      </w:r>
      <w:r w:rsidR="006A6121">
        <w:t>and “left foot” are other human body parts that are mentioned more often in the Description of the Accident.</w:t>
      </w:r>
    </w:p>
    <w:p w14:paraId="24A0247F" w14:textId="1FAD0655" w:rsidR="00E44D2F" w:rsidRDefault="00E44D2F" w:rsidP="003D00B7">
      <w:r>
        <w:t>References to the injured person as “the employee”, “the collaborator”, “the worker” show up in the list of frequently occurring bigrams.</w:t>
      </w:r>
    </w:p>
    <w:p w14:paraId="4BD8B31C" w14:textId="0E57A541" w:rsidR="006A6121" w:rsidRDefault="006A6121" w:rsidP="003D00B7">
      <w:r>
        <w:t>The word sequence “fragment rock” stands out as the sole instance of what object most frequently is the cause of the Accident and Injury, most likely from the Mining sector.</w:t>
      </w:r>
    </w:p>
    <w:p w14:paraId="39B31C26" w14:textId="77777777" w:rsidR="00670D72" w:rsidRDefault="00670D72" w:rsidP="00670D72">
      <w:pPr>
        <w:keepNext/>
      </w:pPr>
      <w:r>
        <w:rPr>
          <w:noProof/>
        </w:rPr>
        <w:lastRenderedPageBreak/>
        <w:drawing>
          <wp:inline distT="0" distB="0" distL="0" distR="0" wp14:anchorId="7528D929" wp14:editId="5C35BF36">
            <wp:extent cx="2688336" cy="1335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4">
                      <a:extLst>
                        <a:ext uri="{28A0092B-C50C-407E-A947-70E740481C1C}">
                          <a14:useLocalDpi xmlns:a14="http://schemas.microsoft.com/office/drawing/2010/main" val="0"/>
                        </a:ext>
                      </a:extLst>
                    </a:blip>
                    <a:stretch>
                      <a:fillRect/>
                    </a:stretch>
                  </pic:blipFill>
                  <pic:spPr>
                    <a:xfrm>
                      <a:off x="0" y="0"/>
                      <a:ext cx="2688336" cy="1335024"/>
                    </a:xfrm>
                    <a:prstGeom prst="rect">
                      <a:avLst/>
                    </a:prstGeom>
                  </pic:spPr>
                </pic:pic>
              </a:graphicData>
            </a:graphic>
          </wp:inline>
        </w:drawing>
      </w:r>
    </w:p>
    <w:p w14:paraId="536B5A5F" w14:textId="737F7F8C" w:rsidR="00670D72" w:rsidRDefault="00670D72" w:rsidP="00670D72">
      <w:pPr>
        <w:pStyle w:val="Caption"/>
      </w:pPr>
      <w:bookmarkStart w:id="110" w:name="_Toc90234366"/>
      <w:r>
        <w:t xml:space="preserve">Figure </w:t>
      </w:r>
      <w:r w:rsidR="00E4280B">
        <w:fldChar w:fldCharType="begin"/>
      </w:r>
      <w:r w:rsidR="00E4280B">
        <w:instrText xml:space="preserve"> SEQ Figure \* ARABIC </w:instrText>
      </w:r>
      <w:r w:rsidR="00E4280B">
        <w:fldChar w:fldCharType="separate"/>
      </w:r>
      <w:r w:rsidR="006556DC">
        <w:rPr>
          <w:noProof/>
        </w:rPr>
        <w:t>49</w:t>
      </w:r>
      <w:r w:rsidR="00E4280B">
        <w:rPr>
          <w:noProof/>
        </w:rPr>
        <w:fldChar w:fldCharType="end"/>
      </w:r>
      <w:r>
        <w:t>: Frequency of Word Sequences N-Gram (N=3)</w:t>
      </w:r>
      <w:bookmarkEnd w:id="110"/>
    </w:p>
    <w:p w14:paraId="3F448FB7" w14:textId="029A21A1" w:rsidR="003932FB" w:rsidRDefault="003932FB" w:rsidP="003932FB">
      <w:r>
        <w:t xml:space="preserve">The Trigram </w:t>
      </w:r>
      <w:r w:rsidR="00702F15">
        <w:t xml:space="preserve">(N-Gram with N=3) </w:t>
      </w:r>
      <w:r>
        <w:t xml:space="preserve">further accentuates the most frequently occurring word sequences which give a lot more context, with “finger left hand” featuring at the top of the list by a significant margin from the rest of the </w:t>
      </w:r>
      <w:r w:rsidR="00CF1C02">
        <w:t>word sequences and “finger right hand” is at third position.</w:t>
      </w:r>
    </w:p>
    <w:p w14:paraId="09F415A5" w14:textId="77777777" w:rsidR="00FE47EB" w:rsidRDefault="00FE47EB" w:rsidP="00FE47EB">
      <w:pPr>
        <w:keepNext/>
      </w:pPr>
      <w:r>
        <w:rPr>
          <w:noProof/>
        </w:rPr>
        <w:drawing>
          <wp:inline distT="0" distB="0" distL="0" distR="0" wp14:anchorId="106E393D" wp14:editId="213E4426">
            <wp:extent cx="2889504" cy="135331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a:extLst>
                        <a:ext uri="{28A0092B-C50C-407E-A947-70E740481C1C}">
                          <a14:useLocalDpi xmlns:a14="http://schemas.microsoft.com/office/drawing/2010/main" val="0"/>
                        </a:ext>
                      </a:extLst>
                    </a:blip>
                    <a:stretch>
                      <a:fillRect/>
                    </a:stretch>
                  </pic:blipFill>
                  <pic:spPr>
                    <a:xfrm>
                      <a:off x="0" y="0"/>
                      <a:ext cx="2889504" cy="1353312"/>
                    </a:xfrm>
                    <a:prstGeom prst="rect">
                      <a:avLst/>
                    </a:prstGeom>
                  </pic:spPr>
                </pic:pic>
              </a:graphicData>
            </a:graphic>
          </wp:inline>
        </w:drawing>
      </w:r>
    </w:p>
    <w:p w14:paraId="2EDA944A" w14:textId="4CF1CCB7" w:rsidR="00B1141D" w:rsidRDefault="00FE47EB" w:rsidP="00FE47EB">
      <w:pPr>
        <w:pStyle w:val="Caption"/>
      </w:pPr>
      <w:bookmarkStart w:id="111" w:name="_Toc90234367"/>
      <w:r>
        <w:t xml:space="preserve">Figure </w:t>
      </w:r>
      <w:r w:rsidR="00E4280B">
        <w:fldChar w:fldCharType="begin"/>
      </w:r>
      <w:r w:rsidR="00E4280B">
        <w:instrText xml:space="preserve"> SEQ Figure \* ARABIC </w:instrText>
      </w:r>
      <w:r w:rsidR="00E4280B">
        <w:fldChar w:fldCharType="separate"/>
      </w:r>
      <w:r w:rsidR="006556DC">
        <w:rPr>
          <w:noProof/>
        </w:rPr>
        <w:t>50</w:t>
      </w:r>
      <w:r w:rsidR="00E4280B">
        <w:rPr>
          <w:noProof/>
        </w:rPr>
        <w:fldChar w:fldCharType="end"/>
      </w:r>
      <w:r>
        <w:t>: Frequency of Word Sequences N-Gram (N=4)</w:t>
      </w:r>
      <w:bookmarkEnd w:id="111"/>
    </w:p>
    <w:p w14:paraId="0A6C66B6" w14:textId="685FF589" w:rsidR="00E15AF0" w:rsidRDefault="00E15AF0" w:rsidP="00E15AF0">
      <w:r>
        <w:t xml:space="preserve">At N=4, the frequencies of word sequences are no longer very distinctive or varied and aren’t any more insightful. </w:t>
      </w:r>
    </w:p>
    <w:p w14:paraId="445B7617" w14:textId="2B191D4F" w:rsidR="004C5CE5" w:rsidRDefault="004C5CE5" w:rsidP="004C5CE5">
      <w:pPr>
        <w:pStyle w:val="Heading4"/>
      </w:pPr>
      <w:r>
        <w:t>Word Cloud</w:t>
      </w:r>
    </w:p>
    <w:p w14:paraId="103B2B0B" w14:textId="77777777" w:rsidR="004C5CE5" w:rsidRDefault="004C5CE5" w:rsidP="004C5CE5">
      <w:pPr>
        <w:keepNext/>
      </w:pPr>
      <w:r>
        <w:rPr>
          <w:noProof/>
        </w:rPr>
        <w:drawing>
          <wp:inline distT="0" distB="0" distL="0" distR="0" wp14:anchorId="74961268" wp14:editId="197140E6">
            <wp:extent cx="5285232" cy="27157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6">
                      <a:extLst>
                        <a:ext uri="{28A0092B-C50C-407E-A947-70E740481C1C}">
                          <a14:useLocalDpi xmlns:a14="http://schemas.microsoft.com/office/drawing/2010/main" val="0"/>
                        </a:ext>
                      </a:extLst>
                    </a:blip>
                    <a:stretch>
                      <a:fillRect/>
                    </a:stretch>
                  </pic:blipFill>
                  <pic:spPr>
                    <a:xfrm>
                      <a:off x="0" y="0"/>
                      <a:ext cx="5285232" cy="2715768"/>
                    </a:xfrm>
                    <a:prstGeom prst="rect">
                      <a:avLst/>
                    </a:prstGeom>
                  </pic:spPr>
                </pic:pic>
              </a:graphicData>
            </a:graphic>
          </wp:inline>
        </w:drawing>
      </w:r>
    </w:p>
    <w:p w14:paraId="7D862A79" w14:textId="2602EEF9" w:rsidR="004C5CE5" w:rsidRDefault="004C5CE5" w:rsidP="004C5CE5">
      <w:pPr>
        <w:pStyle w:val="Caption"/>
      </w:pPr>
      <w:bookmarkStart w:id="112" w:name="_Toc90234368"/>
      <w:r>
        <w:t xml:space="preserve">Figure </w:t>
      </w:r>
      <w:r w:rsidR="00E4280B">
        <w:fldChar w:fldCharType="begin"/>
      </w:r>
      <w:r w:rsidR="00E4280B">
        <w:instrText xml:space="preserve"> SEQ Figure \* ARABIC </w:instrText>
      </w:r>
      <w:r w:rsidR="00E4280B">
        <w:fldChar w:fldCharType="separate"/>
      </w:r>
      <w:r w:rsidR="006556DC">
        <w:rPr>
          <w:noProof/>
        </w:rPr>
        <w:t>51</w:t>
      </w:r>
      <w:r w:rsidR="00E4280B">
        <w:rPr>
          <w:noProof/>
        </w:rPr>
        <w:fldChar w:fldCharType="end"/>
      </w:r>
      <w:r>
        <w:t>: Word Cloud of Description before NLP-Preprocessing</w:t>
      </w:r>
      <w:bookmarkEnd w:id="112"/>
    </w:p>
    <w:p w14:paraId="71F543DA" w14:textId="77777777" w:rsidR="004C5CE5" w:rsidRDefault="004C5CE5" w:rsidP="004C5CE5">
      <w:pPr>
        <w:keepNext/>
      </w:pPr>
      <w:r>
        <w:rPr>
          <w:noProof/>
        </w:rPr>
        <w:lastRenderedPageBreak/>
        <w:drawing>
          <wp:inline distT="0" distB="0" distL="0" distR="0" wp14:anchorId="22D9EBBF" wp14:editId="1F267075">
            <wp:extent cx="5230368" cy="26974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7">
                      <a:extLst>
                        <a:ext uri="{28A0092B-C50C-407E-A947-70E740481C1C}">
                          <a14:useLocalDpi xmlns:a14="http://schemas.microsoft.com/office/drawing/2010/main" val="0"/>
                        </a:ext>
                      </a:extLst>
                    </a:blip>
                    <a:stretch>
                      <a:fillRect/>
                    </a:stretch>
                  </pic:blipFill>
                  <pic:spPr>
                    <a:xfrm>
                      <a:off x="0" y="0"/>
                      <a:ext cx="5230368" cy="2697480"/>
                    </a:xfrm>
                    <a:prstGeom prst="rect">
                      <a:avLst/>
                    </a:prstGeom>
                  </pic:spPr>
                </pic:pic>
              </a:graphicData>
            </a:graphic>
          </wp:inline>
        </w:drawing>
      </w:r>
    </w:p>
    <w:p w14:paraId="70896DAF" w14:textId="21EE5FD5" w:rsidR="004C5CE5" w:rsidRDefault="004C5CE5" w:rsidP="004C5CE5">
      <w:pPr>
        <w:pStyle w:val="Caption"/>
      </w:pPr>
      <w:bookmarkStart w:id="113" w:name="_Toc90234369"/>
      <w:r>
        <w:t xml:space="preserve">Figure </w:t>
      </w:r>
      <w:r w:rsidR="00E4280B">
        <w:fldChar w:fldCharType="begin"/>
      </w:r>
      <w:r w:rsidR="00E4280B">
        <w:instrText xml:space="preserve"> SEQ Figure \* ARABIC </w:instrText>
      </w:r>
      <w:r w:rsidR="00E4280B">
        <w:fldChar w:fldCharType="separate"/>
      </w:r>
      <w:r w:rsidR="006556DC">
        <w:rPr>
          <w:noProof/>
        </w:rPr>
        <w:t>52</w:t>
      </w:r>
      <w:r w:rsidR="00E4280B">
        <w:rPr>
          <w:noProof/>
        </w:rPr>
        <w:fldChar w:fldCharType="end"/>
      </w:r>
      <w:r>
        <w:t>: Word Cloud of Description after NLP-Preprocessing</w:t>
      </w:r>
      <w:bookmarkEnd w:id="113"/>
    </w:p>
    <w:p w14:paraId="25351ADC" w14:textId="45FCA5EF" w:rsidR="008A5210" w:rsidRDefault="008A5210" w:rsidP="008A5210">
      <w:pPr>
        <w:pStyle w:val="Heading4"/>
      </w:pPr>
      <w:r>
        <w:t>Five-Point Summary of Words</w:t>
      </w:r>
    </w:p>
    <w:p w14:paraId="668B3B55" w14:textId="613C5087" w:rsidR="008A5210" w:rsidRDefault="008A5210" w:rsidP="008A5210">
      <w:pPr>
        <w:pStyle w:val="Caption"/>
        <w:keepNext/>
      </w:pPr>
      <w:bookmarkStart w:id="114" w:name="_Toc90234387"/>
      <w:r>
        <w:t xml:space="preserve">Table </w:t>
      </w:r>
      <w:r w:rsidR="00E4280B">
        <w:fldChar w:fldCharType="begin"/>
      </w:r>
      <w:r w:rsidR="00E4280B">
        <w:instrText xml:space="preserve"> SEQ Table \* ARABIC </w:instrText>
      </w:r>
      <w:r w:rsidR="00E4280B">
        <w:fldChar w:fldCharType="separate"/>
      </w:r>
      <w:r w:rsidR="006556DC">
        <w:rPr>
          <w:noProof/>
        </w:rPr>
        <w:t>16</w:t>
      </w:r>
      <w:r w:rsidR="00E4280B">
        <w:rPr>
          <w:noProof/>
        </w:rPr>
        <w:fldChar w:fldCharType="end"/>
      </w:r>
      <w:r>
        <w:t>: NLP-Preprocessing - Five-Point Summary of Words in Description</w:t>
      </w:r>
      <w:bookmarkEnd w:id="11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689"/>
      </w:tblGrid>
      <w:tr w:rsidR="008A5210" w14:paraId="69FCA5A5" w14:textId="77777777" w:rsidTr="006E27CE">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right w:val="none" w:sz="0" w:space="0" w:color="auto"/>
            </w:tcBorders>
          </w:tcPr>
          <w:p w14:paraId="4D74736F" w14:textId="5C13ED01" w:rsidR="008A5210" w:rsidRDefault="008A5210" w:rsidP="008A5210">
            <w:r>
              <w:t>Count of Descriptions</w:t>
            </w:r>
          </w:p>
        </w:tc>
        <w:tc>
          <w:tcPr>
            <w:tcW w:w="1689" w:type="dxa"/>
            <w:tcBorders>
              <w:top w:val="none" w:sz="0" w:space="0" w:color="auto"/>
              <w:left w:val="none" w:sz="0" w:space="0" w:color="auto"/>
              <w:right w:val="none" w:sz="0" w:space="0" w:color="auto"/>
            </w:tcBorders>
          </w:tcPr>
          <w:p w14:paraId="077D38E7" w14:textId="2F04D1C2" w:rsidR="008A5210" w:rsidRDefault="008A5210" w:rsidP="008A5210">
            <w:pPr>
              <w:cnfStyle w:val="100000000000" w:firstRow="1" w:lastRow="0" w:firstColumn="0" w:lastColumn="0" w:oddVBand="0" w:evenVBand="0" w:oddHBand="0" w:evenHBand="0" w:firstRowFirstColumn="0" w:firstRowLastColumn="0" w:lastRowFirstColumn="0" w:lastRowLastColumn="0"/>
            </w:pPr>
            <w:r>
              <w:t>418 Lines</w:t>
            </w:r>
          </w:p>
        </w:tc>
      </w:tr>
      <w:tr w:rsidR="008A5210" w14:paraId="01CAC870"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1C6B9FD5" w14:textId="4E200C6E" w:rsidR="008A5210" w:rsidRDefault="008A5210" w:rsidP="008A5210">
            <w:r>
              <w:t>Mean No. of Words</w:t>
            </w:r>
          </w:p>
        </w:tc>
        <w:tc>
          <w:tcPr>
            <w:tcW w:w="1689" w:type="dxa"/>
          </w:tcPr>
          <w:p w14:paraId="67DF6FA4" w14:textId="44EF6634" w:rsidR="008A5210" w:rsidRDefault="008A5210" w:rsidP="008A5210">
            <w:pPr>
              <w:cnfStyle w:val="000000100000" w:firstRow="0" w:lastRow="0" w:firstColumn="0" w:lastColumn="0" w:oddVBand="0" w:evenVBand="0" w:oddHBand="1" w:evenHBand="0" w:firstRowFirstColumn="0" w:firstRowLastColumn="0" w:lastRowFirstColumn="0" w:lastRowLastColumn="0"/>
            </w:pPr>
            <w:r>
              <w:t>33</w:t>
            </w:r>
          </w:p>
        </w:tc>
      </w:tr>
      <w:tr w:rsidR="008A5210" w14:paraId="428D3264"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5B782CB4" w14:textId="715B17C3" w:rsidR="008A5210" w:rsidRDefault="008A5210" w:rsidP="008A5210">
            <w:r>
              <w:t>Standard Deviation of No. of Words</w:t>
            </w:r>
          </w:p>
        </w:tc>
        <w:tc>
          <w:tcPr>
            <w:tcW w:w="1689" w:type="dxa"/>
          </w:tcPr>
          <w:p w14:paraId="2C57E231" w14:textId="016D4E9D" w:rsidR="008A5210" w:rsidRDefault="008A5210" w:rsidP="008A5210">
            <w:pPr>
              <w:cnfStyle w:val="000000000000" w:firstRow="0" w:lastRow="0" w:firstColumn="0" w:lastColumn="0" w:oddVBand="0" w:evenVBand="0" w:oddHBand="0" w:evenHBand="0" w:firstRowFirstColumn="0" w:firstRowLastColumn="0" w:lastRowFirstColumn="0" w:lastRowLastColumn="0"/>
            </w:pPr>
            <w:r>
              <w:t>15</w:t>
            </w:r>
          </w:p>
        </w:tc>
      </w:tr>
      <w:tr w:rsidR="008A5210" w14:paraId="36BE417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DD2EFD5" w14:textId="69E3A38E" w:rsidR="008A5210" w:rsidRDefault="008A5210" w:rsidP="008A5210">
            <w:r>
              <w:t>Minimum No. of Words</w:t>
            </w:r>
          </w:p>
        </w:tc>
        <w:tc>
          <w:tcPr>
            <w:tcW w:w="1689" w:type="dxa"/>
          </w:tcPr>
          <w:p w14:paraId="60479F7C" w14:textId="5D0665D6" w:rsidR="008A5210" w:rsidRDefault="008A5210" w:rsidP="008A5210">
            <w:pPr>
              <w:cnfStyle w:val="000000100000" w:firstRow="0" w:lastRow="0" w:firstColumn="0" w:lastColumn="0" w:oddVBand="0" w:evenVBand="0" w:oddHBand="1" w:evenHBand="0" w:firstRowFirstColumn="0" w:firstRowLastColumn="0" w:lastRowFirstColumn="0" w:lastRowLastColumn="0"/>
            </w:pPr>
            <w:r>
              <w:t>9</w:t>
            </w:r>
          </w:p>
        </w:tc>
      </w:tr>
      <w:tr w:rsidR="008A5210" w14:paraId="6EF7B735"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BE2883D" w14:textId="27D643C2" w:rsidR="008A5210" w:rsidRDefault="008A5210" w:rsidP="008A5210">
            <w:r>
              <w:t>25</w:t>
            </w:r>
            <w:r w:rsidRPr="008A5210">
              <w:rPr>
                <w:vertAlign w:val="superscript"/>
              </w:rPr>
              <w:t>th</w:t>
            </w:r>
            <w:r>
              <w:t xml:space="preserve"> Percentile</w:t>
            </w:r>
          </w:p>
        </w:tc>
        <w:tc>
          <w:tcPr>
            <w:tcW w:w="1689" w:type="dxa"/>
          </w:tcPr>
          <w:p w14:paraId="7C91585C" w14:textId="21DFFC36" w:rsidR="008A5210" w:rsidRDefault="008A5210" w:rsidP="008A5210">
            <w:pPr>
              <w:cnfStyle w:val="000000000000" w:firstRow="0" w:lastRow="0" w:firstColumn="0" w:lastColumn="0" w:oddVBand="0" w:evenVBand="0" w:oddHBand="0" w:evenHBand="0" w:firstRowFirstColumn="0" w:firstRowLastColumn="0" w:lastRowFirstColumn="0" w:lastRowLastColumn="0"/>
            </w:pPr>
            <w:r>
              <w:t>21</w:t>
            </w:r>
          </w:p>
        </w:tc>
      </w:tr>
      <w:tr w:rsidR="008A5210" w14:paraId="5CBC576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03C5AC6" w14:textId="337186ED" w:rsidR="008A5210" w:rsidRDefault="008A5210" w:rsidP="008A5210">
            <w:r>
              <w:t>50</w:t>
            </w:r>
            <w:r w:rsidRPr="008A5210">
              <w:rPr>
                <w:vertAlign w:val="superscript"/>
              </w:rPr>
              <w:t>th</w:t>
            </w:r>
            <w:r>
              <w:t xml:space="preserve"> Percentile</w:t>
            </w:r>
          </w:p>
        </w:tc>
        <w:tc>
          <w:tcPr>
            <w:tcW w:w="1689" w:type="dxa"/>
          </w:tcPr>
          <w:p w14:paraId="167334C6" w14:textId="5393168C" w:rsidR="008A5210" w:rsidRDefault="008A5210" w:rsidP="008A5210">
            <w:pPr>
              <w:cnfStyle w:val="000000100000" w:firstRow="0" w:lastRow="0" w:firstColumn="0" w:lastColumn="0" w:oddVBand="0" w:evenVBand="0" w:oddHBand="1" w:evenHBand="0" w:firstRowFirstColumn="0" w:firstRowLastColumn="0" w:lastRowFirstColumn="0" w:lastRowLastColumn="0"/>
            </w:pPr>
            <w:r>
              <w:t>30</w:t>
            </w:r>
          </w:p>
        </w:tc>
      </w:tr>
      <w:tr w:rsidR="008A5210" w14:paraId="19D372C6"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40723BEC" w14:textId="27383AE7" w:rsidR="008A5210" w:rsidRDefault="008A5210" w:rsidP="008A5210">
            <w:r>
              <w:t>75</w:t>
            </w:r>
            <w:r w:rsidRPr="008A5210">
              <w:rPr>
                <w:vertAlign w:val="superscript"/>
              </w:rPr>
              <w:t>th</w:t>
            </w:r>
            <w:r>
              <w:t xml:space="preserve"> Percentile</w:t>
            </w:r>
          </w:p>
        </w:tc>
        <w:tc>
          <w:tcPr>
            <w:tcW w:w="1689" w:type="dxa"/>
          </w:tcPr>
          <w:p w14:paraId="7971B255" w14:textId="1701B794" w:rsidR="008A5210" w:rsidRDefault="008A5210" w:rsidP="008A5210">
            <w:pPr>
              <w:cnfStyle w:val="000000000000" w:firstRow="0" w:lastRow="0" w:firstColumn="0" w:lastColumn="0" w:oddVBand="0" w:evenVBand="0" w:oddHBand="0" w:evenHBand="0" w:firstRowFirstColumn="0" w:firstRowLastColumn="0" w:lastRowFirstColumn="0" w:lastRowLastColumn="0"/>
            </w:pPr>
            <w:r>
              <w:t>41</w:t>
            </w:r>
          </w:p>
        </w:tc>
      </w:tr>
      <w:tr w:rsidR="008A5210" w14:paraId="7FD9F39A"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6078BC16" w14:textId="0992C0E2" w:rsidR="008A5210" w:rsidRDefault="008A5210" w:rsidP="008A5210">
            <w:r>
              <w:t>99</w:t>
            </w:r>
            <w:r w:rsidRPr="008A5210">
              <w:rPr>
                <w:vertAlign w:val="superscript"/>
              </w:rPr>
              <w:t>th</w:t>
            </w:r>
            <w:r>
              <w:t xml:space="preserve"> Percentile</w:t>
            </w:r>
          </w:p>
        </w:tc>
        <w:tc>
          <w:tcPr>
            <w:tcW w:w="1689" w:type="dxa"/>
          </w:tcPr>
          <w:p w14:paraId="12D49161" w14:textId="5DFE48F6" w:rsidR="008A5210" w:rsidRDefault="008A5210" w:rsidP="008A5210">
            <w:pPr>
              <w:cnfStyle w:val="000000100000" w:firstRow="0" w:lastRow="0" w:firstColumn="0" w:lastColumn="0" w:oddVBand="0" w:evenVBand="0" w:oddHBand="1" w:evenHBand="0" w:firstRowFirstColumn="0" w:firstRowLastColumn="0" w:lastRowFirstColumn="0" w:lastRowLastColumn="0"/>
            </w:pPr>
            <w:r>
              <w:t>76</w:t>
            </w:r>
          </w:p>
        </w:tc>
      </w:tr>
      <w:tr w:rsidR="008A5210" w14:paraId="2BF6A4BE"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bottom w:val="none" w:sz="0" w:space="0" w:color="auto"/>
            </w:tcBorders>
          </w:tcPr>
          <w:p w14:paraId="2E9BCE9D" w14:textId="67D37A3E" w:rsidR="008A5210" w:rsidRDefault="008A5210" w:rsidP="008A5210">
            <w:r>
              <w:t>Maximum No. of Words</w:t>
            </w:r>
          </w:p>
        </w:tc>
        <w:tc>
          <w:tcPr>
            <w:tcW w:w="1689" w:type="dxa"/>
          </w:tcPr>
          <w:p w14:paraId="2A522232" w14:textId="68F94FAD" w:rsidR="008A5210" w:rsidRDefault="008A5210" w:rsidP="008A5210">
            <w:pPr>
              <w:cnfStyle w:val="000000000000" w:firstRow="0" w:lastRow="0" w:firstColumn="0" w:lastColumn="0" w:oddVBand="0" w:evenVBand="0" w:oddHBand="0" w:evenHBand="0" w:firstRowFirstColumn="0" w:firstRowLastColumn="0" w:lastRowFirstColumn="0" w:lastRowLastColumn="0"/>
            </w:pPr>
            <w:r>
              <w:t>95</w:t>
            </w:r>
          </w:p>
        </w:tc>
      </w:tr>
    </w:tbl>
    <w:p w14:paraId="3425FB5D" w14:textId="5C6C93CC" w:rsidR="003857C3" w:rsidRDefault="003857C3" w:rsidP="003857C3"/>
    <w:p w14:paraId="4C6EF33E" w14:textId="735F919F" w:rsidR="003857C3" w:rsidRDefault="003857C3" w:rsidP="003857C3">
      <w:r>
        <w:t>Additional insights on Length of Accident Description and corresponding Accident Level classification</w:t>
      </w:r>
    </w:p>
    <w:p w14:paraId="4469E3E4" w14:textId="77777777" w:rsidR="003857C3" w:rsidRDefault="003857C3" w:rsidP="003857C3">
      <w:pPr>
        <w:pStyle w:val="ListParagraph"/>
        <w:numPr>
          <w:ilvl w:val="0"/>
          <w:numId w:val="45"/>
        </w:numPr>
      </w:pPr>
      <w:r>
        <w:t>74% of data where accident description &gt; 100 is captured in low accident level.</w:t>
      </w:r>
    </w:p>
    <w:p w14:paraId="2D588E1A" w14:textId="3FC30307" w:rsidR="003857C3" w:rsidRDefault="003857C3" w:rsidP="003857C3">
      <w:pPr>
        <w:pStyle w:val="ListParagraph"/>
        <w:numPr>
          <w:ilvl w:val="0"/>
          <w:numId w:val="45"/>
        </w:numPr>
      </w:pPr>
      <w:r>
        <w:t>34% of data where accident description &gt; 100 is captured in high - medium potential accident level.</w:t>
      </w:r>
    </w:p>
    <w:p w14:paraId="395040FB" w14:textId="77777777" w:rsidR="003857C3" w:rsidRDefault="003857C3" w:rsidP="003857C3">
      <w:pPr>
        <w:pStyle w:val="ListParagraph"/>
        <w:numPr>
          <w:ilvl w:val="0"/>
          <w:numId w:val="45"/>
        </w:numPr>
      </w:pPr>
      <w:r>
        <w:t>25% of data where accident description &gt; 100 is captured in medium potential accident level.</w:t>
      </w:r>
    </w:p>
    <w:p w14:paraId="34626D1C" w14:textId="56D9A63D" w:rsidR="003857C3" w:rsidRDefault="003857C3" w:rsidP="003857C3">
      <w:pPr>
        <w:pStyle w:val="ListParagraph"/>
        <w:numPr>
          <w:ilvl w:val="0"/>
          <w:numId w:val="45"/>
        </w:numPr>
      </w:pPr>
      <w:r>
        <w:t>23% of data where accident description &gt; 100 is captured in low potential accident level.</w:t>
      </w:r>
    </w:p>
    <w:p w14:paraId="26CB1E3F" w14:textId="11EFB601" w:rsidR="00597B34" w:rsidRDefault="00597B34" w:rsidP="00597B34">
      <w:pPr>
        <w:pStyle w:val="Heading3"/>
      </w:pPr>
      <w:bookmarkStart w:id="115" w:name="_Toc90234311"/>
      <w:r>
        <w:t>Featurization, Model Selection &amp; Tuning Strategy</w:t>
      </w:r>
      <w:bookmarkEnd w:id="115"/>
    </w:p>
    <w:p w14:paraId="2C7FA993" w14:textId="3391257E" w:rsidR="00C944E8" w:rsidRDefault="00C944E8" w:rsidP="00C944E8">
      <w:r w:rsidRPr="00C10A00">
        <w:rPr>
          <w:highlight w:val="yellow"/>
        </w:rPr>
        <w:t>The current status as on 12 Dec 2021 as part of the interim report. This</w:t>
      </w:r>
      <w:r>
        <w:rPr>
          <w:highlight w:val="yellow"/>
        </w:rPr>
        <w:t xml:space="preserve"> section</w:t>
      </w:r>
      <w:r w:rsidRPr="00C10A00">
        <w:rPr>
          <w:highlight w:val="yellow"/>
        </w:rPr>
        <w:t xml:space="preserve"> will be revised in the final report with the decision taken and the reason for the decision.</w:t>
      </w:r>
    </w:p>
    <w:p w14:paraId="718DE9E3" w14:textId="13EFAA5E" w:rsidR="00B46BE8" w:rsidRDefault="00470EFB" w:rsidP="00470EFB">
      <w:pPr>
        <w:pStyle w:val="Heading4"/>
      </w:pPr>
      <w:r>
        <w:t>Featurization</w:t>
      </w:r>
    </w:p>
    <w:p w14:paraId="4C966134" w14:textId="2B4343B4" w:rsidR="00470EFB" w:rsidRDefault="00470EFB" w:rsidP="00470EFB">
      <w:r>
        <w:t xml:space="preserve">Choices for Target Variables </w:t>
      </w:r>
      <w:r w:rsidR="00C10A00">
        <w:t xml:space="preserve">are being </w:t>
      </w:r>
      <w:r>
        <w:t xml:space="preserve">evaluated and </w:t>
      </w:r>
      <w:r w:rsidR="00C10A00">
        <w:t xml:space="preserve">will be </w:t>
      </w:r>
      <w:r>
        <w:t>decided based on the Model performance:</w:t>
      </w:r>
    </w:p>
    <w:p w14:paraId="10035024" w14:textId="20B3631B" w:rsidR="00470EFB" w:rsidRDefault="00470EFB" w:rsidP="00470EFB">
      <w:pPr>
        <w:pStyle w:val="ListParagraph"/>
        <w:numPr>
          <w:ilvl w:val="0"/>
          <w:numId w:val="42"/>
        </w:numPr>
      </w:pPr>
      <w:r>
        <w:t>Only “Accident Level” predicted by a Model trained on Input Dataset</w:t>
      </w:r>
    </w:p>
    <w:p w14:paraId="1CEDD3CF" w14:textId="6CED086D" w:rsidR="00470EFB" w:rsidRDefault="00470EFB" w:rsidP="00470EFB">
      <w:pPr>
        <w:pStyle w:val="ListParagraph"/>
        <w:numPr>
          <w:ilvl w:val="0"/>
          <w:numId w:val="42"/>
        </w:numPr>
      </w:pPr>
      <w:r>
        <w:lastRenderedPageBreak/>
        <w:t xml:space="preserve">Both “Accident Level” and “Potential Accident level” predicted by </w:t>
      </w:r>
      <w:r w:rsidR="00C944E8">
        <w:t>two respective</w:t>
      </w:r>
      <w:r>
        <w:t xml:space="preserve"> </w:t>
      </w:r>
      <w:r w:rsidR="00F87701">
        <w:t>M</w:t>
      </w:r>
      <w:r>
        <w:t>odels</w:t>
      </w:r>
      <w:r w:rsidR="00C944E8">
        <w:t xml:space="preserve"> (one for each Target Variable) </w:t>
      </w:r>
      <w:r>
        <w:t>trained on Input Dataset</w:t>
      </w:r>
    </w:p>
    <w:p w14:paraId="63AEADDD" w14:textId="6760B939" w:rsidR="00470EFB" w:rsidRDefault="00C944E8" w:rsidP="00470EFB">
      <w:pPr>
        <w:pStyle w:val="ListParagraph"/>
        <w:numPr>
          <w:ilvl w:val="0"/>
          <w:numId w:val="42"/>
        </w:numPr>
      </w:pPr>
      <w:r>
        <w:t xml:space="preserve">Both </w:t>
      </w:r>
      <w:r w:rsidR="00470EFB">
        <w:t xml:space="preserve">“Accident Level” and “Potential Accident Level” combined into a </w:t>
      </w:r>
      <w:r>
        <w:t xml:space="preserve">single </w:t>
      </w:r>
      <w:r w:rsidR="00470EFB">
        <w:t xml:space="preserve">composite </w:t>
      </w:r>
      <w:r w:rsidR="00CD77AE">
        <w:t>Target Variable “Accident Level – Potential Accident Level” (with values such as “I – II”, “IV - V” etc.)</w:t>
      </w:r>
      <w:r w:rsidR="00F87701">
        <w:t xml:space="preserve"> </w:t>
      </w:r>
      <w:r w:rsidR="00C10A00">
        <w:t>p</w:t>
      </w:r>
      <w:r w:rsidR="00F87701">
        <w:t>redicted by a Model trained on Input Dataset</w:t>
      </w:r>
    </w:p>
    <w:p w14:paraId="572816C6" w14:textId="443D6C78" w:rsidR="00F87701" w:rsidRDefault="00CD77AE" w:rsidP="00CD77AE">
      <w:r>
        <w:t xml:space="preserve">Choices for the Input Variables would be evaluated and decided based on Model performance and Data Analysis. </w:t>
      </w:r>
      <w:r w:rsidR="00C944E8">
        <w:t>Evidently, the</w:t>
      </w:r>
      <w:r>
        <w:t xml:space="preserve"> Accident “Description” text is an input that influences the Accident Level classification. However, other inputs such as Country, Local, Industry Type, Employee Type etc. </w:t>
      </w:r>
      <w:r w:rsidR="00C944E8">
        <w:t>are being</w:t>
      </w:r>
      <w:r>
        <w:t xml:space="preserve"> evaluated. </w:t>
      </w:r>
    </w:p>
    <w:p w14:paraId="07B0F893" w14:textId="56CA7849" w:rsidR="00F87701" w:rsidRDefault="00CD77AE" w:rsidP="00CD77AE">
      <w:r>
        <w:t>Gender data was too skewed to b</w:t>
      </w:r>
      <w:r w:rsidR="00F87701">
        <w:t>e</w:t>
      </w:r>
      <w:r>
        <w:t xml:space="preserve"> able to influence the outcome. </w:t>
      </w:r>
    </w:p>
    <w:p w14:paraId="38CFFCB9" w14:textId="603B3FC1" w:rsidR="00F87701" w:rsidRDefault="00F87701" w:rsidP="00CD77AE">
      <w:r>
        <w:t>Critical Risk data was too skewed to be able to influence the outcome as most of them were grouped under “Others”.</w:t>
      </w:r>
    </w:p>
    <w:p w14:paraId="688F9B40" w14:textId="05055545" w:rsidR="00CD77AE" w:rsidRDefault="00F87701" w:rsidP="00CD77AE">
      <w:r>
        <w:t xml:space="preserve">While the Date of the Accident including the derived data points on </w:t>
      </w:r>
      <w:r w:rsidR="00CD77AE">
        <w:t>Year, Month, Day</w:t>
      </w:r>
      <w:r w:rsidR="00C944E8">
        <w:t xml:space="preserve"> of the Month</w:t>
      </w:r>
      <w:r w:rsidR="00CD77AE">
        <w:t xml:space="preserve">, </w:t>
      </w:r>
      <w:r w:rsidR="00B24C26">
        <w:t>Day of the Week, Season, Holiday etc. were useful to analyze the trend of Accidents reported, there weren’t any statistical significance to warrant inclusion as inputs to the model.</w:t>
      </w:r>
    </w:p>
    <w:p w14:paraId="38A4ED7E" w14:textId="0F576038" w:rsidR="00C944E8" w:rsidRDefault="00C944E8" w:rsidP="00CD77AE">
      <w:r>
        <w:t>Thus</w:t>
      </w:r>
      <w:r w:rsidR="00AD498F">
        <w:t>,</w:t>
      </w:r>
      <w:r>
        <w:t xml:space="preserve"> the decision to be taken will be on what will be the </w:t>
      </w:r>
      <w:r w:rsidR="00AD498F">
        <w:t>i</w:t>
      </w:r>
      <w:r>
        <w:t xml:space="preserve">nput </w:t>
      </w:r>
      <w:r w:rsidR="00AD498F">
        <w:t>v</w:t>
      </w:r>
      <w:r>
        <w:t>ariable(s):</w:t>
      </w:r>
    </w:p>
    <w:p w14:paraId="34A4247B" w14:textId="1A7FEA6D" w:rsidR="00CD77AE" w:rsidRDefault="00CD77AE" w:rsidP="00CD77AE">
      <w:pPr>
        <w:pStyle w:val="ListParagraph"/>
        <w:numPr>
          <w:ilvl w:val="0"/>
          <w:numId w:val="43"/>
        </w:numPr>
      </w:pPr>
      <w:r>
        <w:t>Only the Accident “Description” text</w:t>
      </w:r>
    </w:p>
    <w:p w14:paraId="3851291F" w14:textId="20B90C2E" w:rsidR="00CD77AE" w:rsidRDefault="00CD77AE" w:rsidP="00CD77AE">
      <w:pPr>
        <w:pStyle w:val="ListParagraph"/>
        <w:numPr>
          <w:ilvl w:val="0"/>
          <w:numId w:val="43"/>
        </w:numPr>
      </w:pPr>
      <w:r>
        <w:t>In addition</w:t>
      </w:r>
      <w:r w:rsidR="00B24C26">
        <w:t xml:space="preserve"> to Accident “Description” text, </w:t>
      </w:r>
      <w:r w:rsidR="00AD498F">
        <w:t>other relevant Categorial input variables</w:t>
      </w:r>
    </w:p>
    <w:p w14:paraId="43466626" w14:textId="761509FD" w:rsidR="00B24C26" w:rsidRDefault="00B24C26" w:rsidP="00B24C26">
      <w:r>
        <w:t>The choice if inputs to the Model will also impact the design of the Chatbot to ensure the User Input is gathered for fetching the responses from the model on Accident Level classification, which is the primary purpose of the Chatbot.</w:t>
      </w:r>
    </w:p>
    <w:p w14:paraId="202D217A" w14:textId="3757E9C0" w:rsidR="00AD498F" w:rsidRDefault="00AD498F" w:rsidP="00B24C26">
      <w:r>
        <w:t>Chatbot will request the User to provide the “Description” of the Accident. In addition, if other categorial variables are required as input, Chatbot will engage with the User to ask them to select the appropriate value from a list of values.</w:t>
      </w:r>
    </w:p>
    <w:p w14:paraId="42AF4C28" w14:textId="3F038114" w:rsidR="003857C3" w:rsidRDefault="003857C3" w:rsidP="003857C3">
      <w:pPr>
        <w:pStyle w:val="Heading4"/>
      </w:pPr>
      <w:r>
        <w:t>Model Selection</w:t>
      </w:r>
      <w:r w:rsidR="00B30430">
        <w:t xml:space="preserve"> &amp; Tuning</w:t>
      </w:r>
    </w:p>
    <w:p w14:paraId="039E51D7" w14:textId="3475656C" w:rsidR="003857C3" w:rsidRDefault="003857C3" w:rsidP="003857C3">
      <w:r>
        <w:t xml:space="preserve">A host of Classification </w:t>
      </w:r>
      <w:r w:rsidR="00FD7678">
        <w:t xml:space="preserve">Machine Learning </w:t>
      </w:r>
      <w:r>
        <w:t>Models are being evaluated to identify the best-fit model for further hyperparameter tuning and final model selection, including:</w:t>
      </w:r>
    </w:p>
    <w:p w14:paraId="282E5718" w14:textId="77777777" w:rsidR="00FD7678" w:rsidRDefault="00FD7678" w:rsidP="00FD7678">
      <w:pPr>
        <w:pStyle w:val="ListParagraph"/>
        <w:numPr>
          <w:ilvl w:val="0"/>
          <w:numId w:val="46"/>
        </w:numPr>
      </w:pPr>
      <w:proofErr w:type="spellStart"/>
      <w:r>
        <w:t>LogisticRegression</w:t>
      </w:r>
      <w:proofErr w:type="spellEnd"/>
    </w:p>
    <w:p w14:paraId="14CFF848" w14:textId="77777777" w:rsidR="00FD7678" w:rsidRDefault="00FD7678" w:rsidP="00FD7678">
      <w:pPr>
        <w:pStyle w:val="ListParagraph"/>
        <w:numPr>
          <w:ilvl w:val="0"/>
          <w:numId w:val="46"/>
        </w:numPr>
      </w:pPr>
      <w:proofErr w:type="spellStart"/>
      <w:r>
        <w:t>RidgeClassifier</w:t>
      </w:r>
      <w:proofErr w:type="spellEnd"/>
    </w:p>
    <w:p w14:paraId="09749D5A" w14:textId="77777777" w:rsidR="00FD7678" w:rsidRDefault="00FD7678" w:rsidP="00FD7678">
      <w:pPr>
        <w:pStyle w:val="ListParagraph"/>
        <w:numPr>
          <w:ilvl w:val="0"/>
          <w:numId w:val="46"/>
        </w:numPr>
      </w:pPr>
      <w:proofErr w:type="spellStart"/>
      <w:r>
        <w:t>KNeighborsClassifier</w:t>
      </w:r>
      <w:proofErr w:type="spellEnd"/>
    </w:p>
    <w:p w14:paraId="59C54C34" w14:textId="77777777" w:rsidR="00FD7678" w:rsidRDefault="00FD7678" w:rsidP="00FD7678">
      <w:pPr>
        <w:pStyle w:val="ListParagraph"/>
        <w:numPr>
          <w:ilvl w:val="0"/>
          <w:numId w:val="46"/>
        </w:numPr>
      </w:pPr>
      <w:r>
        <w:t>SVC</w:t>
      </w:r>
    </w:p>
    <w:p w14:paraId="01093DD0" w14:textId="77777777" w:rsidR="00FD7678" w:rsidRDefault="00FD7678" w:rsidP="00FD7678">
      <w:pPr>
        <w:pStyle w:val="ListParagraph"/>
        <w:numPr>
          <w:ilvl w:val="0"/>
          <w:numId w:val="46"/>
        </w:numPr>
      </w:pPr>
      <w:proofErr w:type="spellStart"/>
      <w:r>
        <w:t>RandomForestClassifier</w:t>
      </w:r>
      <w:proofErr w:type="spellEnd"/>
    </w:p>
    <w:p w14:paraId="5A94FCA6" w14:textId="77777777" w:rsidR="00FD7678" w:rsidRDefault="00FD7678" w:rsidP="00FD7678">
      <w:pPr>
        <w:pStyle w:val="ListParagraph"/>
        <w:numPr>
          <w:ilvl w:val="0"/>
          <w:numId w:val="46"/>
        </w:numPr>
      </w:pPr>
      <w:proofErr w:type="spellStart"/>
      <w:r>
        <w:t>BaggingClassifier</w:t>
      </w:r>
      <w:proofErr w:type="spellEnd"/>
    </w:p>
    <w:p w14:paraId="20AD4CF7" w14:textId="77777777" w:rsidR="00FD7678" w:rsidRDefault="00FD7678" w:rsidP="00FD7678">
      <w:pPr>
        <w:pStyle w:val="ListParagraph"/>
        <w:numPr>
          <w:ilvl w:val="0"/>
          <w:numId w:val="46"/>
        </w:numPr>
      </w:pPr>
      <w:proofErr w:type="spellStart"/>
      <w:r>
        <w:t>ExtraTreesClassifier</w:t>
      </w:r>
      <w:proofErr w:type="spellEnd"/>
    </w:p>
    <w:p w14:paraId="336E6ACF" w14:textId="77777777" w:rsidR="00FD7678" w:rsidRDefault="00FD7678" w:rsidP="00FD7678">
      <w:pPr>
        <w:pStyle w:val="ListParagraph"/>
        <w:numPr>
          <w:ilvl w:val="0"/>
          <w:numId w:val="46"/>
        </w:numPr>
      </w:pPr>
      <w:proofErr w:type="spellStart"/>
      <w:r>
        <w:t>AdaBoostClassifier</w:t>
      </w:r>
      <w:proofErr w:type="spellEnd"/>
    </w:p>
    <w:p w14:paraId="2E046131" w14:textId="77777777" w:rsidR="00FD7678" w:rsidRDefault="00FD7678" w:rsidP="00FD7678">
      <w:pPr>
        <w:pStyle w:val="ListParagraph"/>
        <w:numPr>
          <w:ilvl w:val="0"/>
          <w:numId w:val="46"/>
        </w:numPr>
      </w:pPr>
      <w:proofErr w:type="spellStart"/>
      <w:r>
        <w:t>GradientBoostingClassifier</w:t>
      </w:r>
      <w:proofErr w:type="spellEnd"/>
    </w:p>
    <w:p w14:paraId="79114E0B" w14:textId="77777777" w:rsidR="00FD7678" w:rsidRDefault="00FD7678" w:rsidP="00FD7678">
      <w:pPr>
        <w:pStyle w:val="ListParagraph"/>
        <w:numPr>
          <w:ilvl w:val="0"/>
          <w:numId w:val="46"/>
        </w:numPr>
      </w:pPr>
      <w:proofErr w:type="spellStart"/>
      <w:r>
        <w:t>CatBoostClassifier</w:t>
      </w:r>
      <w:proofErr w:type="spellEnd"/>
    </w:p>
    <w:p w14:paraId="27EBF382" w14:textId="7A4EE019" w:rsidR="00FD7678" w:rsidRDefault="00FD7678" w:rsidP="00FD7678">
      <w:pPr>
        <w:pStyle w:val="ListParagraph"/>
        <w:numPr>
          <w:ilvl w:val="0"/>
          <w:numId w:val="46"/>
        </w:numPr>
      </w:pPr>
      <w:proofErr w:type="spellStart"/>
      <w:r>
        <w:lastRenderedPageBreak/>
        <w:t>LGBMClassifier</w:t>
      </w:r>
      <w:proofErr w:type="spellEnd"/>
    </w:p>
    <w:p w14:paraId="403F75A7" w14:textId="35FE6A71" w:rsidR="003857C3" w:rsidRDefault="00FD7678" w:rsidP="00FD7678">
      <w:pPr>
        <w:pStyle w:val="ListParagraph"/>
        <w:numPr>
          <w:ilvl w:val="0"/>
          <w:numId w:val="46"/>
        </w:numPr>
      </w:pPr>
      <w:proofErr w:type="spellStart"/>
      <w:r>
        <w:t>XGBClassifier</w:t>
      </w:r>
      <w:proofErr w:type="spellEnd"/>
    </w:p>
    <w:p w14:paraId="7C464A36" w14:textId="16C0C28B" w:rsidR="00FD7678" w:rsidRDefault="00FD7678" w:rsidP="00FD7678">
      <w:pPr>
        <w:pStyle w:val="ListParagraph"/>
        <w:numPr>
          <w:ilvl w:val="0"/>
          <w:numId w:val="46"/>
        </w:numPr>
      </w:pPr>
      <w:proofErr w:type="spellStart"/>
      <w:r w:rsidRPr="00FD7678">
        <w:t>DecisionTreeClassifier</w:t>
      </w:r>
      <w:proofErr w:type="spellEnd"/>
    </w:p>
    <w:p w14:paraId="7BF40DF5" w14:textId="6607D3C1" w:rsidR="00FD7678" w:rsidRDefault="00FD7678" w:rsidP="00FD7678">
      <w:r>
        <w:t xml:space="preserve">A list of Deep Learning Models </w:t>
      </w:r>
      <w:proofErr w:type="gramStart"/>
      <w:r>
        <w:t>are</w:t>
      </w:r>
      <w:proofErr w:type="gramEnd"/>
      <w:r>
        <w:t xml:space="preserve"> being evaluated to identify the best-fit model in comparison to the Machine Learning Models, including:</w:t>
      </w:r>
    </w:p>
    <w:p w14:paraId="55538920" w14:textId="02645F22" w:rsidR="00FD7678" w:rsidRDefault="00FD7678" w:rsidP="00FD7678">
      <w:pPr>
        <w:pStyle w:val="ListParagraph"/>
        <w:numPr>
          <w:ilvl w:val="0"/>
          <w:numId w:val="47"/>
        </w:numPr>
      </w:pPr>
      <w:r>
        <w:t>CNN (</w:t>
      </w:r>
      <w:r w:rsidRPr="00FD7678">
        <w:t>Convolutional Neural Network</w:t>
      </w:r>
      <w:r>
        <w:t>s)</w:t>
      </w:r>
    </w:p>
    <w:p w14:paraId="08FB5CD1" w14:textId="6FEA163F" w:rsidR="00FD7678" w:rsidRDefault="00FD7678" w:rsidP="00FD7678">
      <w:pPr>
        <w:pStyle w:val="ListParagraph"/>
        <w:numPr>
          <w:ilvl w:val="0"/>
          <w:numId w:val="47"/>
        </w:numPr>
      </w:pPr>
      <w:r>
        <w:t>RNN (Recurrent Neural Networks)</w:t>
      </w:r>
    </w:p>
    <w:p w14:paraId="3B8014B7" w14:textId="035CDA49" w:rsidR="00FD7678" w:rsidRDefault="00FD7678" w:rsidP="00FD7678">
      <w:pPr>
        <w:pStyle w:val="ListParagraph"/>
        <w:numPr>
          <w:ilvl w:val="0"/>
          <w:numId w:val="47"/>
        </w:numPr>
      </w:pPr>
      <w:r>
        <w:t>LSTM (Long Short-Term Memory) Recurrent Neural Networks</w:t>
      </w:r>
    </w:p>
    <w:p w14:paraId="1C2EC9DC" w14:textId="5EAEE1A1" w:rsidR="009F2393" w:rsidRDefault="009F2393" w:rsidP="009F2393">
      <w:pPr>
        <w:pStyle w:val="Heading4"/>
      </w:pPr>
      <w:r>
        <w:t>Initial Results Summary</w:t>
      </w:r>
    </w:p>
    <w:p w14:paraId="7612BBAC" w14:textId="7B5CC67E" w:rsidR="009F2393" w:rsidRDefault="009F2393" w:rsidP="009F2393">
      <w:r>
        <w:t>The initial evaluation of Machine Learning Models is summarized below:</w:t>
      </w:r>
    </w:p>
    <w:p w14:paraId="12BD6D03" w14:textId="77777777" w:rsidR="009F2393" w:rsidRDefault="009F2393" w:rsidP="009F2393">
      <w:pPr>
        <w:keepNext/>
      </w:pPr>
      <w:r>
        <w:rPr>
          <w:noProof/>
        </w:rPr>
        <w:drawing>
          <wp:inline distT="0" distB="0" distL="0" distR="0" wp14:anchorId="7FF029FB" wp14:editId="2E9B0F4A">
            <wp:extent cx="3172968" cy="191109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3172968" cy="1911096"/>
                    </a:xfrm>
                    <a:prstGeom prst="rect">
                      <a:avLst/>
                    </a:prstGeom>
                  </pic:spPr>
                </pic:pic>
              </a:graphicData>
            </a:graphic>
          </wp:inline>
        </w:drawing>
      </w:r>
    </w:p>
    <w:p w14:paraId="3137B8D3" w14:textId="4D7237C4" w:rsidR="009F2393" w:rsidRDefault="009F2393" w:rsidP="009F2393">
      <w:pPr>
        <w:pStyle w:val="Caption"/>
      </w:pPr>
      <w:bookmarkStart w:id="116" w:name="_Toc90234370"/>
      <w:r>
        <w:t xml:space="preserve">Figure </w:t>
      </w:r>
      <w:r w:rsidR="00E4280B">
        <w:fldChar w:fldCharType="begin"/>
      </w:r>
      <w:r w:rsidR="00E4280B">
        <w:instrText xml:space="preserve"> SEQ Figure \* ARABIC </w:instrText>
      </w:r>
      <w:r w:rsidR="00E4280B">
        <w:fldChar w:fldCharType="separate"/>
      </w:r>
      <w:r w:rsidR="006556DC">
        <w:rPr>
          <w:noProof/>
        </w:rPr>
        <w:t>53</w:t>
      </w:r>
      <w:r w:rsidR="00E4280B">
        <w:rPr>
          <w:noProof/>
        </w:rPr>
        <w:fldChar w:fldCharType="end"/>
      </w:r>
      <w:r>
        <w:t>: Initial Results from Classification ML Models</w:t>
      </w:r>
      <w:bookmarkEnd w:id="116"/>
    </w:p>
    <w:p w14:paraId="37507488" w14:textId="39CB9B72" w:rsidR="009F2393" w:rsidRPr="009F2393" w:rsidRDefault="009F2393" w:rsidP="009F2393">
      <w:pPr>
        <w:pStyle w:val="IntenseQuote"/>
      </w:pPr>
      <w:r>
        <w:t xml:space="preserve">Among the ML Models </w:t>
      </w:r>
      <w:proofErr w:type="spellStart"/>
      <w:r>
        <w:t>AdaBoostClassifier</w:t>
      </w:r>
      <w:proofErr w:type="spellEnd"/>
      <w:r>
        <w:t xml:space="preserve"> </w:t>
      </w:r>
      <w:r w:rsidR="00685E2A">
        <w:t>with an F1-Score of 67% is the best-fit considering how the other models with higher F1-Score are over-fitting the training data</w:t>
      </w:r>
    </w:p>
    <w:p w14:paraId="395AE0C0" w14:textId="4E1F8A00" w:rsidR="008B1428" w:rsidRDefault="008B1428" w:rsidP="00B27791">
      <w:pPr>
        <w:pStyle w:val="Heading3"/>
      </w:pPr>
      <w:bookmarkStart w:id="117" w:name="_Toc90234312"/>
      <w:r>
        <w:t>Chatbot Architecture Evaluation</w:t>
      </w:r>
      <w:bookmarkEnd w:id="117"/>
    </w:p>
    <w:p w14:paraId="2AFE0090" w14:textId="697DDEF0" w:rsidR="00D0422C" w:rsidRDefault="00C87633" w:rsidP="00D0422C">
      <w:r>
        <w:t>For the Project, we are building a Python-based Chatbot that is the primary solution output. In addition, we are also exploring Rasa platform Chatbot as a stretch goal.</w:t>
      </w:r>
    </w:p>
    <w:p w14:paraId="1CDE9F7E" w14:textId="753358E2" w:rsidR="00C87633" w:rsidRDefault="00C87633" w:rsidP="00D0422C">
      <w:r>
        <w:t>Presently the focus in on the Python-based Chatbot, while exploration is in progress on Rasa-based Chatbot.</w:t>
      </w:r>
    </w:p>
    <w:p w14:paraId="703434C8" w14:textId="5ADD855E" w:rsidR="002F69E3" w:rsidRDefault="002F69E3" w:rsidP="002F69E3">
      <w:pPr>
        <w:pStyle w:val="Heading4"/>
      </w:pPr>
      <w:r>
        <w:t>Python-based Chatbot</w:t>
      </w:r>
    </w:p>
    <w:p w14:paraId="34B532A0" w14:textId="09EEA68C" w:rsidR="001A318A" w:rsidRDefault="001A318A" w:rsidP="00AD454A">
      <w:r>
        <w:t>The Chatbot developed for the Project implementation is a combination of Rule-based and AI-based Chatbot. The generic interactions between the Chatbot and User is Rule-based responses, while the core purpose of the Chatbot is NLP based understanding of the Description of the Accident inputted by the User and providing the appropriate classification on the Accident Level.</w:t>
      </w:r>
    </w:p>
    <w:p w14:paraId="7F52500B" w14:textId="4A7CE6F5" w:rsidR="00D713DF" w:rsidRDefault="00D713DF" w:rsidP="00AD454A">
      <w:r>
        <w:t xml:space="preserve">The </w:t>
      </w:r>
      <w:r w:rsidR="00AD454A">
        <w:t>components of the Python-based Chatbot are:</w:t>
      </w:r>
    </w:p>
    <w:p w14:paraId="713487B5" w14:textId="086B1A8D" w:rsidR="00AD454A" w:rsidRDefault="00AD454A" w:rsidP="009341E3">
      <w:pPr>
        <w:pStyle w:val="ListParagraph"/>
        <w:numPr>
          <w:ilvl w:val="0"/>
          <w:numId w:val="39"/>
        </w:numPr>
      </w:pPr>
      <w:proofErr w:type="spellStart"/>
      <w:r w:rsidRPr="00AD454A">
        <w:rPr>
          <w:b/>
          <w:bCs/>
        </w:rPr>
        <w:lastRenderedPageBreak/>
        <w:t>Intents.json</w:t>
      </w:r>
      <w:proofErr w:type="spellEnd"/>
      <w:r w:rsidRPr="00AD454A">
        <w:rPr>
          <w:b/>
          <w:bCs/>
        </w:rPr>
        <w:t>:</w:t>
      </w:r>
      <w:r>
        <w:t xml:space="preserve"> </w:t>
      </w:r>
      <w:proofErr w:type="gramStart"/>
      <w:r w:rsidRPr="00AD454A">
        <w:t>Intents</w:t>
      </w:r>
      <w:proofErr w:type="gramEnd"/>
      <w:r w:rsidRPr="00AD454A">
        <w:t xml:space="preserve"> file houses the </w:t>
      </w:r>
      <w:r>
        <w:t>C</w:t>
      </w:r>
      <w:r w:rsidRPr="00AD454A">
        <w:t>hatbot structure detailing the various tags and</w:t>
      </w:r>
      <w:r>
        <w:t xml:space="preserve"> </w:t>
      </w:r>
      <w:r w:rsidRPr="00AD454A">
        <w:t>their respective responses</w:t>
      </w:r>
    </w:p>
    <w:p w14:paraId="0FE65430" w14:textId="1AC450ED" w:rsidR="00AD454A" w:rsidRDefault="00AD454A" w:rsidP="00AD454A">
      <w:pPr>
        <w:pStyle w:val="ListParagraph"/>
        <w:numPr>
          <w:ilvl w:val="0"/>
          <w:numId w:val="39"/>
        </w:numPr>
      </w:pPr>
      <w:r w:rsidRPr="00AD454A">
        <w:rPr>
          <w:b/>
          <w:bCs/>
        </w:rPr>
        <w:t xml:space="preserve">Rule-based Functions: </w:t>
      </w:r>
      <w:r w:rsidRPr="00AD454A">
        <w:t>Functions related to greeting, goodbye, thanks, no answer</w:t>
      </w:r>
    </w:p>
    <w:p w14:paraId="78615C8D" w14:textId="1415E608" w:rsidR="00AD454A" w:rsidRDefault="00AD454A" w:rsidP="007E7A22">
      <w:pPr>
        <w:pStyle w:val="ListParagraph"/>
        <w:numPr>
          <w:ilvl w:val="0"/>
          <w:numId w:val="39"/>
        </w:numPr>
      </w:pPr>
      <w:r w:rsidRPr="00AD454A">
        <w:rPr>
          <w:b/>
          <w:bCs/>
        </w:rPr>
        <w:t>Trained LSTM Model:</w:t>
      </w:r>
      <w:r>
        <w:t xml:space="preserve"> </w:t>
      </w:r>
      <w:r w:rsidRPr="00AD454A">
        <w:t xml:space="preserve">Fully trained LSTM model which classifies the </w:t>
      </w:r>
      <w:r>
        <w:t>A</w:t>
      </w:r>
      <w:r w:rsidRPr="00AD454A">
        <w:t xml:space="preserve">ccident </w:t>
      </w:r>
      <w:r>
        <w:t>L</w:t>
      </w:r>
      <w:r w:rsidRPr="00AD454A">
        <w:t xml:space="preserve">evel based on the </w:t>
      </w:r>
      <w:r>
        <w:t>D</w:t>
      </w:r>
      <w:r w:rsidRPr="00AD454A">
        <w:t xml:space="preserve">escription provided by the </w:t>
      </w:r>
      <w:r>
        <w:t>U</w:t>
      </w:r>
      <w:r w:rsidRPr="00AD454A">
        <w:t>ser</w:t>
      </w:r>
    </w:p>
    <w:p w14:paraId="27266B3E" w14:textId="25920B52" w:rsidR="00AD454A" w:rsidRDefault="00AD454A" w:rsidP="00E72FC3">
      <w:pPr>
        <w:pStyle w:val="ListParagraph"/>
        <w:numPr>
          <w:ilvl w:val="0"/>
          <w:numId w:val="39"/>
        </w:numPr>
      </w:pPr>
      <w:r w:rsidRPr="00AD454A">
        <w:rPr>
          <w:b/>
          <w:bCs/>
        </w:rPr>
        <w:t>Deployment on Flask:</w:t>
      </w:r>
      <w:r>
        <w:t xml:space="preserve"> </w:t>
      </w:r>
      <w:r w:rsidRPr="00AD454A">
        <w:t>Model is deployed on to</w:t>
      </w:r>
      <w:r>
        <w:t xml:space="preserve"> </w:t>
      </w:r>
      <w:r w:rsidRPr="00AD454A">
        <w:t>flask server which enables http end</w:t>
      </w:r>
      <w:r>
        <w:t>-</w:t>
      </w:r>
      <w:r w:rsidRPr="00AD454A">
        <w:t>point which the UI can consume</w:t>
      </w:r>
    </w:p>
    <w:p w14:paraId="6EC921BA" w14:textId="71F582AD" w:rsidR="00AD454A" w:rsidRPr="00AD454A" w:rsidRDefault="00AD454A" w:rsidP="00262519">
      <w:pPr>
        <w:pStyle w:val="ListParagraph"/>
        <w:numPr>
          <w:ilvl w:val="0"/>
          <w:numId w:val="39"/>
        </w:numPr>
      </w:pPr>
      <w:proofErr w:type="spellStart"/>
      <w:r w:rsidRPr="00AD454A">
        <w:rPr>
          <w:b/>
          <w:bCs/>
        </w:rPr>
        <w:t>Tkinter</w:t>
      </w:r>
      <w:proofErr w:type="spellEnd"/>
      <w:r w:rsidRPr="00AD454A">
        <w:rPr>
          <w:b/>
          <w:bCs/>
        </w:rPr>
        <w:t xml:space="preserve"> User Interface (UI): </w:t>
      </w:r>
      <w:r w:rsidRPr="00AD454A">
        <w:t xml:space="preserve">User Interface where the user </w:t>
      </w:r>
      <w:r>
        <w:t xml:space="preserve">interacts with the Chatbot, </w:t>
      </w:r>
      <w:r w:rsidRPr="00AD454A">
        <w:t xml:space="preserve">inputs the </w:t>
      </w:r>
      <w:r w:rsidR="003E2F35">
        <w:t>D</w:t>
      </w:r>
      <w:r w:rsidRPr="00AD454A">
        <w:t>escription and receives the appropriate response</w:t>
      </w:r>
    </w:p>
    <w:p w14:paraId="5FAA3B7D" w14:textId="77777777" w:rsidR="00D713DF" w:rsidRDefault="00D713DF" w:rsidP="00D713DF">
      <w:pPr>
        <w:keepNext/>
      </w:pPr>
      <w:r w:rsidRPr="00D713DF">
        <w:rPr>
          <w:noProof/>
        </w:rPr>
        <w:drawing>
          <wp:inline distT="0" distB="0" distL="0" distR="0" wp14:anchorId="0283DE75" wp14:editId="014DC67F">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600450"/>
                    </a:xfrm>
                    <a:prstGeom prst="rect">
                      <a:avLst/>
                    </a:prstGeom>
                  </pic:spPr>
                </pic:pic>
              </a:graphicData>
            </a:graphic>
          </wp:inline>
        </w:drawing>
      </w:r>
    </w:p>
    <w:p w14:paraId="5371CF20" w14:textId="1BA0AB0A" w:rsidR="002F69E3" w:rsidRDefault="00D713DF" w:rsidP="00D713DF">
      <w:pPr>
        <w:pStyle w:val="Caption"/>
      </w:pPr>
      <w:bookmarkStart w:id="118" w:name="_Toc90234371"/>
      <w:r>
        <w:t xml:space="preserve">Figure </w:t>
      </w:r>
      <w:r w:rsidR="00E4280B">
        <w:fldChar w:fldCharType="begin"/>
      </w:r>
      <w:r w:rsidR="00E4280B">
        <w:instrText xml:space="preserve"> SEQ Figure \* ARABIC </w:instrText>
      </w:r>
      <w:r w:rsidR="00E4280B">
        <w:fldChar w:fldCharType="separate"/>
      </w:r>
      <w:r w:rsidR="006556DC">
        <w:rPr>
          <w:noProof/>
        </w:rPr>
        <w:t>54</w:t>
      </w:r>
      <w:r w:rsidR="00E4280B">
        <w:rPr>
          <w:noProof/>
        </w:rPr>
        <w:fldChar w:fldCharType="end"/>
      </w:r>
      <w:r>
        <w:t>: Python-based Chatbot Architecture</w:t>
      </w:r>
      <w:bookmarkEnd w:id="118"/>
    </w:p>
    <w:p w14:paraId="63962ACC" w14:textId="58B6F627" w:rsidR="00374765" w:rsidRDefault="00374765" w:rsidP="00374765">
      <w:pPr>
        <w:pStyle w:val="IntenseQuote"/>
      </w:pPr>
      <w:r>
        <w:t>This concludes the draft for the Interim Report</w:t>
      </w:r>
    </w:p>
    <w:p w14:paraId="7E0E25CF" w14:textId="7FCD68C3" w:rsidR="00374765" w:rsidRDefault="00374765" w:rsidP="00374765">
      <w:pPr>
        <w:pStyle w:val="IntenseQuote"/>
      </w:pPr>
    </w:p>
    <w:p w14:paraId="0638F6B5" w14:textId="67D0E191" w:rsidR="00374765" w:rsidRDefault="00374765" w:rsidP="00374765">
      <w:pPr>
        <w:pStyle w:val="IntenseQuote"/>
      </w:pPr>
      <w:r>
        <w:t>Next Steps broadly are on:</w:t>
      </w:r>
    </w:p>
    <w:p w14:paraId="536A5868" w14:textId="57459FED" w:rsidR="00374765" w:rsidRDefault="00374765" w:rsidP="00374765">
      <w:pPr>
        <w:pStyle w:val="IntenseQuote"/>
      </w:pPr>
    </w:p>
    <w:p w14:paraId="355723E9" w14:textId="2F63285C" w:rsidR="004E4B11" w:rsidRDefault="004E4B11" w:rsidP="00374765">
      <w:pPr>
        <w:pStyle w:val="IntenseQuote"/>
      </w:pPr>
      <w:r>
        <w:t>Enhancing some of the EDA outputs and creating additional views to take decisions</w:t>
      </w:r>
    </w:p>
    <w:p w14:paraId="25151972" w14:textId="512FE453" w:rsidR="00374765" w:rsidRDefault="00374765" w:rsidP="00374765">
      <w:pPr>
        <w:pStyle w:val="IntenseQuote"/>
      </w:pPr>
      <w:r>
        <w:t>Finalizing the Input Variables (Predictors) and Target Variables as outlined earlier</w:t>
      </w:r>
    </w:p>
    <w:p w14:paraId="06E1F405" w14:textId="724CCF7A" w:rsidR="00374765" w:rsidRDefault="00374765" w:rsidP="00374765">
      <w:pPr>
        <w:pStyle w:val="IntenseQuote"/>
      </w:pPr>
      <w:r>
        <w:t>Finalizing the Best-Fit Model for the Target Variables and Hyperparameter Tuning</w:t>
      </w:r>
    </w:p>
    <w:p w14:paraId="07C069B2" w14:textId="5344C1FA" w:rsidR="00374765" w:rsidRDefault="00374765" w:rsidP="00374765">
      <w:pPr>
        <w:pStyle w:val="IntenseQuote"/>
      </w:pPr>
      <w:r>
        <w:t>Finalizing the User Interface and User Interaction Script for the Chatbot</w:t>
      </w:r>
    </w:p>
    <w:p w14:paraId="0363F127" w14:textId="46D2EA20" w:rsidR="00374765" w:rsidRDefault="00374765" w:rsidP="00374765">
      <w:pPr>
        <w:pStyle w:val="IntenseQuote"/>
      </w:pPr>
      <w:r>
        <w:t>Integrating the Model with the Chatbot</w:t>
      </w:r>
    </w:p>
    <w:p w14:paraId="246C98DB" w14:textId="4D5F042C" w:rsidR="004E4B11" w:rsidRPr="00374765" w:rsidRDefault="004E4B11" w:rsidP="00374765">
      <w:pPr>
        <w:pStyle w:val="IntenseQuote"/>
      </w:pPr>
      <w:r>
        <w:t>In addition to Python-based Chatbot, explore Rasa platform based Chatbot</w:t>
      </w:r>
    </w:p>
    <w:p w14:paraId="15CE1AEB" w14:textId="66FDAD9F" w:rsidR="00597B34" w:rsidRDefault="00CF0DCD" w:rsidP="00597B34">
      <w:pPr>
        <w:pStyle w:val="Heading1"/>
      </w:pPr>
      <w:bookmarkStart w:id="119" w:name="_Toc90234313"/>
      <w:r>
        <w:lastRenderedPageBreak/>
        <w:t>MODEL TRAINING AND TESTING</w:t>
      </w:r>
      <w:bookmarkEnd w:id="119"/>
    </w:p>
    <w:p w14:paraId="68F8F42B" w14:textId="4F38E490" w:rsidR="00996FB4" w:rsidRDefault="00996FB4" w:rsidP="00996FB4">
      <w:r>
        <w:t>List of Models, Parameters, Metrics, and Final Model Pickled</w:t>
      </w:r>
    </w:p>
    <w:p w14:paraId="663D5D6E" w14:textId="567BC941" w:rsidR="00585189" w:rsidRDefault="00585189" w:rsidP="00585189">
      <w:pPr>
        <w:pStyle w:val="Caption"/>
        <w:keepNext/>
      </w:pPr>
      <w:bookmarkStart w:id="120" w:name="_Toc90234388"/>
      <w:r>
        <w:t xml:space="preserve">Table </w:t>
      </w:r>
      <w:r w:rsidR="00E4280B">
        <w:fldChar w:fldCharType="begin"/>
      </w:r>
      <w:r w:rsidR="00E4280B">
        <w:instrText xml:space="preserve"> SEQ Table \* ARABIC  \* MERGEFORMAT </w:instrText>
      </w:r>
      <w:r w:rsidR="00E4280B">
        <w:fldChar w:fldCharType="separate"/>
      </w:r>
      <w:r w:rsidR="006556DC">
        <w:rPr>
          <w:noProof/>
        </w:rPr>
        <w:t>17</w:t>
      </w:r>
      <w:r w:rsidR="00E4280B">
        <w:rPr>
          <w:noProof/>
        </w:rPr>
        <w:fldChar w:fldCharType="end"/>
      </w:r>
      <w:r>
        <w:t>: Model Selection - Comparison of Metrics</w:t>
      </w:r>
      <w:bookmarkEnd w:id="12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678"/>
        <w:gridCol w:w="1678"/>
        <w:gridCol w:w="1678"/>
        <w:gridCol w:w="1679"/>
        <w:gridCol w:w="1679"/>
      </w:tblGrid>
      <w:tr w:rsidR="00585189" w14:paraId="1625A0BA" w14:textId="77777777" w:rsidTr="00213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top w:val="none" w:sz="0" w:space="0" w:color="auto"/>
              <w:left w:val="none" w:sz="0" w:space="0" w:color="auto"/>
              <w:right w:val="none" w:sz="0" w:space="0" w:color="auto"/>
            </w:tcBorders>
          </w:tcPr>
          <w:p w14:paraId="5B362205" w14:textId="77777777" w:rsidR="00585189" w:rsidRDefault="00585189" w:rsidP="00213F40">
            <w:r>
              <w:t>Model</w:t>
            </w:r>
          </w:p>
        </w:tc>
        <w:tc>
          <w:tcPr>
            <w:tcW w:w="1678" w:type="dxa"/>
            <w:tcBorders>
              <w:top w:val="none" w:sz="0" w:space="0" w:color="auto"/>
              <w:left w:val="none" w:sz="0" w:space="0" w:color="auto"/>
              <w:right w:val="none" w:sz="0" w:space="0" w:color="auto"/>
            </w:tcBorders>
          </w:tcPr>
          <w:p w14:paraId="46C40A95"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69D6DE21"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73147652"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730C1BED"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329841EB"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r>
      <w:tr w:rsidR="00585189" w14:paraId="493703F9"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3C93B691" w14:textId="77777777" w:rsidR="00585189" w:rsidRDefault="00585189" w:rsidP="00213F40"/>
        </w:tc>
        <w:tc>
          <w:tcPr>
            <w:tcW w:w="1678" w:type="dxa"/>
          </w:tcPr>
          <w:p w14:paraId="09CFBEF5"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01DD6E29"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26D7D45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40FAD9D7"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7283E6B8"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r w:rsidR="00585189" w14:paraId="07FB4189" w14:textId="77777777" w:rsidTr="00213F40">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5EA04D48" w14:textId="77777777" w:rsidR="00585189" w:rsidRDefault="00585189" w:rsidP="00213F40"/>
        </w:tc>
        <w:tc>
          <w:tcPr>
            <w:tcW w:w="1678" w:type="dxa"/>
          </w:tcPr>
          <w:p w14:paraId="46C1BD9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11931C0E"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53A8028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6F75CCC8"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153E0966"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r>
      <w:tr w:rsidR="00585189" w14:paraId="30612600"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bottom w:val="none" w:sz="0" w:space="0" w:color="auto"/>
            </w:tcBorders>
          </w:tcPr>
          <w:p w14:paraId="0F2E8EBD" w14:textId="77777777" w:rsidR="00585189" w:rsidRDefault="00585189" w:rsidP="00213F40"/>
        </w:tc>
        <w:tc>
          <w:tcPr>
            <w:tcW w:w="1678" w:type="dxa"/>
          </w:tcPr>
          <w:p w14:paraId="0826B47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4FE6F25B"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69EC69D1"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2DA4722F"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18BD4733"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bl>
    <w:p w14:paraId="54A55867" w14:textId="77777777" w:rsidR="00585189" w:rsidRDefault="00585189" w:rsidP="00996FB4"/>
    <w:p w14:paraId="1E4BFE80" w14:textId="54ED6546" w:rsidR="00597B34" w:rsidRDefault="00CF0DCD" w:rsidP="00597B34">
      <w:pPr>
        <w:pStyle w:val="Heading1"/>
      </w:pPr>
      <w:bookmarkStart w:id="121" w:name="_Toc90234314"/>
      <w:r>
        <w:t>CHATBOT TRAINING AND TESTING</w:t>
      </w:r>
      <w:bookmarkEnd w:id="121"/>
    </w:p>
    <w:p w14:paraId="562D68CF" w14:textId="2445F527" w:rsidR="00996FB4" w:rsidRDefault="007F0997" w:rsidP="00996FB4">
      <w:r>
        <w:t>Custom developed Python</w:t>
      </w:r>
      <w:r w:rsidR="00C87633">
        <w:t>-</w:t>
      </w:r>
      <w:r>
        <w:t>based Chatbot</w:t>
      </w:r>
    </w:p>
    <w:p w14:paraId="2ADA926A" w14:textId="5D8C24AB" w:rsidR="00C87633" w:rsidRDefault="00C87633" w:rsidP="00996FB4">
      <w:r>
        <w:t>Rasa platform Chatbot</w:t>
      </w:r>
    </w:p>
    <w:p w14:paraId="5EC3A839" w14:textId="2EB7C7B6" w:rsidR="007F0997" w:rsidRDefault="00CF0DCD" w:rsidP="007F0997">
      <w:pPr>
        <w:pStyle w:val="Heading1"/>
      </w:pPr>
      <w:bookmarkStart w:id="122" w:name="_Toc90234315"/>
      <w:r>
        <w:t>PROJECT REPORT</w:t>
      </w:r>
      <w:bookmarkEnd w:id="122"/>
    </w:p>
    <w:p w14:paraId="540CB967" w14:textId="51CFA3CC" w:rsidR="007F0997" w:rsidRDefault="007F0997" w:rsidP="007F0997">
      <w:r>
        <w:t>Summary of Results</w:t>
      </w:r>
    </w:p>
    <w:p w14:paraId="01197862" w14:textId="13353AA0" w:rsidR="007F0997" w:rsidRDefault="007F0997" w:rsidP="007F0997">
      <w:r>
        <w:t>Screenshot of Chatbot Interaction</w:t>
      </w:r>
    </w:p>
    <w:p w14:paraId="7C16B51C" w14:textId="689F7E1F" w:rsidR="007F0997" w:rsidRDefault="007F0997" w:rsidP="007F0997">
      <w:r>
        <w:t>Link to Video of Chatbot Interaction</w:t>
      </w:r>
    </w:p>
    <w:p w14:paraId="4C9E8A14" w14:textId="7BDB3650" w:rsidR="00597B34" w:rsidRDefault="00CF0DCD" w:rsidP="00597B34">
      <w:pPr>
        <w:pStyle w:val="Heading1"/>
      </w:pPr>
      <w:bookmarkStart w:id="123" w:name="_Toc90234316"/>
      <w:r>
        <w:t>PROJECT RETROSPECT</w:t>
      </w:r>
      <w:bookmarkEnd w:id="123"/>
    </w:p>
    <w:p w14:paraId="55486930" w14:textId="2F21E1D4" w:rsidR="00996FB4" w:rsidRDefault="00996FB4" w:rsidP="00996FB4">
      <w:r>
        <w:t>Lessons Learnt</w:t>
      </w:r>
    </w:p>
    <w:p w14:paraId="41E15509" w14:textId="4D6E615B" w:rsidR="00996FB4" w:rsidRDefault="00996FB4" w:rsidP="00996FB4">
      <w:r>
        <w:t>Future Enhancements</w:t>
      </w:r>
      <w:r w:rsidR="00E5070D">
        <w:t xml:space="preserve"> or Next Steps</w:t>
      </w:r>
    </w:p>
    <w:p w14:paraId="456A2834" w14:textId="3CFD2335" w:rsidR="00996FB4" w:rsidRDefault="00996FB4" w:rsidP="00996FB4">
      <w:r>
        <w:t>Etc.</w:t>
      </w:r>
    </w:p>
    <w:p w14:paraId="040DAD2D" w14:textId="504383A8" w:rsidR="00597B34" w:rsidRDefault="00CF0DCD" w:rsidP="00597B34">
      <w:pPr>
        <w:pStyle w:val="Heading1"/>
      </w:pPr>
      <w:bookmarkStart w:id="124" w:name="_Toc90234317"/>
      <w:r>
        <w:t>REFERENCES</w:t>
      </w:r>
      <w:bookmarkEnd w:id="124"/>
    </w:p>
    <w:p w14:paraId="25937488" w14:textId="0DE9FBA2" w:rsidR="0096104C" w:rsidRDefault="00DF40DD" w:rsidP="00DF40DD">
      <w:r w:rsidRPr="00DF40DD">
        <w:t>Chatbot: What is a Chatbot? Why are Chatbots Important?</w:t>
      </w:r>
      <w:r>
        <w:t xml:space="preserve"> </w:t>
      </w:r>
      <w:hyperlink r:id="rId70" w:history="1">
        <w:r w:rsidRPr="00D93E53">
          <w:rPr>
            <w:rStyle w:val="Hyperlink"/>
          </w:rPr>
          <w:t>https://www.expert.ai/blog/chatbot/</w:t>
        </w:r>
      </w:hyperlink>
      <w:r>
        <w:t xml:space="preserve"> </w:t>
      </w:r>
    </w:p>
    <w:p w14:paraId="64673E28" w14:textId="234D1875" w:rsidR="009076A3" w:rsidRDefault="007221E5" w:rsidP="00DF40DD">
      <w:r>
        <w:t xml:space="preserve">ELIZA: a Historical Natural Language Processing computer program </w:t>
      </w:r>
      <w:hyperlink r:id="rId71" w:history="1">
        <w:r w:rsidRPr="00D93E53">
          <w:rPr>
            <w:rStyle w:val="Hyperlink"/>
          </w:rPr>
          <w:t>https://en.wikipedia.org/wiki/ELIZA</w:t>
        </w:r>
      </w:hyperlink>
      <w:r>
        <w:t xml:space="preserve"> </w:t>
      </w:r>
    </w:p>
    <w:p w14:paraId="5FB00F67" w14:textId="257774A9" w:rsidR="00B35EF3" w:rsidRDefault="00B35EF3" w:rsidP="00DF40DD">
      <w:r w:rsidRPr="00B35EF3">
        <w:t>The Ultimate Guide to Chatbots</w:t>
      </w:r>
      <w:r>
        <w:t xml:space="preserve"> </w:t>
      </w:r>
      <w:hyperlink r:id="rId72" w:history="1">
        <w:r w:rsidRPr="00D93E53">
          <w:rPr>
            <w:rStyle w:val="Hyperlink"/>
          </w:rPr>
          <w:t>https://www.drift.com/learn/chatbot/</w:t>
        </w:r>
      </w:hyperlink>
      <w:r>
        <w:t xml:space="preserve"> </w:t>
      </w:r>
    </w:p>
    <w:p w14:paraId="72C34697" w14:textId="570A05DE" w:rsidR="00241FD7" w:rsidRDefault="00241FD7" w:rsidP="00DF40DD">
      <w:r w:rsidRPr="00241FD7">
        <w:t>Making Sense of the Chatbot and Conversational AI Platform</w:t>
      </w:r>
      <w:r>
        <w:t xml:space="preserve"> </w:t>
      </w:r>
      <w:r w:rsidRPr="00241FD7">
        <w:t>Market</w:t>
      </w:r>
      <w:r>
        <w:t xml:space="preserve"> </w:t>
      </w:r>
      <w:bookmarkStart w:id="125" w:name="_Hlk89516438"/>
      <w:r w:rsidR="00E22A76">
        <w:fldChar w:fldCharType="begin"/>
      </w:r>
      <w:r w:rsidR="00E22A76">
        <w:instrText xml:space="preserve"> HYPERLINK "https://www.gartner.com/en/documents/3993709/making-sense-of-the-chatbot-and-conversational-ai-platfo" </w:instrText>
      </w:r>
      <w:r w:rsidR="00E22A76">
        <w:fldChar w:fldCharType="separate"/>
      </w:r>
      <w:r w:rsidRPr="008F2155">
        <w:rPr>
          <w:rStyle w:val="Hyperlink"/>
        </w:rPr>
        <w:t>https://www.gartner.com/en/documents/3993709/making-sense-of-the-chatbot-and-conversational-ai-platfo</w:t>
      </w:r>
      <w:r w:rsidR="00E22A76">
        <w:rPr>
          <w:rStyle w:val="Hyperlink"/>
        </w:rPr>
        <w:fldChar w:fldCharType="end"/>
      </w:r>
      <w:bookmarkEnd w:id="125"/>
      <w:r>
        <w:t xml:space="preserve"> </w:t>
      </w:r>
    </w:p>
    <w:p w14:paraId="369001C5" w14:textId="090D937A" w:rsidR="00B92E47" w:rsidRDefault="00B92E47" w:rsidP="00DF40DD">
      <w:r w:rsidRPr="00B92E47">
        <w:t xml:space="preserve">10 Must-Have </w:t>
      </w:r>
      <w:r w:rsidR="00585189">
        <w:t>C</w:t>
      </w:r>
      <w:r w:rsidRPr="00B92E47">
        <w:t xml:space="preserve">hatbot features </w:t>
      </w:r>
      <w:r>
        <w:t xml:space="preserve">by </w:t>
      </w:r>
      <w:proofErr w:type="spellStart"/>
      <w:r>
        <w:t>Engati</w:t>
      </w:r>
      <w:proofErr w:type="spellEnd"/>
      <w:r>
        <w:t xml:space="preserve"> </w:t>
      </w:r>
      <w:hyperlink r:id="rId73" w:history="1">
        <w:r w:rsidRPr="00BF36E4">
          <w:rPr>
            <w:rStyle w:val="Hyperlink"/>
          </w:rPr>
          <w:t>https://www.engati.com/blog/10-killer-chatbot-features-business?utm_content=10-killer-chatbot-features-business</w:t>
        </w:r>
      </w:hyperlink>
      <w:r>
        <w:t xml:space="preserve"> </w:t>
      </w:r>
    </w:p>
    <w:sectPr w:rsidR="00B92E47" w:rsidSect="0096104C">
      <w:headerReference w:type="even" r:id="rId74"/>
      <w:headerReference w:type="default" r:id="rId75"/>
      <w:footerReference w:type="even" r:id="rId76"/>
      <w:footerReference w:type="default" r:id="rId77"/>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C5684" w14:textId="77777777" w:rsidR="00E4280B" w:rsidRDefault="00E4280B">
      <w:pPr>
        <w:spacing w:after="0" w:line="240" w:lineRule="auto"/>
      </w:pPr>
      <w:r>
        <w:separator/>
      </w:r>
    </w:p>
  </w:endnote>
  <w:endnote w:type="continuationSeparator" w:id="0">
    <w:p w14:paraId="1DC59974" w14:textId="77777777" w:rsidR="00E4280B" w:rsidRDefault="00E42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9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4EE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46705" w14:textId="77777777" w:rsidR="00E4280B" w:rsidRDefault="00E4280B">
      <w:pPr>
        <w:spacing w:after="0" w:line="240" w:lineRule="auto"/>
      </w:pPr>
      <w:r>
        <w:separator/>
      </w:r>
    </w:p>
  </w:footnote>
  <w:footnote w:type="continuationSeparator" w:id="0">
    <w:p w14:paraId="7EDB94E6" w14:textId="77777777" w:rsidR="00E4280B" w:rsidRDefault="00E42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E3" w14:textId="7C738F2E" w:rsidR="005225B2" w:rsidRPr="005225B2" w:rsidRDefault="00E4280B" w:rsidP="005225B2">
    <w:pPr>
      <w:pStyle w:val="HeaderEven"/>
    </w:pPr>
    <w:sdt>
      <w:sdtPr>
        <w:rPr>
          <w:rFonts w:eastAsiaTheme="majorEastAsia"/>
        </w:rPr>
        <w:alias w:val="Title:"/>
        <w:tag w:val="Title:"/>
        <w:id w:val="1030215961"/>
        <w:placeholder>
          <w:docPart w:val="3B86535F233142949D4A65247167CE0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rPr>
            <w:rFonts w:eastAsiaTheme="majorEastAsia"/>
          </w:rPr>
          <w:t>Chatbot Interface using NLP</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433091526"/>
      <w:placeholder>
        <w:docPart w:val="3B86535F233142949D4A65247167CE01"/>
      </w:placeholder>
      <w:dataBinding w:prefixMappings="xmlns:ns0='http://purl.org/dc/elements/1.1/' xmlns:ns1='http://schemas.openxmlformats.org/package/2006/metadata/core-properties' " w:xpath="/ns1:coreProperties[1]/ns0:title[1]" w:storeItemID="{6C3C8BC8-F283-45AE-878A-BAB7291924A1}"/>
      <w:text/>
    </w:sdtPr>
    <w:sdtEndPr/>
    <w:sdtContent>
      <w:p w14:paraId="1E987B2E" w14:textId="33AFBE25" w:rsidR="00F56FAE" w:rsidRDefault="00F56FAE">
        <w:pPr>
          <w:pStyle w:val="Header"/>
        </w:pPr>
        <w:r>
          <w:t>Chatbot Interface using NLP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66228"/>
    <w:multiLevelType w:val="hybridMultilevel"/>
    <w:tmpl w:val="CDD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C0713B"/>
    <w:multiLevelType w:val="hybridMultilevel"/>
    <w:tmpl w:val="863C1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913FF3"/>
    <w:multiLevelType w:val="hybridMultilevel"/>
    <w:tmpl w:val="3C4A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D2227C"/>
    <w:multiLevelType w:val="hybridMultilevel"/>
    <w:tmpl w:val="5F36F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8E2BD4"/>
    <w:multiLevelType w:val="hybridMultilevel"/>
    <w:tmpl w:val="2196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FE222F"/>
    <w:multiLevelType w:val="hybridMultilevel"/>
    <w:tmpl w:val="5A7C9D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CC3535"/>
    <w:multiLevelType w:val="hybridMultilevel"/>
    <w:tmpl w:val="D20A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D2000C"/>
    <w:multiLevelType w:val="multilevel"/>
    <w:tmpl w:val="4948D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18187790"/>
    <w:multiLevelType w:val="hybridMultilevel"/>
    <w:tmpl w:val="414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B3D7C46"/>
    <w:multiLevelType w:val="hybridMultilevel"/>
    <w:tmpl w:val="C018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6D3192"/>
    <w:multiLevelType w:val="hybridMultilevel"/>
    <w:tmpl w:val="C6F8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8525E6"/>
    <w:multiLevelType w:val="hybridMultilevel"/>
    <w:tmpl w:val="60E0E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2EF76DB6"/>
    <w:multiLevelType w:val="hybridMultilevel"/>
    <w:tmpl w:val="665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B76C07"/>
    <w:multiLevelType w:val="hybridMultilevel"/>
    <w:tmpl w:val="1B8E56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01B094A"/>
    <w:multiLevelType w:val="hybridMultilevel"/>
    <w:tmpl w:val="2B7E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046DA"/>
    <w:multiLevelType w:val="hybridMultilevel"/>
    <w:tmpl w:val="CA4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A87200"/>
    <w:multiLevelType w:val="hybridMultilevel"/>
    <w:tmpl w:val="67EA09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2556C5"/>
    <w:multiLevelType w:val="hybridMultilevel"/>
    <w:tmpl w:val="0D92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CA70C1"/>
    <w:multiLevelType w:val="hybridMultilevel"/>
    <w:tmpl w:val="BD2A8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9"/>
  </w:num>
  <w:num w:numId="12">
    <w:abstractNumId w:val="23"/>
  </w:num>
  <w:num w:numId="13">
    <w:abstractNumId w:val="7"/>
  </w:num>
  <w:num w:numId="14">
    <w:abstractNumId w:val="6"/>
  </w:num>
  <w:num w:numId="15">
    <w:abstractNumId w:val="5"/>
  </w:num>
  <w:num w:numId="16">
    <w:abstractNumId w:val="4"/>
  </w:num>
  <w:num w:numId="17">
    <w:abstractNumId w:val="19"/>
  </w:num>
  <w:num w:numId="18">
    <w:abstractNumId w:val="23"/>
  </w:num>
  <w:num w:numId="19">
    <w:abstractNumId w:val="7"/>
  </w:num>
  <w:num w:numId="20">
    <w:abstractNumId w:val="6"/>
  </w:num>
  <w:num w:numId="21">
    <w:abstractNumId w:val="5"/>
  </w:num>
  <w:num w:numId="22">
    <w:abstractNumId w:val="4"/>
  </w:num>
  <w:num w:numId="23">
    <w:abstractNumId w:val="19"/>
  </w:num>
  <w:num w:numId="24">
    <w:abstractNumId w:val="8"/>
  </w:num>
  <w:num w:numId="25">
    <w:abstractNumId w:val="3"/>
  </w:num>
  <w:num w:numId="26">
    <w:abstractNumId w:val="2"/>
  </w:num>
  <w:num w:numId="27">
    <w:abstractNumId w:val="1"/>
  </w:num>
  <w:num w:numId="28">
    <w:abstractNumId w:val="0"/>
  </w:num>
  <w:num w:numId="29">
    <w:abstractNumId w:val="17"/>
  </w:num>
  <w:num w:numId="30">
    <w:abstractNumId w:val="13"/>
  </w:num>
  <w:num w:numId="31">
    <w:abstractNumId w:val="22"/>
  </w:num>
  <w:num w:numId="32">
    <w:abstractNumId w:val="24"/>
  </w:num>
  <w:num w:numId="33">
    <w:abstractNumId w:val="10"/>
  </w:num>
  <w:num w:numId="34">
    <w:abstractNumId w:val="27"/>
  </w:num>
  <w:num w:numId="35">
    <w:abstractNumId w:val="28"/>
  </w:num>
  <w:num w:numId="36">
    <w:abstractNumId w:val="15"/>
  </w:num>
  <w:num w:numId="37">
    <w:abstractNumId w:val="25"/>
  </w:num>
  <w:num w:numId="38">
    <w:abstractNumId w:val="12"/>
  </w:num>
  <w:num w:numId="39">
    <w:abstractNumId w:val="16"/>
  </w:num>
  <w:num w:numId="40">
    <w:abstractNumId w:val="20"/>
  </w:num>
  <w:num w:numId="41">
    <w:abstractNumId w:val="29"/>
  </w:num>
  <w:num w:numId="42">
    <w:abstractNumId w:val="26"/>
  </w:num>
  <w:num w:numId="43">
    <w:abstractNumId w:val="18"/>
  </w:num>
  <w:num w:numId="44">
    <w:abstractNumId w:val="21"/>
  </w:num>
  <w:num w:numId="45">
    <w:abstractNumId w:val="30"/>
  </w:num>
  <w:num w:numId="46">
    <w:abstractNumId w:val="14"/>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E2"/>
    <w:rsid w:val="00015071"/>
    <w:rsid w:val="000157EC"/>
    <w:rsid w:val="000261A1"/>
    <w:rsid w:val="00033F89"/>
    <w:rsid w:val="00037D09"/>
    <w:rsid w:val="00041181"/>
    <w:rsid w:val="00052069"/>
    <w:rsid w:val="00052A4A"/>
    <w:rsid w:val="00052BBD"/>
    <w:rsid w:val="00056F76"/>
    <w:rsid w:val="00065264"/>
    <w:rsid w:val="00067337"/>
    <w:rsid w:val="000720B4"/>
    <w:rsid w:val="00076D6A"/>
    <w:rsid w:val="000775A1"/>
    <w:rsid w:val="0008385D"/>
    <w:rsid w:val="00092DD7"/>
    <w:rsid w:val="00096054"/>
    <w:rsid w:val="0009687B"/>
    <w:rsid w:val="000A4950"/>
    <w:rsid w:val="000B3E61"/>
    <w:rsid w:val="000B5A66"/>
    <w:rsid w:val="000B62F2"/>
    <w:rsid w:val="000C44C9"/>
    <w:rsid w:val="000C50F2"/>
    <w:rsid w:val="000C6102"/>
    <w:rsid w:val="000D4656"/>
    <w:rsid w:val="00102BB6"/>
    <w:rsid w:val="00106B79"/>
    <w:rsid w:val="00113157"/>
    <w:rsid w:val="00114509"/>
    <w:rsid w:val="00132205"/>
    <w:rsid w:val="00132308"/>
    <w:rsid w:val="0013235D"/>
    <w:rsid w:val="0014141B"/>
    <w:rsid w:val="00142165"/>
    <w:rsid w:val="00150493"/>
    <w:rsid w:val="00151235"/>
    <w:rsid w:val="00157FA0"/>
    <w:rsid w:val="00161678"/>
    <w:rsid w:val="001638CC"/>
    <w:rsid w:val="0016540E"/>
    <w:rsid w:val="001730B3"/>
    <w:rsid w:val="00174EA5"/>
    <w:rsid w:val="0017501C"/>
    <w:rsid w:val="00177883"/>
    <w:rsid w:val="00191591"/>
    <w:rsid w:val="001924C2"/>
    <w:rsid w:val="00197632"/>
    <w:rsid w:val="0019783B"/>
    <w:rsid w:val="001A0F97"/>
    <w:rsid w:val="001A318A"/>
    <w:rsid w:val="001A7152"/>
    <w:rsid w:val="001A7747"/>
    <w:rsid w:val="001B5594"/>
    <w:rsid w:val="001B6772"/>
    <w:rsid w:val="001C0FBC"/>
    <w:rsid w:val="001C476C"/>
    <w:rsid w:val="001D4AE0"/>
    <w:rsid w:val="001D5F47"/>
    <w:rsid w:val="001E00FA"/>
    <w:rsid w:val="001E0C09"/>
    <w:rsid w:val="001E51BD"/>
    <w:rsid w:val="001F40E8"/>
    <w:rsid w:val="00200ACF"/>
    <w:rsid w:val="00212302"/>
    <w:rsid w:val="00217BAB"/>
    <w:rsid w:val="00240E28"/>
    <w:rsid w:val="00241FD7"/>
    <w:rsid w:val="002455AC"/>
    <w:rsid w:val="00245EA4"/>
    <w:rsid w:val="0025259E"/>
    <w:rsid w:val="00252DF2"/>
    <w:rsid w:val="00255C7B"/>
    <w:rsid w:val="00261325"/>
    <w:rsid w:val="00264203"/>
    <w:rsid w:val="002855AB"/>
    <w:rsid w:val="002868AD"/>
    <w:rsid w:val="002A0199"/>
    <w:rsid w:val="002A3689"/>
    <w:rsid w:val="002A3DEA"/>
    <w:rsid w:val="002B2685"/>
    <w:rsid w:val="002B5EF4"/>
    <w:rsid w:val="002D0E0F"/>
    <w:rsid w:val="002D1328"/>
    <w:rsid w:val="002D3102"/>
    <w:rsid w:val="002D7CAC"/>
    <w:rsid w:val="002E7E49"/>
    <w:rsid w:val="002F397E"/>
    <w:rsid w:val="002F69E3"/>
    <w:rsid w:val="003007D9"/>
    <w:rsid w:val="003077E6"/>
    <w:rsid w:val="00315F39"/>
    <w:rsid w:val="00317554"/>
    <w:rsid w:val="00322F56"/>
    <w:rsid w:val="00331FC0"/>
    <w:rsid w:val="00333265"/>
    <w:rsid w:val="00336EA1"/>
    <w:rsid w:val="00353569"/>
    <w:rsid w:val="00356B91"/>
    <w:rsid w:val="00356FE5"/>
    <w:rsid w:val="0036147C"/>
    <w:rsid w:val="00361CE5"/>
    <w:rsid w:val="00373A22"/>
    <w:rsid w:val="00374765"/>
    <w:rsid w:val="003857C3"/>
    <w:rsid w:val="003875A8"/>
    <w:rsid w:val="003932FB"/>
    <w:rsid w:val="003A0FD3"/>
    <w:rsid w:val="003A2F68"/>
    <w:rsid w:val="003A3892"/>
    <w:rsid w:val="003B2862"/>
    <w:rsid w:val="003C2563"/>
    <w:rsid w:val="003C34B1"/>
    <w:rsid w:val="003C4751"/>
    <w:rsid w:val="003C503E"/>
    <w:rsid w:val="003C5CA5"/>
    <w:rsid w:val="003C7E3F"/>
    <w:rsid w:val="003D00B7"/>
    <w:rsid w:val="003D2BFD"/>
    <w:rsid w:val="003E0404"/>
    <w:rsid w:val="003E0770"/>
    <w:rsid w:val="003E2F35"/>
    <w:rsid w:val="003E38BF"/>
    <w:rsid w:val="003E498D"/>
    <w:rsid w:val="003E4AF5"/>
    <w:rsid w:val="003F118F"/>
    <w:rsid w:val="003F43E0"/>
    <w:rsid w:val="00402606"/>
    <w:rsid w:val="004138D5"/>
    <w:rsid w:val="00431B47"/>
    <w:rsid w:val="00431C36"/>
    <w:rsid w:val="004329C7"/>
    <w:rsid w:val="004404AB"/>
    <w:rsid w:val="00442C9B"/>
    <w:rsid w:val="00443903"/>
    <w:rsid w:val="00454851"/>
    <w:rsid w:val="0046143C"/>
    <w:rsid w:val="00466DF4"/>
    <w:rsid w:val="00470EFB"/>
    <w:rsid w:val="0047388F"/>
    <w:rsid w:val="00475DA8"/>
    <w:rsid w:val="00481EDF"/>
    <w:rsid w:val="00482406"/>
    <w:rsid w:val="00483038"/>
    <w:rsid w:val="00485E0D"/>
    <w:rsid w:val="00487E18"/>
    <w:rsid w:val="00491AAA"/>
    <w:rsid w:val="0049522A"/>
    <w:rsid w:val="0049775F"/>
    <w:rsid w:val="004A2435"/>
    <w:rsid w:val="004A29DD"/>
    <w:rsid w:val="004B2084"/>
    <w:rsid w:val="004C0FEA"/>
    <w:rsid w:val="004C23D4"/>
    <w:rsid w:val="004C5CE5"/>
    <w:rsid w:val="004C60C1"/>
    <w:rsid w:val="004D2680"/>
    <w:rsid w:val="004D39A8"/>
    <w:rsid w:val="004E4B11"/>
    <w:rsid w:val="004E5D69"/>
    <w:rsid w:val="004F2E63"/>
    <w:rsid w:val="004F3FF4"/>
    <w:rsid w:val="0050297A"/>
    <w:rsid w:val="00507E2E"/>
    <w:rsid w:val="00510351"/>
    <w:rsid w:val="00521CD4"/>
    <w:rsid w:val="005225B2"/>
    <w:rsid w:val="00536A06"/>
    <w:rsid w:val="00543BB9"/>
    <w:rsid w:val="005473E9"/>
    <w:rsid w:val="00547B2A"/>
    <w:rsid w:val="005758B4"/>
    <w:rsid w:val="00577F9A"/>
    <w:rsid w:val="00583094"/>
    <w:rsid w:val="00585189"/>
    <w:rsid w:val="005927B5"/>
    <w:rsid w:val="00593109"/>
    <w:rsid w:val="00596B21"/>
    <w:rsid w:val="00596B4C"/>
    <w:rsid w:val="00597936"/>
    <w:rsid w:val="00597B34"/>
    <w:rsid w:val="005B18C0"/>
    <w:rsid w:val="005B3DC0"/>
    <w:rsid w:val="005B5C71"/>
    <w:rsid w:val="005C0DD0"/>
    <w:rsid w:val="005C2C52"/>
    <w:rsid w:val="005C4343"/>
    <w:rsid w:val="005D241A"/>
    <w:rsid w:val="005E05B7"/>
    <w:rsid w:val="005E4FD6"/>
    <w:rsid w:val="005E6EC8"/>
    <w:rsid w:val="005F2A42"/>
    <w:rsid w:val="0060627B"/>
    <w:rsid w:val="006114B5"/>
    <w:rsid w:val="00613118"/>
    <w:rsid w:val="00616504"/>
    <w:rsid w:val="00620182"/>
    <w:rsid w:val="00623F90"/>
    <w:rsid w:val="00637D52"/>
    <w:rsid w:val="0064078F"/>
    <w:rsid w:val="0064466C"/>
    <w:rsid w:val="006451BE"/>
    <w:rsid w:val="00652D44"/>
    <w:rsid w:val="00653C00"/>
    <w:rsid w:val="006556DC"/>
    <w:rsid w:val="006702A5"/>
    <w:rsid w:val="00670D72"/>
    <w:rsid w:val="00677212"/>
    <w:rsid w:val="0068410E"/>
    <w:rsid w:val="00685E2A"/>
    <w:rsid w:val="00691757"/>
    <w:rsid w:val="00694F9A"/>
    <w:rsid w:val="006A3A4C"/>
    <w:rsid w:val="006A3ECE"/>
    <w:rsid w:val="006A3FAB"/>
    <w:rsid w:val="006A6121"/>
    <w:rsid w:val="006B3342"/>
    <w:rsid w:val="006B49B8"/>
    <w:rsid w:val="006C6777"/>
    <w:rsid w:val="006D15CB"/>
    <w:rsid w:val="006D4291"/>
    <w:rsid w:val="006D42EA"/>
    <w:rsid w:val="006D49A2"/>
    <w:rsid w:val="006E212B"/>
    <w:rsid w:val="006E27CE"/>
    <w:rsid w:val="006E5894"/>
    <w:rsid w:val="006E753E"/>
    <w:rsid w:val="006F6554"/>
    <w:rsid w:val="006F74CA"/>
    <w:rsid w:val="007028F4"/>
    <w:rsid w:val="00702B0B"/>
    <w:rsid w:val="00702F15"/>
    <w:rsid w:val="00706E93"/>
    <w:rsid w:val="00713244"/>
    <w:rsid w:val="00716FDD"/>
    <w:rsid w:val="00717164"/>
    <w:rsid w:val="007212B2"/>
    <w:rsid w:val="007221E5"/>
    <w:rsid w:val="00730696"/>
    <w:rsid w:val="00736763"/>
    <w:rsid w:val="007531CA"/>
    <w:rsid w:val="0075642A"/>
    <w:rsid w:val="00756477"/>
    <w:rsid w:val="00757E4D"/>
    <w:rsid w:val="00760ABC"/>
    <w:rsid w:val="00765A3B"/>
    <w:rsid w:val="00766653"/>
    <w:rsid w:val="00771662"/>
    <w:rsid w:val="00772119"/>
    <w:rsid w:val="0077699C"/>
    <w:rsid w:val="007775E4"/>
    <w:rsid w:val="00782D2B"/>
    <w:rsid w:val="00783448"/>
    <w:rsid w:val="0078618B"/>
    <w:rsid w:val="007900E1"/>
    <w:rsid w:val="0079096F"/>
    <w:rsid w:val="00795D70"/>
    <w:rsid w:val="00796203"/>
    <w:rsid w:val="00796F07"/>
    <w:rsid w:val="00797A64"/>
    <w:rsid w:val="007A6812"/>
    <w:rsid w:val="007A78E5"/>
    <w:rsid w:val="007B0A29"/>
    <w:rsid w:val="007B235A"/>
    <w:rsid w:val="007C0D0E"/>
    <w:rsid w:val="007C770C"/>
    <w:rsid w:val="007D052D"/>
    <w:rsid w:val="007D5DA8"/>
    <w:rsid w:val="007E0AE7"/>
    <w:rsid w:val="007F0997"/>
    <w:rsid w:val="00800F57"/>
    <w:rsid w:val="00803A31"/>
    <w:rsid w:val="0080459D"/>
    <w:rsid w:val="00804AF6"/>
    <w:rsid w:val="00804F97"/>
    <w:rsid w:val="00834E89"/>
    <w:rsid w:val="00857FE0"/>
    <w:rsid w:val="008662AD"/>
    <w:rsid w:val="00867D69"/>
    <w:rsid w:val="00883A92"/>
    <w:rsid w:val="00885772"/>
    <w:rsid w:val="00893013"/>
    <w:rsid w:val="00893755"/>
    <w:rsid w:val="008A4A93"/>
    <w:rsid w:val="008A5210"/>
    <w:rsid w:val="008B1428"/>
    <w:rsid w:val="008B44F2"/>
    <w:rsid w:val="008D28A4"/>
    <w:rsid w:val="008F1E8A"/>
    <w:rsid w:val="008F3FF4"/>
    <w:rsid w:val="008F56CC"/>
    <w:rsid w:val="008F66B9"/>
    <w:rsid w:val="00905C9E"/>
    <w:rsid w:val="00905E68"/>
    <w:rsid w:val="009076A3"/>
    <w:rsid w:val="009213CD"/>
    <w:rsid w:val="00950DE7"/>
    <w:rsid w:val="0095289E"/>
    <w:rsid w:val="00953FF5"/>
    <w:rsid w:val="0096104C"/>
    <w:rsid w:val="009642BB"/>
    <w:rsid w:val="00972CD4"/>
    <w:rsid w:val="009753F6"/>
    <w:rsid w:val="009762BA"/>
    <w:rsid w:val="00976F92"/>
    <w:rsid w:val="00981754"/>
    <w:rsid w:val="00984DAE"/>
    <w:rsid w:val="009964BA"/>
    <w:rsid w:val="00996FB4"/>
    <w:rsid w:val="00997ACB"/>
    <w:rsid w:val="009A4EE3"/>
    <w:rsid w:val="009B0C49"/>
    <w:rsid w:val="009B71B9"/>
    <w:rsid w:val="009C11B4"/>
    <w:rsid w:val="009D1D1F"/>
    <w:rsid w:val="009D314A"/>
    <w:rsid w:val="009D5B1E"/>
    <w:rsid w:val="009D74FE"/>
    <w:rsid w:val="009E0349"/>
    <w:rsid w:val="009E08D2"/>
    <w:rsid w:val="009F2023"/>
    <w:rsid w:val="009F2393"/>
    <w:rsid w:val="009F4F4B"/>
    <w:rsid w:val="00A00F03"/>
    <w:rsid w:val="00A04C8B"/>
    <w:rsid w:val="00A12D48"/>
    <w:rsid w:val="00A12DAE"/>
    <w:rsid w:val="00A2054A"/>
    <w:rsid w:val="00A2269D"/>
    <w:rsid w:val="00A26F4B"/>
    <w:rsid w:val="00A311BE"/>
    <w:rsid w:val="00A329B9"/>
    <w:rsid w:val="00A33CD1"/>
    <w:rsid w:val="00A33CD2"/>
    <w:rsid w:val="00A34251"/>
    <w:rsid w:val="00A372C8"/>
    <w:rsid w:val="00A43786"/>
    <w:rsid w:val="00A44E9F"/>
    <w:rsid w:val="00A45567"/>
    <w:rsid w:val="00A456D7"/>
    <w:rsid w:val="00A47B4D"/>
    <w:rsid w:val="00A5429D"/>
    <w:rsid w:val="00A57A18"/>
    <w:rsid w:val="00A60241"/>
    <w:rsid w:val="00A613C1"/>
    <w:rsid w:val="00A646F2"/>
    <w:rsid w:val="00A66ACB"/>
    <w:rsid w:val="00A67ADD"/>
    <w:rsid w:val="00A73E5C"/>
    <w:rsid w:val="00A754F4"/>
    <w:rsid w:val="00A769C1"/>
    <w:rsid w:val="00A81F78"/>
    <w:rsid w:val="00A827A6"/>
    <w:rsid w:val="00A946BD"/>
    <w:rsid w:val="00A9557E"/>
    <w:rsid w:val="00A97542"/>
    <w:rsid w:val="00AB07FD"/>
    <w:rsid w:val="00AB6706"/>
    <w:rsid w:val="00AC11B8"/>
    <w:rsid w:val="00AD1824"/>
    <w:rsid w:val="00AD3E48"/>
    <w:rsid w:val="00AD454A"/>
    <w:rsid w:val="00AD498F"/>
    <w:rsid w:val="00AD7681"/>
    <w:rsid w:val="00AE366B"/>
    <w:rsid w:val="00AE630A"/>
    <w:rsid w:val="00AE7E1C"/>
    <w:rsid w:val="00AF2992"/>
    <w:rsid w:val="00AF5C11"/>
    <w:rsid w:val="00B1141D"/>
    <w:rsid w:val="00B11760"/>
    <w:rsid w:val="00B12E96"/>
    <w:rsid w:val="00B24C26"/>
    <w:rsid w:val="00B27791"/>
    <w:rsid w:val="00B30430"/>
    <w:rsid w:val="00B35EF3"/>
    <w:rsid w:val="00B426FC"/>
    <w:rsid w:val="00B44360"/>
    <w:rsid w:val="00B4588B"/>
    <w:rsid w:val="00B46BE8"/>
    <w:rsid w:val="00B51C90"/>
    <w:rsid w:val="00B5331C"/>
    <w:rsid w:val="00B60C2A"/>
    <w:rsid w:val="00B63554"/>
    <w:rsid w:val="00B73FCA"/>
    <w:rsid w:val="00B765BB"/>
    <w:rsid w:val="00B8484B"/>
    <w:rsid w:val="00B85E73"/>
    <w:rsid w:val="00B92E47"/>
    <w:rsid w:val="00BA24AB"/>
    <w:rsid w:val="00BA339A"/>
    <w:rsid w:val="00BB569C"/>
    <w:rsid w:val="00BC0A22"/>
    <w:rsid w:val="00BD08BE"/>
    <w:rsid w:val="00BD6760"/>
    <w:rsid w:val="00BE1901"/>
    <w:rsid w:val="00BE3880"/>
    <w:rsid w:val="00BF36CB"/>
    <w:rsid w:val="00C03381"/>
    <w:rsid w:val="00C04E78"/>
    <w:rsid w:val="00C06D08"/>
    <w:rsid w:val="00C10A00"/>
    <w:rsid w:val="00C12981"/>
    <w:rsid w:val="00C13828"/>
    <w:rsid w:val="00C16B24"/>
    <w:rsid w:val="00C25910"/>
    <w:rsid w:val="00C270B4"/>
    <w:rsid w:val="00C662E4"/>
    <w:rsid w:val="00C851DF"/>
    <w:rsid w:val="00C85AA2"/>
    <w:rsid w:val="00C87633"/>
    <w:rsid w:val="00C928B6"/>
    <w:rsid w:val="00C944E8"/>
    <w:rsid w:val="00C962E9"/>
    <w:rsid w:val="00CA510F"/>
    <w:rsid w:val="00CA5ABD"/>
    <w:rsid w:val="00CA6F55"/>
    <w:rsid w:val="00CA79C0"/>
    <w:rsid w:val="00CC4E6A"/>
    <w:rsid w:val="00CC7204"/>
    <w:rsid w:val="00CD12DE"/>
    <w:rsid w:val="00CD155C"/>
    <w:rsid w:val="00CD1970"/>
    <w:rsid w:val="00CD6BD3"/>
    <w:rsid w:val="00CD6F2D"/>
    <w:rsid w:val="00CD77AE"/>
    <w:rsid w:val="00CE11E9"/>
    <w:rsid w:val="00CE477C"/>
    <w:rsid w:val="00CF0DCD"/>
    <w:rsid w:val="00CF1C02"/>
    <w:rsid w:val="00CF4ACB"/>
    <w:rsid w:val="00CF78C7"/>
    <w:rsid w:val="00D01EED"/>
    <w:rsid w:val="00D02025"/>
    <w:rsid w:val="00D03E30"/>
    <w:rsid w:val="00D0422C"/>
    <w:rsid w:val="00D06A82"/>
    <w:rsid w:val="00D07941"/>
    <w:rsid w:val="00D10358"/>
    <w:rsid w:val="00D210BF"/>
    <w:rsid w:val="00D21350"/>
    <w:rsid w:val="00D22861"/>
    <w:rsid w:val="00D4032E"/>
    <w:rsid w:val="00D40A69"/>
    <w:rsid w:val="00D45B47"/>
    <w:rsid w:val="00D4773D"/>
    <w:rsid w:val="00D518CF"/>
    <w:rsid w:val="00D619BB"/>
    <w:rsid w:val="00D62024"/>
    <w:rsid w:val="00D63690"/>
    <w:rsid w:val="00D66345"/>
    <w:rsid w:val="00D713DF"/>
    <w:rsid w:val="00DA0104"/>
    <w:rsid w:val="00DA2648"/>
    <w:rsid w:val="00DA4629"/>
    <w:rsid w:val="00DB2C42"/>
    <w:rsid w:val="00DB3B97"/>
    <w:rsid w:val="00DB4123"/>
    <w:rsid w:val="00DB6C9C"/>
    <w:rsid w:val="00DC305C"/>
    <w:rsid w:val="00DD1C50"/>
    <w:rsid w:val="00DD2622"/>
    <w:rsid w:val="00DF40DD"/>
    <w:rsid w:val="00DF5C5A"/>
    <w:rsid w:val="00E04568"/>
    <w:rsid w:val="00E076E8"/>
    <w:rsid w:val="00E10E72"/>
    <w:rsid w:val="00E15AF0"/>
    <w:rsid w:val="00E16C39"/>
    <w:rsid w:val="00E22A76"/>
    <w:rsid w:val="00E366F8"/>
    <w:rsid w:val="00E4061F"/>
    <w:rsid w:val="00E4280B"/>
    <w:rsid w:val="00E432DA"/>
    <w:rsid w:val="00E4398E"/>
    <w:rsid w:val="00E43990"/>
    <w:rsid w:val="00E44D2F"/>
    <w:rsid w:val="00E44E60"/>
    <w:rsid w:val="00E5070D"/>
    <w:rsid w:val="00E510E0"/>
    <w:rsid w:val="00E52F4A"/>
    <w:rsid w:val="00E5537B"/>
    <w:rsid w:val="00E57C77"/>
    <w:rsid w:val="00E600B6"/>
    <w:rsid w:val="00E6077A"/>
    <w:rsid w:val="00E65532"/>
    <w:rsid w:val="00E678DE"/>
    <w:rsid w:val="00E76E95"/>
    <w:rsid w:val="00E8360D"/>
    <w:rsid w:val="00E85128"/>
    <w:rsid w:val="00E90D9F"/>
    <w:rsid w:val="00E91FE2"/>
    <w:rsid w:val="00E925D0"/>
    <w:rsid w:val="00E959BE"/>
    <w:rsid w:val="00E961BE"/>
    <w:rsid w:val="00EC0DDC"/>
    <w:rsid w:val="00EC3293"/>
    <w:rsid w:val="00ED03E6"/>
    <w:rsid w:val="00ED1452"/>
    <w:rsid w:val="00ED1F42"/>
    <w:rsid w:val="00ED5544"/>
    <w:rsid w:val="00ED71F9"/>
    <w:rsid w:val="00EF1E36"/>
    <w:rsid w:val="00EF22E3"/>
    <w:rsid w:val="00EF4DCC"/>
    <w:rsid w:val="00F10FE7"/>
    <w:rsid w:val="00F12930"/>
    <w:rsid w:val="00F31CAD"/>
    <w:rsid w:val="00F4397A"/>
    <w:rsid w:val="00F4413E"/>
    <w:rsid w:val="00F56675"/>
    <w:rsid w:val="00F56FAE"/>
    <w:rsid w:val="00F57D3C"/>
    <w:rsid w:val="00F64A9E"/>
    <w:rsid w:val="00F6600B"/>
    <w:rsid w:val="00F71E65"/>
    <w:rsid w:val="00F757C8"/>
    <w:rsid w:val="00F83042"/>
    <w:rsid w:val="00F87701"/>
    <w:rsid w:val="00F946C7"/>
    <w:rsid w:val="00FA0F40"/>
    <w:rsid w:val="00FA2213"/>
    <w:rsid w:val="00FC6F63"/>
    <w:rsid w:val="00FC7F96"/>
    <w:rsid w:val="00FD24BE"/>
    <w:rsid w:val="00FD6B14"/>
    <w:rsid w:val="00FD7678"/>
    <w:rsid w:val="00FE4721"/>
    <w:rsid w:val="00FE47EB"/>
    <w:rsid w:val="00FE6FB0"/>
    <w:rsid w:val="00FE7B79"/>
    <w:rsid w:val="00FF7D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B2A"/>
  </w:style>
  <w:style w:type="paragraph" w:styleId="Heading1">
    <w:name w:val="heading 1"/>
    <w:basedOn w:val="Normal"/>
    <w:link w:val="Heading1Char"/>
    <w:uiPriority w:val="9"/>
    <w:qFormat/>
    <w:rsid w:val="003E38BF"/>
    <w:pPr>
      <w:numPr>
        <w:numId w:val="29"/>
      </w:num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numPr>
        <w:ilvl w:val="1"/>
        <w:numId w:val="29"/>
      </w:num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numPr>
        <w:ilvl w:val="2"/>
        <w:numId w:val="29"/>
      </w:num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autoRedefine/>
    <w:uiPriority w:val="9"/>
    <w:unhideWhenUsed/>
    <w:qFormat/>
    <w:rsid w:val="0049522A"/>
    <w:pPr>
      <w:numPr>
        <w:ilvl w:val="3"/>
        <w:numId w:val="29"/>
      </w:numPr>
      <w:spacing w:before="240" w:after="0"/>
      <w:outlineLvl w:val="3"/>
    </w:pPr>
    <w:rPr>
      <w:spacing w:val="14"/>
      <w:szCs w:val="22"/>
    </w:rPr>
  </w:style>
  <w:style w:type="paragraph" w:styleId="Heading5">
    <w:name w:val="heading 5"/>
    <w:basedOn w:val="Normal"/>
    <w:next w:val="Normal"/>
    <w:link w:val="Heading5Char"/>
    <w:uiPriority w:val="9"/>
    <w:semiHidden/>
    <w:unhideWhenUsed/>
    <w:qFormat/>
    <w:rsid w:val="003E38BF"/>
    <w:pPr>
      <w:numPr>
        <w:ilvl w:val="4"/>
        <w:numId w:val="29"/>
      </w:num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numPr>
        <w:ilvl w:val="5"/>
        <w:numId w:val="29"/>
      </w:num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numPr>
        <w:ilvl w:val="6"/>
        <w:numId w:val="29"/>
      </w:num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numPr>
        <w:ilvl w:val="7"/>
        <w:numId w:val="29"/>
      </w:num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numPr>
        <w:ilvl w:val="8"/>
        <w:numId w:val="29"/>
      </w:num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49522A"/>
    <w:rPr>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rsid w:val="007C0D0E"/>
    <w:pPr>
      <w:tabs>
        <w:tab w:val="left" w:pos="432"/>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6174">
      <w:bodyDiv w:val="1"/>
      <w:marLeft w:val="0"/>
      <w:marRight w:val="0"/>
      <w:marTop w:val="0"/>
      <w:marBottom w:val="0"/>
      <w:divBdr>
        <w:top w:val="none" w:sz="0" w:space="0" w:color="auto"/>
        <w:left w:val="none" w:sz="0" w:space="0" w:color="auto"/>
        <w:bottom w:val="none" w:sz="0" w:space="0" w:color="auto"/>
        <w:right w:val="none" w:sz="0" w:space="0" w:color="auto"/>
      </w:divBdr>
      <w:divsChild>
        <w:div w:id="1040322738">
          <w:marLeft w:val="0"/>
          <w:marRight w:val="0"/>
          <w:marTop w:val="0"/>
          <w:marBottom w:val="0"/>
          <w:divBdr>
            <w:top w:val="none" w:sz="0" w:space="0" w:color="auto"/>
            <w:left w:val="none" w:sz="0" w:space="0" w:color="auto"/>
            <w:bottom w:val="none" w:sz="0" w:space="0" w:color="auto"/>
            <w:right w:val="none" w:sz="0" w:space="0" w:color="auto"/>
          </w:divBdr>
          <w:divsChild>
            <w:div w:id="10229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370">
      <w:bodyDiv w:val="1"/>
      <w:marLeft w:val="0"/>
      <w:marRight w:val="0"/>
      <w:marTop w:val="0"/>
      <w:marBottom w:val="0"/>
      <w:divBdr>
        <w:top w:val="none" w:sz="0" w:space="0" w:color="auto"/>
        <w:left w:val="none" w:sz="0" w:space="0" w:color="auto"/>
        <w:bottom w:val="none" w:sz="0" w:space="0" w:color="auto"/>
        <w:right w:val="none" w:sz="0" w:space="0" w:color="auto"/>
      </w:divBdr>
      <w:divsChild>
        <w:div w:id="40789151">
          <w:marLeft w:val="0"/>
          <w:marRight w:val="0"/>
          <w:marTop w:val="0"/>
          <w:marBottom w:val="0"/>
          <w:divBdr>
            <w:top w:val="none" w:sz="0" w:space="0" w:color="auto"/>
            <w:left w:val="none" w:sz="0" w:space="0" w:color="auto"/>
            <w:bottom w:val="none" w:sz="0" w:space="0" w:color="auto"/>
            <w:right w:val="none" w:sz="0" w:space="0" w:color="auto"/>
          </w:divBdr>
          <w:divsChild>
            <w:div w:id="2519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526">
      <w:bodyDiv w:val="1"/>
      <w:marLeft w:val="0"/>
      <w:marRight w:val="0"/>
      <w:marTop w:val="0"/>
      <w:marBottom w:val="0"/>
      <w:divBdr>
        <w:top w:val="none" w:sz="0" w:space="0" w:color="auto"/>
        <w:left w:val="none" w:sz="0" w:space="0" w:color="auto"/>
        <w:bottom w:val="none" w:sz="0" w:space="0" w:color="auto"/>
        <w:right w:val="none" w:sz="0" w:space="0" w:color="auto"/>
      </w:divBdr>
    </w:div>
    <w:div w:id="1338652633">
      <w:bodyDiv w:val="1"/>
      <w:marLeft w:val="0"/>
      <w:marRight w:val="0"/>
      <w:marTop w:val="0"/>
      <w:marBottom w:val="0"/>
      <w:divBdr>
        <w:top w:val="none" w:sz="0" w:space="0" w:color="auto"/>
        <w:left w:val="none" w:sz="0" w:space="0" w:color="auto"/>
        <w:bottom w:val="none" w:sz="0" w:space="0" w:color="auto"/>
        <w:right w:val="none" w:sz="0" w:space="0" w:color="auto"/>
      </w:divBdr>
      <w:divsChild>
        <w:div w:id="234555578">
          <w:marLeft w:val="0"/>
          <w:marRight w:val="0"/>
          <w:marTop w:val="0"/>
          <w:marBottom w:val="0"/>
          <w:divBdr>
            <w:top w:val="none" w:sz="0" w:space="0" w:color="auto"/>
            <w:left w:val="none" w:sz="0" w:space="0" w:color="auto"/>
            <w:bottom w:val="none" w:sz="0" w:space="0" w:color="auto"/>
            <w:right w:val="none" w:sz="0" w:space="0" w:color="auto"/>
          </w:divBdr>
          <w:divsChild>
            <w:div w:id="845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290">
      <w:bodyDiv w:val="1"/>
      <w:marLeft w:val="0"/>
      <w:marRight w:val="0"/>
      <w:marTop w:val="0"/>
      <w:marBottom w:val="0"/>
      <w:divBdr>
        <w:top w:val="none" w:sz="0" w:space="0" w:color="auto"/>
        <w:left w:val="none" w:sz="0" w:space="0" w:color="auto"/>
        <w:bottom w:val="none" w:sz="0" w:space="0" w:color="auto"/>
        <w:right w:val="none" w:sz="0" w:space="0" w:color="auto"/>
      </w:divBdr>
      <w:divsChild>
        <w:div w:id="814613380">
          <w:marLeft w:val="0"/>
          <w:marRight w:val="0"/>
          <w:marTop w:val="0"/>
          <w:marBottom w:val="0"/>
          <w:divBdr>
            <w:top w:val="none" w:sz="0" w:space="0" w:color="auto"/>
            <w:left w:val="none" w:sz="0" w:space="0" w:color="auto"/>
            <w:bottom w:val="none" w:sz="0" w:space="0" w:color="auto"/>
            <w:right w:val="none" w:sz="0" w:space="0" w:color="auto"/>
          </w:divBdr>
          <w:divsChild>
            <w:div w:id="11116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303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https://www.gartner.com/en/documents/3993709/making-sense-of-the-chatbot-and-conversational-ai-platfo"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1.xml"/><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hyperlink" Target="https://www.drift.com/learn/chatbot/"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expert.ai/blog/chatbo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expert.ai/blog/chatbot/"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IZ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engati.com/blog/10-killer-chatbot-features-business?utm_content=10-killer-chatbot-features-business"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gartner.com/en/documents/3993709/making-sense-of-the-chatbot-and-conversational-ai-platfo"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en.wikipedia.org/wiki/ELIZA" TargetMode="External"/><Relationship Id="rId2" Type="http://schemas.openxmlformats.org/officeDocument/2006/relationships/customXml" Target="../customXml/item2.xml"/><Relationship Id="rId29"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F0FBA70DB411C94839F18263AACA7"/>
        <w:category>
          <w:name w:val="General"/>
          <w:gallery w:val="placeholder"/>
        </w:category>
        <w:types>
          <w:type w:val="bbPlcHdr"/>
        </w:types>
        <w:behaviors>
          <w:behavior w:val="content"/>
        </w:behaviors>
        <w:guid w:val="{49B80705-D5F6-4F14-A60A-2BA0B9004B8D}"/>
      </w:docPartPr>
      <w:docPartBody>
        <w:p w:rsidR="0011454B" w:rsidRDefault="00E04FB0">
          <w:pPr>
            <w:pStyle w:val="611F0FBA70DB411C94839F18263AACA7"/>
          </w:pPr>
          <w:r w:rsidRPr="009213CD">
            <w:t>title</w:t>
          </w:r>
        </w:p>
      </w:docPartBody>
    </w:docPart>
    <w:docPart>
      <w:docPartPr>
        <w:name w:val="112AC1096A384B4798D694BAB7EA39E7"/>
        <w:category>
          <w:name w:val="General"/>
          <w:gallery w:val="placeholder"/>
        </w:category>
        <w:types>
          <w:type w:val="bbPlcHdr"/>
        </w:types>
        <w:behaviors>
          <w:behavior w:val="content"/>
        </w:behaviors>
        <w:guid w:val="{4EE6637E-9664-41AF-837B-276A8F7C7BBA}"/>
      </w:docPartPr>
      <w:docPartBody>
        <w:p w:rsidR="0011454B" w:rsidRDefault="00E04FB0">
          <w:pPr>
            <w:pStyle w:val="112AC1096A384B4798D694BAB7EA39E7"/>
          </w:pPr>
          <w:r w:rsidRPr="00A5429D">
            <w:t>Subtitle</w:t>
          </w:r>
        </w:p>
      </w:docPartBody>
    </w:docPart>
    <w:docPart>
      <w:docPartPr>
        <w:name w:val="FF9E985A81594AC9B8611F73E2C7E8C4"/>
        <w:category>
          <w:name w:val="General"/>
          <w:gallery w:val="placeholder"/>
        </w:category>
        <w:types>
          <w:type w:val="bbPlcHdr"/>
        </w:types>
        <w:behaviors>
          <w:behavior w:val="content"/>
        </w:behaviors>
        <w:guid w:val="{5AA4D275-90A3-4D8B-83F8-4C22097DC600}"/>
      </w:docPartPr>
      <w:docPartBody>
        <w:p w:rsidR="0011454B" w:rsidRDefault="00E04FB0">
          <w:pPr>
            <w:pStyle w:val="FF9E985A81594AC9B8611F73E2C7E8C4"/>
          </w:pPr>
          <w:r>
            <w:t>Title</w:t>
          </w:r>
        </w:p>
      </w:docPartBody>
    </w:docPart>
    <w:docPart>
      <w:docPartPr>
        <w:name w:val="FB8F3455B1CA416F818B55BDDA794FEC"/>
        <w:category>
          <w:name w:val="General"/>
          <w:gallery w:val="placeholder"/>
        </w:category>
        <w:types>
          <w:type w:val="bbPlcHdr"/>
        </w:types>
        <w:behaviors>
          <w:behavior w:val="content"/>
        </w:behaviors>
        <w:guid w:val="{A8126789-4B5F-4F71-8B52-B97DECD07D44}"/>
      </w:docPartPr>
      <w:docPartBody>
        <w:p w:rsidR="0011454B" w:rsidRDefault="00E04FB0">
          <w:pPr>
            <w:pStyle w:val="FB8F3455B1CA416F818B55BDDA794FEC"/>
          </w:pPr>
          <w:r>
            <w:t>subtitle</w:t>
          </w:r>
        </w:p>
      </w:docPartBody>
    </w:docPart>
    <w:docPart>
      <w:docPartPr>
        <w:name w:val="3B86535F233142949D4A65247167CE01"/>
        <w:category>
          <w:name w:val="General"/>
          <w:gallery w:val="placeholder"/>
        </w:category>
        <w:types>
          <w:type w:val="bbPlcHdr"/>
        </w:types>
        <w:behaviors>
          <w:behavior w:val="content"/>
        </w:behaviors>
        <w:guid w:val="{EF6702F3-2319-4B71-B60D-696C9E2B28B4}"/>
      </w:docPartPr>
      <w:docPartBody>
        <w:p w:rsidR="0011454B" w:rsidRDefault="00C0099B">
          <w:r w:rsidRPr="00D93E5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B"/>
    <w:rsid w:val="00017F46"/>
    <w:rsid w:val="0002509A"/>
    <w:rsid w:val="000F3329"/>
    <w:rsid w:val="0011454B"/>
    <w:rsid w:val="00144572"/>
    <w:rsid w:val="00196C2E"/>
    <w:rsid w:val="00265682"/>
    <w:rsid w:val="003A311C"/>
    <w:rsid w:val="003A3307"/>
    <w:rsid w:val="004C5F22"/>
    <w:rsid w:val="004D0147"/>
    <w:rsid w:val="00520488"/>
    <w:rsid w:val="005A1EFD"/>
    <w:rsid w:val="006547EB"/>
    <w:rsid w:val="00675FA0"/>
    <w:rsid w:val="00751FE0"/>
    <w:rsid w:val="00771E65"/>
    <w:rsid w:val="007B4D8B"/>
    <w:rsid w:val="00865A51"/>
    <w:rsid w:val="0087254F"/>
    <w:rsid w:val="008E7C0E"/>
    <w:rsid w:val="009C5760"/>
    <w:rsid w:val="009E0644"/>
    <w:rsid w:val="00BC5DE9"/>
    <w:rsid w:val="00C0099B"/>
    <w:rsid w:val="00E04FB0"/>
    <w:rsid w:val="00E361F1"/>
    <w:rsid w:val="00E82F78"/>
    <w:rsid w:val="00EE33D9"/>
    <w:rsid w:val="00F26E32"/>
    <w:rsid w:val="00F52D54"/>
    <w:rsid w:val="00F874A3"/>
    <w:rsid w:val="00F91B63"/>
    <w:rsid w:val="00FE05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F0FBA70DB411C94839F18263AACA7">
    <w:name w:val="611F0FBA70DB411C94839F18263AACA7"/>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bidi="ar-SA"/>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bidi="ar-SA"/>
      <w14:ligatures w14:val="standardContextual"/>
    </w:rPr>
  </w:style>
  <w:style w:type="paragraph" w:customStyle="1" w:styleId="112AC1096A384B4798D694BAB7EA39E7">
    <w:name w:val="112AC1096A384B4798D694BAB7EA39E7"/>
  </w:style>
  <w:style w:type="paragraph" w:customStyle="1" w:styleId="FF9E985A81594AC9B8611F73E2C7E8C4">
    <w:name w:val="FF9E985A81594AC9B8611F73E2C7E8C4"/>
  </w:style>
  <w:style w:type="paragraph" w:customStyle="1" w:styleId="FB8F3455B1CA416F818B55BDDA794FEC">
    <w:name w:val="FB8F3455B1CA416F818B55BDDA794FE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bidi="ar-SA"/>
      <w14:ligatures w14:val="standardContextual"/>
    </w:rPr>
  </w:style>
  <w:style w:type="character" w:styleId="PlaceholderText">
    <w:name w:val="Placeholder Text"/>
    <w:basedOn w:val="DefaultParagraphFont"/>
    <w:uiPriority w:val="99"/>
    <w:semiHidden/>
    <w:rsid w:val="00C0099B"/>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7.jpeg"/><Relationship Id="rId1" Type="http://schemas.openxmlformats.org/officeDocument/2006/relationships/image" Target="../media/image5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4.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1</Pages>
  <Words>10640</Words>
  <Characters>60649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Chatbot Interface using NLP</vt:lpstr>
    </vt:vector>
  </TitlesOfParts>
  <Company/>
  <LinksUpToDate>false</LinksUpToDate>
  <CharactersWithSpaces>71147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Interface using NLP</dc:title>
  <dc:subject>Group Capstone Project for PGP AIML</dc:subject>
  <dc:creator/>
  <cp:lastModifiedBy/>
  <cp:revision>1</cp:revision>
  <dcterms:created xsi:type="dcterms:W3CDTF">2021-11-28T11:24:00Z</dcterms:created>
  <dcterms:modified xsi:type="dcterms:W3CDTF">2021-12-12T15:17:00Z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